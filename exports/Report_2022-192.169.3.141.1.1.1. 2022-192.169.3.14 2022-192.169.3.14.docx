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128794EC" w14:textId="1B617535" w:rsidR="00462D51" w:rsidRPr="00B3086D" w:rsidRDefault="00462D51" w:rsidP="00142600">
      <w:pPr>
        <w:pStyle w:val="u3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5" w:name="_Toc214872463"/>
      <w:bookmarkStart w:id="6" w:name="_Toc214883246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1.</w:t>
      </w:r>
      <w:r w:rsidR="00142600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1.</w:t>
      </w:r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 xml:space="preserve"> 2022-192.169.3.14</w:t>
      </w:r>
      <w:bookmarkEnd w:id="5"/>
      <w:bookmarkEnd w:id="6"/>
    </w:p>
    <w:tbl>
      <w:tblPr>
        <w:tblW w:w="917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63"/>
        <w:gridCol w:w="1808"/>
      </w:tblGrid>
      <w:tr w:rsidR="0010492A" w:rsidRPr="00B3086D" w14:paraId="31DE87A5" w14:textId="77777777" w:rsidTr="00AE0F77">
        <w:trPr>
          <w:trHeight w:val="285"/>
          <w:tblHeader/>
        </w:trPr>
        <w:tc>
          <w:tcPr>
            <w:tcW w:w="7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bookmarkEnd w:id="4"/>
          <w:p w14:paraId="41CB0989" w14:textId="77777777" w:rsidR="0010492A" w:rsidRPr="001D6F94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1D6F94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  <w:lang w:val="it-IT"/>
              </w:rPr>
              <w:t>HẠNG MỤC KIỂM TRA, ĐÁNH GIÁ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39B4E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KẾT QUẢ</w:t>
            </w:r>
          </w:p>
        </w:tc>
      </w:tr>
      <w:tr w:rsidR="0010492A" w:rsidRPr="00B3086D" w14:paraId="32FB3360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r/>
          </w:p>
        </w:tc>
      </w:tr>
      <w:tr w:rsidR="0010492A" w:rsidRPr="00B3086D" w14:paraId="595A6AF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EEC78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cài đặt Service Pack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r/>
          </w:p>
        </w:tc>
      </w:tr>
      <w:tr w:rsidR="0010492A" w:rsidRPr="00B3086D" w14:paraId="30E2DDC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C7008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cài đặt Hotfixes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r/>
          </w:p>
        </w:tc>
      </w:tr>
      <w:tr w:rsidR="0010492A" w:rsidRPr="00B3086D" w14:paraId="341ADB26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r/>
          </w:p>
        </w:tc>
      </w:tr>
      <w:tr w:rsidR="0010492A" w:rsidRPr="00B3086D" w14:paraId="525D4838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r/>
          </w:p>
        </w:tc>
      </w:tr>
      <w:tr w:rsidR="0010492A" w:rsidRPr="00B3086D" w14:paraId="1FF3762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A85E6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2.1.1. Enforce password history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r/>
          </w:p>
        </w:tc>
      </w:tr>
      <w:tr w:rsidR="0010492A" w:rsidRPr="00B3086D" w14:paraId="10B3E44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085D6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2.1.2. Maximum password age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r/>
          </w:p>
        </w:tc>
      </w:tr>
      <w:tr w:rsidR="0010492A" w:rsidRPr="00B3086D" w14:paraId="7EC4550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4822C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2.1.3. Minimum password age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r/>
          </w:p>
        </w:tc>
      </w:tr>
      <w:tr w:rsidR="0010492A" w:rsidRPr="00B3086D" w14:paraId="58B4DBE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FE102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2.1.4. Minimum password length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r/>
          </w:p>
        </w:tc>
      </w:tr>
      <w:tr w:rsidR="0010492A" w:rsidRPr="00B3086D" w14:paraId="3AD72F3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64848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2.1.5. Password must meet complexity requirements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6873734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3B6CF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2.1.6. Store passwords using reversible encryption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092A06DC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r/>
          </w:p>
        </w:tc>
      </w:tr>
      <w:tr w:rsidR="0010492A" w:rsidRPr="00B3086D" w14:paraId="377934A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55E80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2.2.1. Account lockout duration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43B6173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E5422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2.2.2. Account lockout threshold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3CAF982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A4815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2.2.3. Reset account lockout counter after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63E213DE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r/>
          </w:p>
        </w:tc>
      </w:tr>
      <w:tr w:rsidR="0010492A" w:rsidRPr="00B3086D" w14:paraId="5597539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2121F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2.3.1. Access this computer from the network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294FC69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6FCBD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2.3.2. Act as part of the operating system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5DF44BA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820AE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2.3.3. Add workstations to domain (DC Only)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4C6F035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07D8F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2.3.4. Allow log on locally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662BB9E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DFDC9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2.3.5. Allow log on through Remote Desktop Services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1868EDA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877F3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2.3.6. Backup files and directories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36D2757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72B01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2.3.7. Create a token object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63F2555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F2294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2.3.8. Create symbolic links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54C7F07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C13E5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2.3.9. Debug programs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737CC35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61DBB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2.3.10. Deny access to this computer from the network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1F10F93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5E12A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2.3.11. Deny log on as a batch job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1B9FF0C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3479F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2.3.12. Deny log on as a service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46DEE69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E5E3F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2.3.13. Deny log on locally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177EF21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41323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2.3.14. Deny log on through Remote Desktop Services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543C840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19076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2.3.15. Enable computer and user accounts to be trusted for delegation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367F089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A2371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2.3.16. Impersonate a client after authentication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665064F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789A5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2.3.17. Load and unload device drivers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170C2FF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3F7AE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2.3.18. Manage auditing and security log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0B31B6F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992E9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2.3.19. Modify firmware environment values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109A4AB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45665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2.3.20. Replace a process level token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5F6E80D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30A66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2.3.21. Restore files and directories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3B8D512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51D59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2.3.22. Shut down the system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3E3FCA8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6F0C6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2.3.23. Take ownership of files or other objects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3CF5C9D2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r/>
          </w:p>
        </w:tc>
      </w:tr>
      <w:tr w:rsidR="0010492A" w:rsidRPr="00B3086D" w14:paraId="4C6FD1A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4C510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2.4.1. Accounts: Block Microsoft accounts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7117AF4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CA56D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2.4.2. Audit: Force audit policy subcategory settings (Windows Vista or later) to override audit policy category settings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5E4412B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AC4DB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2.4.3. Devices: Allowed to format and eject removable media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77CB027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8E47C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2.4.4. Domain controller: Refuse machine account password changes (DC Only)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4880992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2A8BC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2.4.5. Interactive logon: Do not require CTRL+ALT+DEL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1AC5F6D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7F3AC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2.4.6. Interactive logon: Don't display last signed-in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3F8F84C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9C98B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2.4.7. Interactive logon: Machine inactivity limit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10492A" w:rsidRPr="00B3086D" w14:paraId="3D35887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E66E7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2.4.8. Network access: Do not allow anonymous enumeration of SAM accounts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3BC1F0D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C0BAA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2.4.9. Network access: Do not allow anonymous enumeration of SAM accounts and shares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0135C15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4074F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2.4.10. Network security: Allow Local System to use computer identity for NTLM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0AA6FBC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4666F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2.4.11. Network security: Allow LocalSystem NULL session fallback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353295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16BCB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2.4.12. Shutdown: Allow system to be shut down without having to log 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2365BAC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6665C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2.4.13. User Account Control: Admin Approval Mode for the Built-in Administrator account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6923161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BB1FA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2.4.14. User Account Control: Behavior of the elevation prompt for administrators in Admin Approval Mode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r/>
          </w:p>
        </w:tc>
      </w:tr>
      <w:tr w:rsidR="00AE0F77" w:rsidRPr="00B3086D" w14:paraId="7B69E75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127FE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2.4.15. User Account Control: Detect application installations and prompt for elevation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3F40FF9A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r/>
          </w:p>
        </w:tc>
      </w:tr>
      <w:tr w:rsidR="00AE0F77" w:rsidRPr="00B3086D" w14:paraId="61457B9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9A923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2.5.1. Print Spooler (Spooler)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4D555DCE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r/>
          </w:p>
        </w:tc>
      </w:tr>
      <w:tr w:rsidR="00AE0F77" w:rsidRPr="00B3086D" w14:paraId="17F5EA7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FC924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2.6.1. Windows Firewall: Domain: Firewall state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159F136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2F78F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2.6.2. Windows Firewall: Domain: Settings: Display a notification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60F6915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B7E46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2.6.3. Windows Firewall: Domain: Logging: Name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4FEC9CD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32AFB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2.6.4. Windows Firewall: Domain: Logging: Size limit (KB)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159AB2B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4AA24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2.6.5. Windows Firewall: Domain: Logging: Log dropped packets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15C0DE1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C79B2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2.6.6. Windows Firewall: Domain: Logging: Log successful connections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4F1D2C0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160B4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2.6.7. Windows Firewall: Private: Firewall state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BF73B5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2E2F2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2.6.8. Windows Firewall: Private: Settings: Display a notification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651E598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ACD27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2.6.9. Windows Firewall: Private: Logging: Name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598A7A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5D525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2.6.10. Windows Firewall: Private: Logging: Size limit (KB)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1C6E29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647D5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2.6.11. Windows Firewall: Private: Logging: Log dropped packets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1DC12F0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F04ED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2.6.12. Windows Firewall: Private: Logging: Log successful connections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0EDEF34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366AD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2.6.13. Windows Firewall: Public: Firewall state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0CDB7D1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27FD8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2.6.14. Windows Firewall: Public: Settings: Display a notification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37E054F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5A6CA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2.6.15. Windows Firewall: Public: Settings: Apply local firewall rules (Domain joined)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24B56ED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28914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2.6.16. Windows Firewall: Public: Settings: Apply local connection security rules (Domain joined)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815FC9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6AC49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2.6.17. Windows Firewall: Public: Logging: Name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06AD1E7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8751E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2.6.18. Windows Firewall: Public: Logging: Size limit (KB)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194C3A8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7673C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2.6.19. Windows Firewall: Public: Logging: Log dropped packets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3C38E1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6F1B0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2.6.20. Windows Firewall: Public: Logging: Log successful connections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001EC345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r/>
          </w:p>
        </w:tc>
      </w:tr>
      <w:tr w:rsidR="00AE0F77" w:rsidRPr="00B3086D" w14:paraId="1C18B92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35D34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2.7.1. Audit Credential Validation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60B0557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849BF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2.7.2. Audit Kerberos Authentication Service (DC Only)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1977C51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CBC83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2.7.3. Audit Kerberos Service Ticket Operations (DC Only)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440B4E9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D1C3D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2.7.4. Audit Application Group Management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02ADE65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D2EDB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2.7.5. Audit Distribution Group Management (DC Only)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77266D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69A90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2.7.6. Audit Other Account Management Events (DC Only)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7CA9C31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E0ECB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2.7.7. Audit User Account Management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2DF5FFA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AD257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2.7.8. Audit PNP Activity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23B8975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5D297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2.7.9. Audit Process Creation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3FFE70D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93C97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2.7.10. Audit Directory Service Access (DC Only)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0187D6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3C564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2.7.11. Audit Directory Service Changes (DC Only)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6585B4C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8F66C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2.7.12. Audit Account Lockout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27E7455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75CAB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2.7.13. Audit Group Membership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3E57A19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5B352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2.7.14. Audit Other Logon/Logoff Events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26F80E9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DF1C0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2.7.15. Audit Detailed File Share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3A66BE6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55146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2.7.16. Audit File Share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E6A813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A3E39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2.7.17. Audit Other Object Access Events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248A47D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EBA95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2.7.18. Audit Removable Storage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6C12A4A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F3978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2.7.19. Audit MPSSVC Rule-Level Policy Change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449CBDD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42B53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2.7.20. Audit Other Policy Change Events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37B78FB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2B106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2.7.21. Audit Sensitive Privilege Use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472E7F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11E4D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2.7.22. Audit Security System Extension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7BD9D7BC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r/>
          </w:p>
        </w:tc>
      </w:tr>
      <w:tr w:rsidR="00AE0F77" w:rsidRPr="00B3086D" w14:paraId="0ECF4B3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3646F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2.8.1. Control Panel: Personalization: Prevent enabling lock screen camera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09EA25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854F8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2.8.2. Control Panel: Personalization: Prevent enabling lock screen slide show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78C33A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C79A0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2.8.3. Control Panel: Regional and Language Options: Allow users to enable online speech recognition services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0C8F1C8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A6138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2.8.4. DNS Client: Turn off multicast name resolution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7FE463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459DD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2.8.5. Network Connection: Prohibit installation and configuration of Network Bridge on your DNS domain network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016F49D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D956C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2.8.6. Network Connection: Prohibit use of Internet Connection Sharing on your DNS domain network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40E905F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6FAE3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2.8.7. Network Connection: Require domain users to elevate when setting a network's location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489AF3B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9764B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2.8.8. Network Provider: Hardened UNC Paths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1B6023E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84516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2.8.9. Windows Connection Manager: Minimize the number of simultaneous connections to the Internet or a Windows Domain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359E8D2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4D2BB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2.8.10. Printers: Allow Print Spooler to accept client connections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702370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9AA86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2.8.11. Audit Process Creation: Include command line in process creation events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69A0B15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06633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2.8.12. Credentials Delegation: Encryption Oracle Remediation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1230819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C021E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2.8.13. Device Installation Restrictions: Prevent device metadata retrieval from the Internet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78D9D2B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E8767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2.8.14. Group Policy: Configure registry policy processing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1308273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74C56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2.8.15. Group Policy: Continue experiences on this device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41CFE1A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D5220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2.8.16. Internet Communication Settings: Turn off downloading of print drivers over HTTP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4FA2906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1060E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2.8.17. Internet Communication Settings: Turn off Internet download for Web publishing and online ordering wizards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89BCF0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8A6B1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2.8.18. Logon: Block user from showing account details on sign-in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3F0350D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62CCF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2.8.19. Logon: Do not display network selection UI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4A3A33B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40206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2.8.20. Logon: Do not enumerate connected users on domain-joined computers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2A6E24D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E00C4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2.8.21. Logon: Turn off app notifications on the lock screen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042FAA6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86FD8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2.8.22. Logon: Turn off picture password sign-in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3BC54E0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A9A74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2.8.23. Remote Assistance: Configure Solicited Remote Assistance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0DA7FC5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04A0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2.8.24. App runtime: Allow Microsoft accounts to be optional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1851700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87834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2.8.25. AutoPlay Policies: Disallow Autoplay for non-volume devices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3BFC59B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43052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2.8.26. AutoPlay Policies: Set the default behavior for AutoRun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3BD3A50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0A928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2.8.27. AutoPlay Policies: Turn off Autoplay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3D3D63D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6FAC7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2.8.28. Biometrics: Configure enhanced anti-spoofing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C17068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2D014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2.8.29. Data Collection and Preview Builds: Do not show feedback notifications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49FC151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62B84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2.8.30. Data Collection and Preview Builds: Toggle user control over Insider builds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84DB2D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C0E79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2.8.31. Event Log Service: Specify the maximum log file size (KB)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088EE1E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D239B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2.8.32. Microsoft Defender Antivirus: Scan removable drives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77B370B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7D76E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2.8.33. Microsoft Defender Antivirus: Turn on e-mail scanning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19E55B33" w14:textId="77777777" w:rsidTr="00AE0F77">
        <w:trPr>
          <w:trHeight w:val="40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F8564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2.8.34. Remote Desktop Services: Do not allow passwords to be saved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2640021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E86EF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2.8.35. Remote Desktop Services: Do not allow drive redirection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142DC10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9C3C1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2.8.36. Windows Defender SmartScreen: Configure Windows Defender SmartScreen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0240D03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52833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2.8.37. Windows Ink Workspace: Allow Windows Ink Workspace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3EBED79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81534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2.8.38. Windows Error Reporting: Automatically send memory dumps for OS generated error reports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4AB494A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617F1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2.8.39. Windows Installer: Always install with elevated privileges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1BFB550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B79AD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2.8.40. Windows Remote Management (WinRM): Disallow Digest authentication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703026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FA97F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2.8.41. Windows Remote Management (WinRM): Disallow WinRM from storing RunAs credentials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08B91E4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80E50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2.8.42. Windows Security: Prevent users from modifying settings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FB0E63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CACED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2.8.43. Windows Update: Configure Automatic Updates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64F00921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>
            <w:r/>
          </w:p>
        </w:tc>
      </w:tr>
      <w:tr w:rsidR="00AE0F77" w:rsidRPr="00B3086D" w14:paraId="61C2D66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9B1DC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phần mềm Antivirus đang được cài đặt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979701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A862D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định dạng ổ đĩa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5784EEA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CDC7B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đồng bộ thời gian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  <w:tr w:rsidR="00AE0F77" w:rsidRPr="00B3086D" w14:paraId="7FA034C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4EAA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các ứng dụng trên máy chủ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>
            <w:r/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