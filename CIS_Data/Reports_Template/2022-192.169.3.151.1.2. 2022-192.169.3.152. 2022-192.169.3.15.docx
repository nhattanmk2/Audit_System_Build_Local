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4A81BD2C" w14:textId="43616084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7" w:name="_Toc214872464"/>
      <w:bookmarkStart w:id="8" w:name="_Toc214883247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2. 2022-192.169.3.15</w:t>
      </w:r>
      <w:bookmarkEnd w:id="7"/>
      <w:bookmarkEnd w:id="8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0C1DD232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31234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1E513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24CDC46B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15724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4DDA7C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5006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C7C5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F99C16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E180B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145F5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4CDE941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9C71F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69BC75DE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7A1D2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1252AD5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02C1A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CC151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9F35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CF9D4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042C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55A5E2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3209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7606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306C9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DAFF5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2B28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9AA9C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B7E1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01230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123918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4BD18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B2243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AED51E1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3533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38497E0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B15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195E7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86696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3BB7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EC7D0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99D93B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86CD7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86274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3E2694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39249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415DF3D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AAE5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DF30B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5A968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1556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1539E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42284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4D837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B8946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A5D118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4F203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94D93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93EA5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75607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03D1C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4DB651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272D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4C440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73043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C0F57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95001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5C81DB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D73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41CFA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F03C8B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28225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B9191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9C984E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37F40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9907B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D2CD36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FC0C6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7387C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B877BB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6144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34615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83584C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A1A99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F2FF3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560F8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4593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4F0A9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285B7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9DC11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05B1E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0EAAB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C28F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1BA82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D9E844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84AC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19B0C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5E892E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45590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76500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D45A7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78B0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7D167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96F0C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9EF20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B7C0D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56EB75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2DE47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A2038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A5B05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BBE1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38A1D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7C646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6BB1F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97CDF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53C1DD9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F932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515420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51E4E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C727F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17213B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818A7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A98578" w14:textId="2BC93AF5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465611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AA25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E2445C" w14:textId="4AB5153B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89A52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4A061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D7B72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60C52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5AB6B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212EC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6045A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B37FD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3BC513" w14:textId="6000157D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647463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173A3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207578" w14:textId="101345EB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BD5027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5EDB9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1AE52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801EB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CBB92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8A58DD" w14:textId="0306185E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5734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27BC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87DDDD" w14:textId="67976491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DC9E5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7BD08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FC29CE" w14:textId="00A0F04B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F149C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3A65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01CBB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16BF8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A936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935453" w14:textId="115625C6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5F3A6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E93E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3CFA67" w14:textId="3DA1E572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03122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514EE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4DA01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16398F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DB67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6AD1B1D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AAD4D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B487FD" w14:textId="5FF0D2C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47F7D4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FDF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71BC7AD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B571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489D0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202D1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27D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50A6E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45B00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6E62C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D1736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2C0D3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7DF1E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B6E99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E187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02C1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BDAEA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575A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2B00E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CD76E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1C08F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36DD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CEEB0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0321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9000C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7BD76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5C9C3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28DC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AE721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F7F2D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E220E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14406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A9E79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2BA46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4FDBA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04A9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264A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04BE4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91F3C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E08E7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C6901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2CD08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411E9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3E401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9E106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478FF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6A21C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E89C0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E916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14756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357D5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B687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76DE2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13889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5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281DF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9F20D5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6CEC1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AA0E4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95426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F7674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41D50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A141A3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216EB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4333B79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5FFE4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AAD17E" w14:textId="77830769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EFD73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746D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05934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A80E5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2063A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9C9FB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4C77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AF7C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411EEE" w14:textId="51C1E699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1D457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9C46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47308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A658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FD1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08CCD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839F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9CFF0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F0D761" w14:textId="6C962B57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46ACE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905C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4C9D99" w14:textId="7A543C76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1B2D9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40E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81DD7F" w14:textId="159F0024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C5599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B125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0A575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1DA01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A6CB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F97C2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31B56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27E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012694" w14:textId="5BBCE668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99C87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0864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07D597" w14:textId="26F43243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EB11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AB4E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F227BC" w14:textId="463543F9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6FF34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1D13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75E5D8" w14:textId="50211C9E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2E046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9E87C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CB6D53" w14:textId="71008AB4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FD3EE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C02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A2A769" w14:textId="6F946928" w:rsidR="00AE0F77" w:rsidRPr="00B3086D" w:rsidRDefault="00E4482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455AA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6258D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F709F3" w14:textId="73DD404C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C901B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B3E5C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81E738" w14:textId="1114ACAD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5A6C8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7AB96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27E3C9" w14:textId="248E5B4C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9141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03A2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759991" w14:textId="0EE98F66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D3ACE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95D4B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0E9E17" w14:textId="7A0584C1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6101E5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BE30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7FD416E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92882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F2C52" w14:textId="3C4FB0A9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2C09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80C42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F2441F" w14:textId="2BF4B49F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BC8B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8725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A7C851" w14:textId="14CBE184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AB111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4B9F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2CE071" w14:textId="090C008A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9787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A6D9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0C72A9" w14:textId="4DA4DBC2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BCE5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BC5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0F8DB9" w14:textId="1F3D0E9A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D16D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C0ED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74AB03" w14:textId="452FE46B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854A7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5459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E99EFD" w14:textId="0553230F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ECD4D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87A3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A7D6EB" w14:textId="07F42509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19CA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DB2B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AEE1CF" w14:textId="70E0293D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845FC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7FEC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B19A97" w14:textId="1CDAD432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1E883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5C509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8C2970" w14:textId="07342F2F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9B2B1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5BF6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0E59E2" w14:textId="653487F5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101FB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CFD7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83CB03" w14:textId="23EDC55B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F286A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9D591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6EB3BF" w14:textId="03189598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F8FA9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254EA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46174E" w14:textId="524A8BD9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1B3E15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2DC1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B2E2CF" w14:textId="33B8B387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4BE8B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96F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8AC248" w14:textId="54057FC6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53499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2BCD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6E44D4" w14:textId="00A6D1E4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71318B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9FD4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B5FF62" w14:textId="7E6FF04E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04DC5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8BEB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AA156E" w14:textId="562F4B28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D29E0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635C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CAA96D" w14:textId="242E0B6C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B9BBB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054DC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86BAD2" w14:textId="054ADE32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08E9AF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43D5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9314B8" w14:textId="338E6B00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C997D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DB60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1B84FC" w14:textId="7B9CFD78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37A5B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D2899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F53D25" w14:textId="60223C11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1152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DDE95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4DE330" w14:textId="0D74B37D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A15D9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95C1F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3F5B61" w14:textId="06A12970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8E8EA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17E3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A4F66D" w14:textId="4AEC1C49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8A82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02D1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23E80F" w14:textId="6BF80CE3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28BA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AB4D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B75445" w14:textId="60836CC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2DD38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8B70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594EB9" w14:textId="3BD3D562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ECB7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1948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F1C3AF" w14:textId="039345B0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CFB492" w14:textId="77777777" w:rsidTr="00AE0F77">
        <w:trPr>
          <w:trHeight w:val="40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35CE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4F1B1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E6028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4F361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DB8764" w14:textId="6E2D9B70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ACA3A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FB26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0A27FB" w14:textId="0F1A5CDC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A2112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0FCF0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854B2F" w14:textId="35A20F50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6BE6C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9FA0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918EF" w14:textId="1DBB383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2503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5474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05B60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8ADED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376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F26149" w14:textId="232DDEFE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A53AF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30C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429043" w14:textId="77150BF2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35B2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D52E9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6A1F0B" w14:textId="14523A50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A0CED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1EF8D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3CD41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445EB7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CFF2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18BDAA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F288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6B26D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544B9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535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500E6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35666BC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96767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4C18F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7507664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40DB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3FF78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