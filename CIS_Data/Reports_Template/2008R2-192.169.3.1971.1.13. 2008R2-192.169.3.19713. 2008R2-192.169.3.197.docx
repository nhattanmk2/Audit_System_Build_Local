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1A7FC83F" w14:textId="665D7BE5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29" w:name="_Toc214872475"/>
      <w:bookmarkStart w:id="30" w:name="_Toc214883258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13. 2008R2-192.169.3.197</w:t>
      </w:r>
      <w:bookmarkEnd w:id="29"/>
      <w:bookmarkEnd w:id="30"/>
    </w:p>
    <w:tbl>
      <w:tblPr>
        <w:tblW w:w="93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5"/>
        <w:gridCol w:w="1805"/>
      </w:tblGrid>
      <w:tr w:rsidR="0010492A" w:rsidRPr="00B3086D" w14:paraId="39C3F438" w14:textId="77777777" w:rsidTr="00AE0F77">
        <w:trPr>
          <w:trHeight w:val="285"/>
          <w:tblHeader/>
        </w:trPr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1C758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B9462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2B3D33E7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7CE3D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597C623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FCF05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9E42F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0D4189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CF9E7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FED23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18D4015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BF6B8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02E68E34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E0534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471BE84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EA0D1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05585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3F5163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262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E302F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134837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632CE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BF693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AE7EAE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A4BC0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CD66A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DE72A2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2BC91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CEF05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92A9A4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48C6E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03504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915DE31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CF59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2B5C2BD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F9FD2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729F7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29DF7F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0B876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55D37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F35E55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3E64B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AAC43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0D85B55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AB39E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3F1904A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34A99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5BCEC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2A2177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D482B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A8611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9D101A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6BBF4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94AD8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380819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8808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A7FC2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D1313A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F749A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D16B6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801F1F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E6E74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44872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646FBF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D0BF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B0DE2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1E8CAA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3E353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8C2EB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9CF62A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B2DD3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DCF5D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B137D3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07EFE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8ACE2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689567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B7990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76403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49ADA3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C6013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28B45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DA2531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B1AEB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889AA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9C4CDD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5A390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4B7B4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7535A4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19D81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84F26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93EEA9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BAB34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7B823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1EA972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B9A93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9EB74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24A93E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B69ED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F99EB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4AA871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18819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318AE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34DC9E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0DB95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8C816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00A857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47693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9BB20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891388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AF4A6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C603E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3EB80D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33151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BD297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70ED09B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BB433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0F244E5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65773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9A6513" w14:textId="65336A0A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E28046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DD26A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21D654" w14:textId="6509B548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344899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3D732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777EB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C90B74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5E792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59F81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45CE61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D2BAA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display last user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4ED56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94555F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F40A4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3BEECF" w14:textId="01C7F993" w:rsidR="0010492A" w:rsidRPr="00B3086D" w:rsidRDefault="000722A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5C9773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FEB0C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CFAA69" w14:textId="7A6D83A4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3DB781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EFDA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962A23" w14:textId="25652F09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6B2604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9A584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3A7549" w14:textId="26E3FCE4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417B09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23D62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DBCB6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24DEC8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DF9B0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4C3304" w14:textId="401A7140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E3511C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76F8B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3054E0" w14:textId="3301AFA1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6DA4D2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F7070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D5A9A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952AAA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CE90C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0035465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9285B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207BAC" w14:textId="3DD0DCD0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82B7929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D8045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lastRenderedPageBreak/>
              <w:t>2.6. Chính sách tường lửa tích hợp có trong hệ điều hành</w:t>
            </w:r>
          </w:p>
        </w:tc>
      </w:tr>
      <w:tr w:rsidR="00AE0F77" w:rsidRPr="00B3086D" w14:paraId="5BB3647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D416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66B17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4686E9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213C1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09FE2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0D686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6889D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7C491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AA29AC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AF7D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B36E7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898CDD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17ED2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F1C17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DE017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1CE35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49F8E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A4A95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EB2CB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2027D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F394CE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01205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43344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2159F4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47197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A9FB2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2E4BA7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8B330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31E9D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1C823D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D24D8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F4575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8B94A6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12AFA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E9E31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7FA14B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68774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B5F16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EDFBF2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F9A1B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BD151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B52C5B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B4BE7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FBB4C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C6A02E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785A7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32942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37E23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FEC30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8D566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A3413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ED3D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5F3C9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F6498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08EFA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DFE23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63144C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6E6E1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826A3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D4E2DB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2851B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6796F19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0FB69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DB8556" w14:textId="5FAC39DB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28DCF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BFBE7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F9EDE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203D9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B1909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061A0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0A0285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E8215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543C75" w14:textId="37D24683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831D32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38C1F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76D0B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FEDBC9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7F1EF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D3DDB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E6C52B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68405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797439" w14:textId="37B155F2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60C20F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AF516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D22CC3" w14:textId="7D4273FB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607E67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595B5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1176C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71AFCE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2192C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09194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781D8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65E4F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0EB665" w14:textId="27106F93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44885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119FE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305549" w14:textId="27EBAD20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0225D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30567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72D92C" w14:textId="4FB15F67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34C9C8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73173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4EEFA7" w14:textId="03B8615D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A8C1EE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1CDB9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217B83" w14:textId="1AD2AD17" w:rsidR="00AE0F77" w:rsidRPr="00B3086D" w:rsidRDefault="006002C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D1C09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89E38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EB6015" w14:textId="363DEBAC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3AB119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D6858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CE3A9A" w14:textId="5CA14396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F6D2C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CFB4E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5C38AA" w14:textId="0F2B14A6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09DCB9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013AC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38518F" w14:textId="35844013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1E3468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9753D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2.7.20.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77401D" w14:textId="6A792BBE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3924036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160A3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307C739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B630D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7D2835" w14:textId="278423F6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DAD931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6C194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120745" w14:textId="0AA1A874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20689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EFEB7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27EF9E" w14:textId="61F14C59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2D1CDB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5A8F0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2CDAC6" w14:textId="530CD76D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58E85D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CE0C5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BC7984" w14:textId="3C84745A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BB6F7B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B218A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6855F9" w14:textId="1AA95006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46A0F2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4AF60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CD9214" w14:textId="12C40BD8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A7B643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D4888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85E3A7" w14:textId="3B57F2A2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C6C39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191E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078D5B" w14:textId="25B2CEAE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349CE3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4B12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13DE74" w14:textId="6A3E8799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E5907F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784E0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5516D1" w14:textId="6A5A181F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3A6E0F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93B03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DB7F14" w14:textId="45D0F72D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1BCD6B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11D84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A3B0A8" w14:textId="2ECFC143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6A6DEF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86722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D691DF" w14:textId="25A62F5D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3F151C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C4AA7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Desktop Gadgets: Turn off desktop gadgets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CC269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769F9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DA76B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Desktop Gadgets: Turn off user-installed desktop gadgets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08176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BC945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D611A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709978" w14:textId="7EB85483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4AEFCE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2CDD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F009A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97AB93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28C3F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F3C935" w14:textId="70404539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E027E3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2141D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E77F1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8EA556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B142D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5D64A1" w14:textId="04CE8155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533D64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D9F20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26F28C" w14:textId="0C065965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9B7CF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B121F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70B9F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4CD4840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6051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10067D5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59886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D1D5D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A494B2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0253D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56F03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A2470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D5490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60337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81F33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8C7EC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E7CBC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</w:tbl>
    <w:p w14:paraId="3D5BDE2B" w14:textId="77777777" w:rsidR="0010492A" w:rsidRPr="00B3086D" w:rsidRDefault="0010492A" w:rsidP="0010492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393" w:type="dxa"/>
        <w:tblLayout w:type="fixed"/>
        <w:tblLook w:val="04A0" w:firstRow="1" w:lastRow="0" w:firstColumn="1" w:lastColumn="0" w:noHBand="0" w:noVBand="1"/>
      </w:tblPr>
      <w:tblGrid>
        <w:gridCol w:w="2547"/>
        <w:gridCol w:w="3510"/>
        <w:gridCol w:w="3336"/>
      </w:tblGrid>
      <w:tr w:rsidR="0010492A" w:rsidRPr="00B3086D" w14:paraId="615FB9A7" w14:textId="77777777" w:rsidTr="00614157">
        <w:trPr>
          <w:trHeight w:val="269"/>
          <w:tblHeader/>
        </w:trPr>
        <w:tc>
          <w:tcPr>
            <w:tcW w:w="2547" w:type="dxa"/>
            <w:shd w:val="clear" w:color="auto" w:fill="BCD5ED" w:themeFill="accent4" w:themeFillTint="66"/>
            <w:vAlign w:val="center"/>
          </w:tcPr>
          <w:p w14:paraId="0866EE04" w14:textId="77777777" w:rsidR="0010492A" w:rsidRPr="00B3086D" w:rsidRDefault="0010492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shd w:val="clear" w:color="auto" w:fill="BCD5ED" w:themeFill="accent4" w:themeFillTint="66"/>
            <w:vAlign w:val="center"/>
          </w:tcPr>
          <w:p w14:paraId="6FC5D37C" w14:textId="77777777" w:rsidR="0010492A" w:rsidRPr="00B3086D" w:rsidRDefault="0010492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shd w:val="clear" w:color="auto" w:fill="BCD5ED" w:themeFill="accent4" w:themeFillTint="66"/>
            <w:vAlign w:val="center"/>
          </w:tcPr>
          <w:p w14:paraId="134F398E" w14:textId="77777777" w:rsidR="0010492A" w:rsidRPr="00B3086D" w:rsidRDefault="0010492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10492A" w:rsidRPr="00B3086D" w14:paraId="45CAB703" w14:textId="77777777" w:rsidTr="00614157">
        <w:tc>
          <w:tcPr>
            <w:tcW w:w="2547" w:type="dxa"/>
            <w:vAlign w:val="center"/>
          </w:tcPr>
          <w:p w14:paraId="1CC787CC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Interactive logon: Do not display last username</w:t>
            </w:r>
          </w:p>
        </w:tc>
        <w:tc>
          <w:tcPr>
            <w:tcW w:w="3510" w:type="dxa"/>
            <w:vAlign w:val="center"/>
          </w:tcPr>
          <w:p w14:paraId="2DB15B4D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080869AD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>Thiết lập giá trị Enabled đối với trường 'Interactive logon: Do not display last username' thông qua Group Policy.</w:t>
            </w:r>
          </w:p>
        </w:tc>
      </w:tr>
      <w:tr w:rsidR="0010492A" w:rsidRPr="00B3086D" w14:paraId="2605CE52" w14:textId="77777777" w:rsidTr="00614157">
        <w:tc>
          <w:tcPr>
            <w:tcW w:w="2547" w:type="dxa"/>
            <w:vAlign w:val="center"/>
          </w:tcPr>
          <w:p w14:paraId="5BA925A5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Shutdown: Allow system to be shut down without having to log on</w:t>
            </w:r>
          </w:p>
        </w:tc>
        <w:tc>
          <w:tcPr>
            <w:tcW w:w="3510" w:type="dxa"/>
            <w:vAlign w:val="center"/>
          </w:tcPr>
          <w:p w14:paraId="03160CBA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7FF2F09E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Disabled đối với trường 'Shutdown: Allow system to be shut down without having to log on' thông qua Group Policy.</w:t>
            </w:r>
          </w:p>
        </w:tc>
      </w:tr>
      <w:tr w:rsidR="0010492A" w:rsidRPr="001D6F94" w14:paraId="308591F8" w14:textId="77777777" w:rsidTr="00614157">
        <w:tc>
          <w:tcPr>
            <w:tcW w:w="2547" w:type="dxa"/>
            <w:vAlign w:val="center"/>
          </w:tcPr>
          <w:p w14:paraId="6F330FF9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Desktop Gadgets: Turn off desktop gadgets</w:t>
            </w:r>
          </w:p>
        </w:tc>
        <w:tc>
          <w:tcPr>
            <w:tcW w:w="3510" w:type="dxa"/>
            <w:vAlign w:val="center"/>
          </w:tcPr>
          <w:p w14:paraId="14F8ABE9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22E7C537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'Desktop Gadgets: Turn off desktop gadgets' thông qua Group Policy.</w:t>
            </w:r>
          </w:p>
        </w:tc>
      </w:tr>
      <w:tr w:rsidR="0010492A" w:rsidRPr="00B3086D" w14:paraId="51FF0899" w14:textId="77777777" w:rsidTr="00614157">
        <w:tc>
          <w:tcPr>
            <w:tcW w:w="2547" w:type="dxa"/>
            <w:vAlign w:val="center"/>
          </w:tcPr>
          <w:p w14:paraId="0F3D9969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Desktop Gadgets: Turn off user-installed desktop gadgets</w:t>
            </w:r>
          </w:p>
        </w:tc>
        <w:tc>
          <w:tcPr>
            <w:tcW w:w="3510" w:type="dxa"/>
            <w:vAlign w:val="center"/>
          </w:tcPr>
          <w:p w14:paraId="4932FB1B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43D809DC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'Desktop Gadgets: Turn off user-installed desktop gadgets' thông qua Group Policy.</w:t>
            </w:r>
          </w:p>
        </w:tc>
      </w:tr>
      <w:tr w:rsidR="0010492A" w:rsidRPr="00B3086D" w14:paraId="013E003E" w14:textId="77777777" w:rsidTr="00614157">
        <w:tc>
          <w:tcPr>
            <w:tcW w:w="2547" w:type="dxa"/>
            <w:vAlign w:val="center"/>
          </w:tcPr>
          <w:p w14:paraId="0EA5B2F0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Windows Update: Configure Automatic Updates</w:t>
            </w:r>
          </w:p>
        </w:tc>
        <w:tc>
          <w:tcPr>
            <w:tcW w:w="3510" w:type="dxa"/>
            <w:vAlign w:val="center"/>
          </w:tcPr>
          <w:p w14:paraId="05CE4B27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5625BFDA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Enabled: Auto download and notify for install đối với trường 'Windows Update: Configure Automatic Updates' thông qua Group Policy.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