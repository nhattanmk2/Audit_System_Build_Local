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58418D62" w14:textId="72C6299F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51" w:name="_Toc214872486"/>
      <w:bookmarkStart w:id="52" w:name="_Toc214883269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2.9. </w:t>
      </w:r>
      <w:r w:rsidR="002B47B6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SW_DellEMC_10.22.121.25</w:t>
      </w:r>
      <w:r w:rsidR="003B3268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</w:t>
      </w:r>
      <w:bookmarkEnd w:id="51"/>
      <w:bookmarkEnd w:id="52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2B47B6" w:rsidRPr="00B3086D" w14:paraId="73B37E19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DA1E2" w14:textId="77777777" w:rsidR="002B47B6" w:rsidRPr="001D6F94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98098E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2B47B6" w:rsidRPr="00B3086D" w14:paraId="4B8C270E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F98C67" w14:textId="77777777" w:rsidR="002B47B6" w:rsidRPr="00B3086D" w:rsidRDefault="002B47B6" w:rsidP="007A591E">
            <w:pPr>
              <w:pStyle w:val="oancuaDanhsach"/>
              <w:numPr>
                <w:ilvl w:val="0"/>
                <w:numId w:val="11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2B47B6" w:rsidRPr="00B3086D" w14:paraId="69930AC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C3238B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377513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2B47B6" w:rsidRPr="00B3086D" w14:paraId="68044F6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107870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E930DD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619CE14F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66CFF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56E14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77DB5B3E" w14:textId="77777777" w:rsidTr="00A720ED">
        <w:trPr>
          <w:trHeight w:val="397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7C9134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2B47B6" w:rsidRPr="00B3086D" w14:paraId="494F95E0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48542F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D24FE3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2B91E7F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35871F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session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8D7472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741F6248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D3A2E3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khóa tài khoản sau nhiều lần đăng nhập không thành công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CB381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3708047D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A5F43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F577F6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428DA6AE" w14:textId="77777777" w:rsidTr="00A720ED">
        <w:trPr>
          <w:trHeight w:val="397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A10D72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tra, đánh giá cấu hình dịch vụ</w:t>
            </w:r>
          </w:p>
        </w:tc>
      </w:tr>
      <w:tr w:rsidR="002B47B6" w:rsidRPr="00B3086D" w14:paraId="42B4B89D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403A00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FDF534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4FB4ED3D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1B2818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3.2.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DDD803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735FFB3A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FE2AA1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Rate Limit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B64ACA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3E29793C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35C3B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cấu hình SSH Permit Root Remote Login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28086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16941932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CC37E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FTP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4AAAA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0F5B3953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975A0C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3.6. Kiểm tra trạng thái dịch vụ Telnet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6651C2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6A367B99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B2E152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IMAP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ADB29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0BC90F35" w14:textId="77777777" w:rsidTr="00A720ED">
        <w:trPr>
          <w:gridAfter w:val="1"/>
          <w:wAfter w:w="6" w:type="dxa"/>
          <w:trHeight w:val="397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309644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trạng thái dịch vụ POP3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0187F2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</w:tbl>
    <w:p w14:paraId="75FCF8A6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2B47B6" w:rsidRPr="00B3086D" w14:paraId="6781DB3C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820CD47" w14:textId="77777777" w:rsidR="002B47B6" w:rsidRPr="00B3086D" w:rsidRDefault="002B47B6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5D6FEADE" w14:textId="77777777" w:rsidR="002B47B6" w:rsidRPr="00B3086D" w:rsidRDefault="002B47B6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29922AD4" w14:textId="77777777" w:rsidR="002B47B6" w:rsidRPr="00B3086D" w:rsidRDefault="002B47B6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2B47B6" w:rsidRPr="00B3086D" w14:paraId="029BA590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6CED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session timeout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C206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738D1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session timeout</w:t>
            </w:r>
          </w:p>
        </w:tc>
      </w:tr>
      <w:tr w:rsidR="002B47B6" w:rsidRPr="001D6F94" w14:paraId="453541D5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B2DB3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khóa tài khoản sau nhiều lần đăng nhập không thành công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023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24A9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khóa tài khoản sau nhiều lần đăng nhập không thành công</w:t>
            </w:r>
          </w:p>
        </w:tc>
      </w:tr>
      <w:tr w:rsidR="002B47B6" w:rsidRPr="00B3086D" w14:paraId="28946FA3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B6B70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5601C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4E364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on hoặc logging host</w:t>
            </w:r>
          </w:p>
        </w:tc>
      </w:tr>
      <w:tr w:rsidR="002B47B6" w:rsidRPr="001D6F94" w14:paraId="53EE0A25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80E0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đồng bộ thời gian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C0836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7733DC9A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2E9BF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đồng bộ thời gian theo giờ Việt Nam</w:t>
            </w:r>
          </w:p>
        </w:tc>
      </w:tr>
      <w:tr w:rsidR="002B47B6" w:rsidRPr="001D6F94" w14:paraId="57C5BB07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80B66" w14:textId="77777777" w:rsidR="002B47B6" w:rsidRPr="001D6F94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cấu hình SSH Version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3FB7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B2C78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SSH ở ít nhất version 2</w:t>
            </w:r>
          </w:p>
        </w:tc>
      </w:tr>
      <w:tr w:rsidR="002B47B6" w:rsidRPr="00B3086D" w14:paraId="6F9C6810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4E7AA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SSH Rate Limit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842B7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45E25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SSH Rate Limit</w:t>
            </w:r>
          </w:p>
        </w:tc>
      </w:tr>
      <w:tr w:rsidR="002B47B6" w:rsidRPr="00B3086D" w14:paraId="5CE0950D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179C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SSH Permit Root Remote Login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3A7CB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8F4B4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SSH Permit Root Remote Login là False</w:t>
            </w:r>
          </w:p>
        </w:tc>
      </w:tr>
    </w:tbl>
    <w:p w14:paraId="12566940" w14:textId="77777777" w:rsidR="002B47B6" w:rsidRPr="00B3086D" w:rsidRDefault="002B47B6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p w14:paraId="7A3F65E4" w14:textId="5E442624" w:rsidR="002B47B6" w:rsidRPr="00B3086D" w:rsidRDefault="00765986" w:rsidP="002B47B6">
      <w:pPr>
        <w:pStyle w:val="u2"/>
        <w:framePr w:hSpace="0" w:wrap="auto" w:vAnchor="margin" w:hAnchor="text" w:yAlign="inline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53" w:name="_Toc214872487"/>
      <w:bookmarkStart w:id="54" w:name="_Toc214883270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 FIREWALL</w:t>
      </w:r>
      <w:bookmarkEnd w:id="53"/>
      <w:bookmarkEnd w:id="54"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