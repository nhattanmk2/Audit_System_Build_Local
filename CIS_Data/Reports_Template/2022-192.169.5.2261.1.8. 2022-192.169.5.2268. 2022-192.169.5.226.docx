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7EE8FE5E" w14:textId="4083E3BF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19" w:name="_Toc214872470"/>
      <w:bookmarkStart w:id="20" w:name="_Toc214883253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8. 2022-192.169.5.226</w:t>
      </w:r>
      <w:bookmarkEnd w:id="19"/>
      <w:bookmarkEnd w:id="20"/>
    </w:p>
    <w:tbl>
      <w:tblPr>
        <w:tblW w:w="91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3"/>
        <w:gridCol w:w="1805"/>
      </w:tblGrid>
      <w:tr w:rsidR="0010492A" w:rsidRPr="00B3086D" w14:paraId="55CA70F5" w14:textId="77777777" w:rsidTr="00AE0F77">
        <w:trPr>
          <w:trHeight w:val="285"/>
          <w:tblHeader/>
        </w:trPr>
        <w:tc>
          <w:tcPr>
            <w:tcW w:w="7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73662A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3499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36D1BFEB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5C37B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1A15840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BC77C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4D071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20BBE8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6BA6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D94A7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32CC26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9848E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602B79DC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CE80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3275EB7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EEE76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314021" w14:textId="00E201A3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AADBF3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D6CD8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98A98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6A8E75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8DB35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4FA72" w14:textId="0C6A617D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E75F0E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BEEA9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A665E" w14:textId="3EAACBE5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F45060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69B3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9D5EA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0F80AE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063B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2C279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D00E1EC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C7E09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54F6298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E7CA0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3DC688" w14:textId="31050EFF" w:rsidR="0010492A" w:rsidRPr="00B3086D" w:rsidRDefault="006C27B3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F5382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4A70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A919E8" w14:textId="6C768839" w:rsidR="0010492A" w:rsidRPr="00B3086D" w:rsidRDefault="00CD339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427F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C7C89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67B2C7" w14:textId="1E23EE81" w:rsidR="0010492A" w:rsidRPr="00B3086D" w:rsidRDefault="005F270D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A434EDD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27A07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2C132BE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35747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C2B12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66C6C9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87AAE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B57C3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065B87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8F497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02BEF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2BCD8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619A4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6927E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AB6585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77EE3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FA5C5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F89357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6F0E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354AF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078A3C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D5641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6C6C0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6400D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2EF5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99DA9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1847EC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81091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4711D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4885A4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0AD6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091C1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A4CD85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FB41A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12C64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03CF72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13B5C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31740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A47B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1648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D9BF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75383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F00E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715EE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565FF1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F67FF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98EA6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EC92A9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F7BE4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4B174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6FCC49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74430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3CC27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4AF90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0EB6A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8166A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E921BE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40EA9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73B92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505F8F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44480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8B09D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72854B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2BFBF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6EC27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8F5F3D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46840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4436C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78454C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7610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71598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F04E427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B4393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09AA3F9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B183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1B7025" w14:textId="1501C392" w:rsidR="0010492A" w:rsidRPr="00B3086D" w:rsidRDefault="00617A1E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E4E89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5753C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351EA2" w14:textId="5F0639B3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EDB38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BAF9F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1432CD" w14:textId="07E8C6D1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EFFC17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0DC9D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06127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A2559B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ACCD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61772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4002D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01BB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654CCC" w14:textId="7B0E801D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2ACAD4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BA4FB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921140" w14:textId="6A68D7F3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D86E33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812FC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129FB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E8887D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768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FC424E" w14:textId="6AA7843D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D0324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D05DB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A6D1ED" w14:textId="53F420C2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F997E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5F56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44944A" w14:textId="3A33710F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F4C42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4440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71C73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7831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5DB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A47DBB" w14:textId="1924D744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60576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04E7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F28E2" w14:textId="48BE9DAA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F3D2C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0589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8225E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41F0D5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E9CBF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44E449B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107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3B381B" w14:textId="5B6A557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AF1A9C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ECA62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5713039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9C90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5FDFA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02892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EC66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8E168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5B55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54E7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40F74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E5E46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E55E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7A0A3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FA6AF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8EF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80744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DAA47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65A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187F5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1F277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E4645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EA21C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874F2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9B4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E0D63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90B0F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F3799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8C25B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0DC3D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267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AB41F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7D91E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1E202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C3B82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FAE7C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5338E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BB355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FF759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9AD57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FC596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EC49A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4F67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54527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122C6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D1EB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39D0F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20DF0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3D7C3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D381A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0FB552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1995D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973C9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F99F5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FD8D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21E92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0C9DA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6356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F5856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556C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927E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4D662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2B0A33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E540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09BEFFF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34F6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7AB6AF" w14:textId="4E549893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233CE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E56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FA9B4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83E5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E4EC9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5477C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47FBD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5F7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BA186D" w14:textId="337138AF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C977F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462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87761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1FCC5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B258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AA8E3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96B81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EF346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BACEA7" w14:textId="4C812C83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1CF0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20C8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AC82A5" w14:textId="3AC4BF7E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58A81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3F47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ACC044" w14:textId="7CBA09E2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96AB0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4C3A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42ED4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FD78C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C99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0752B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40157D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EF72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2D82D7" w14:textId="673E57B5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F16B5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9460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3A5C3E" w14:textId="25CD1067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C9BD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011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964460" w14:textId="68F477D9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1C9C7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646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FBA59" w14:textId="37FB09A3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C1D07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AC04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3D6E6B" w14:textId="5D830669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E7C30D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675E0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8E91CC" w14:textId="73496180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0834A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6AEAD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C03D9A" w14:textId="59A89928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4B8A3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D9DB3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BC9FCF" w14:textId="62330ACE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EB1955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0214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D69F7F" w14:textId="6C8F7520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94C29F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BA178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253417" w14:textId="77FFEEB5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9C93BB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F32A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B4F935" w14:textId="213FE7A5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1D9A10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05F1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38E2C2A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AC10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FA7EE4" w14:textId="17582DDA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FC436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241A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ACA9D5" w14:textId="0134D84F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6712D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B24C9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30061B" w14:textId="45DA20F2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14DB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49FA6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17FB6A" w14:textId="5D9E2032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3491C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39E2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A62DB7" w14:textId="33009BAF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50936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895D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2A501F" w14:textId="09EB15FC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F832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3282B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CEAE0F" w14:textId="5B0AFDF2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D026B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C8CF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78793E" w14:textId="061041A4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4819A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EF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6C8572" w14:textId="71C92EFD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D6EC7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D71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D6F737" w14:textId="0BCD5C9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62F8F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39A7C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E7743C" w14:textId="776D49E5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51367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F4F2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0992CB" w14:textId="53E1017B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27020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A421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A5AE92" w14:textId="778DDC7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D6766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5FBC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19837E" w14:textId="1B748B2C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3D3E0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8A3B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28832D" w14:textId="22EC6FD6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1BF98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13C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FDCFDB" w14:textId="24BF5119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73ACF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4051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933561" w14:textId="1158FF4C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9458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C075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6A5D91" w14:textId="4846CE93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77A09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056B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0AA563" w14:textId="339899FE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095F0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5830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58A6F3" w14:textId="51A8AA0A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F0DBE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8EF2C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0452FE" w14:textId="760B4854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58777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0E9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81C468" w14:textId="7F32F0D6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B351E4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ECC8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D8C61C" w14:textId="4BEDB53D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4ED79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D758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5E4376" w14:textId="3E556AC7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7A2C3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B2826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4126CD" w14:textId="64F8B1E2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91E06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FFE8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8BC1AD" w14:textId="77953660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DA651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5A2E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AF0EDF" w14:textId="78C3AAA2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F31D8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5FD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AD7F23" w14:textId="0AB39A88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F4B4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BFDC1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6C4736" w14:textId="19CE50DA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3C3B2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ACB4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9B91FB" w14:textId="29363D89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8D6E6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B703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1D13CD" w14:textId="63FE223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215C9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D016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0078A6" w14:textId="370F5BDB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7C1E7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E8B5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7F9B77" w14:textId="10DD56E2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FB0371" w14:textId="77777777" w:rsidTr="00AE0F77">
        <w:trPr>
          <w:trHeight w:val="40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A8926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05E3A5" w14:textId="1AE63C70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21FDA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BFB9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2922A0" w14:textId="26761320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1006A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0C21D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7A3354" w14:textId="10253E3D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8D11B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DB95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FD5404" w14:textId="37ACDD69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2C3FA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EE7C4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22192B" w14:textId="371B731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1815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259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743B69" w14:textId="15D5CFD2" w:rsidR="00AE0F77" w:rsidRPr="00B3086D" w:rsidRDefault="0026449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559DC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E0D6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85713A" w14:textId="4A37D04B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D2AAF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91CD3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7B1B4A" w14:textId="455D9BE9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FBBA0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5B1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AF1669" w14:textId="09AF1146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1D906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1D3A9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5DCA0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C98117" w14:textId="77777777" w:rsidTr="00B35A5C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A332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5F104BC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6A16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00B44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2E1B9E3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37D82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6D09B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6AD97C4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21FF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E11B1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7E3B9A1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82773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24E39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