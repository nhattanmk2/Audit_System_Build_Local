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4E33561F" w14:textId="52CD06D9" w:rsidR="0099740A" w:rsidRPr="00B3086D" w:rsidRDefault="0099740A" w:rsidP="0099740A">
      <w:pPr>
        <w:pStyle w:val="u3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49" w:name="_Toc214872485"/>
      <w:bookmarkStart w:id="50" w:name="_Toc214883268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 xml:space="preserve">2.8. </w:t>
      </w:r>
      <w:r w:rsidR="002B47B6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SW_DellEMC_10.22.121.252</w:t>
      </w:r>
      <w:bookmarkEnd w:id="49"/>
      <w:bookmarkEnd w:id="50"/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1623"/>
        <w:gridCol w:w="6"/>
      </w:tblGrid>
      <w:tr w:rsidR="002B47B6" w:rsidRPr="00B3086D" w14:paraId="735C9D39" w14:textId="77777777" w:rsidTr="00614157">
        <w:trPr>
          <w:gridAfter w:val="1"/>
          <w:wAfter w:w="6" w:type="dxa"/>
          <w:trHeight w:val="287"/>
          <w:tblHeader/>
        </w:trPr>
        <w:tc>
          <w:tcPr>
            <w:tcW w:w="7650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231764" w14:textId="77777777" w:rsidR="002B47B6" w:rsidRPr="001D6F94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HẠNG MỤC KIỂM TRA, ĐÁNH GIÁ</w:t>
            </w:r>
          </w:p>
        </w:tc>
        <w:tc>
          <w:tcPr>
            <w:tcW w:w="1623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529AD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</w:t>
            </w:r>
          </w:p>
        </w:tc>
      </w:tr>
      <w:tr w:rsidR="002B47B6" w:rsidRPr="00B3086D" w14:paraId="3992753D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088992" w14:textId="77777777" w:rsidR="002B47B6" w:rsidRPr="00B3086D" w:rsidRDefault="002B47B6" w:rsidP="007A591E">
            <w:pPr>
              <w:pStyle w:val="oancuaDanhsach"/>
              <w:numPr>
                <w:ilvl w:val="0"/>
                <w:numId w:val="10"/>
              </w:num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</w:pPr>
            <w:r w:rsidRPr="00B3086D"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  <w:t>Kiểm tra, đánh giá thiết lập hệ điều hành</w:t>
            </w:r>
          </w:p>
        </w:tc>
      </w:tr>
      <w:tr w:rsidR="002B47B6" w:rsidRPr="00B3086D" w14:paraId="0810063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A87EC6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firmware của thiết bị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14550F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2B47B6" w:rsidRPr="00B3086D" w14:paraId="496ABF4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CAC5FD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tài khoản mặc định của hãng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1A7798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6313F207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392EC9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1.3. Kiểm tra độ dài mật khẩu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C491A2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16B256D2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38F241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tra, đánh giá cấu hình quản trị thiết bị</w:t>
            </w:r>
          </w:p>
        </w:tc>
      </w:tr>
      <w:tr w:rsidR="002B47B6" w:rsidRPr="00B3086D" w14:paraId="0ACA1F7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B97A66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 Kiểm tra mã hóa mật khẩu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99792A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0C94D4B1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26F972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 Kiểm tra cấu hình session timeout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3C47A1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0796EFD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B03EAD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 Kiểm tra cấu hình khóa tài khoản sau nhiều lần đăng nhập không thành công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614B6A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4AF06D1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7AAAEC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 Kiểm tra cấu hình logging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FBE798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26B1C2CF" w14:textId="77777777" w:rsidTr="00614157">
        <w:trPr>
          <w:trHeight w:val="55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96C289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tra, đánh giá cấu hình dịch vụ</w:t>
            </w:r>
          </w:p>
        </w:tc>
      </w:tr>
      <w:tr w:rsidR="002B47B6" w:rsidRPr="00B3086D" w14:paraId="1920B28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8B4C27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3.1. Kiểm tra cấu hình đồng bộ thời gian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F53C8C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39D7C75B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6DE5EC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cấu hình SSH Version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1A5266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30DDCE7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07BFA8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SSH Rate Limit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506275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71C02D3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475CCA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cấu hình SSH Permit Root Remote Login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BF80E1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4AA7AE4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93DCB7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3.5. Kiểm tra trạng thái dịch vụ FTP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873FCE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5A972044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D4ED73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3.6. Kiểm tra trạng thái dịch vụ Telnet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A61598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1DA8F29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BDA572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3.7. Kiểm tra trạng thái dịch vụ IMAP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80F0F6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4F60307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6F9A57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3.8. Kiểm tra trạng thái dịch vụ POP3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80F5BD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</w:tbl>
    <w:p w14:paraId="7821EE9A" w14:textId="77777777" w:rsidR="002B47B6" w:rsidRPr="00B3086D" w:rsidRDefault="002B47B6" w:rsidP="002B47B6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251" w:type="dxa"/>
        <w:tblLayout w:type="fixed"/>
        <w:tblLook w:val="04A0" w:firstRow="1" w:lastRow="0" w:firstColumn="1" w:lastColumn="0" w:noHBand="0" w:noVBand="1"/>
      </w:tblPr>
      <w:tblGrid>
        <w:gridCol w:w="2405"/>
        <w:gridCol w:w="3510"/>
        <w:gridCol w:w="3336"/>
      </w:tblGrid>
      <w:tr w:rsidR="002B47B6" w:rsidRPr="00B3086D" w14:paraId="4EE8B069" w14:textId="77777777" w:rsidTr="00614157">
        <w:trPr>
          <w:trHeight w:val="269"/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6EBED5F2" w14:textId="77777777" w:rsidR="002B47B6" w:rsidRPr="00B3086D" w:rsidRDefault="002B47B6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2A2288F2" w14:textId="77777777" w:rsidR="002B47B6" w:rsidRPr="00B3086D" w:rsidRDefault="002B47B6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09EC7246" w14:textId="77777777" w:rsidR="002B47B6" w:rsidRPr="00B3086D" w:rsidRDefault="002B47B6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2B47B6" w:rsidRPr="00B3086D" w14:paraId="21DF9102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482D6" w14:textId="77777777" w:rsidR="002B47B6" w:rsidRPr="00B3086D" w:rsidRDefault="002B47B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session timeout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C2BA7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36C53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session timeout</w:t>
            </w:r>
          </w:p>
        </w:tc>
      </w:tr>
      <w:tr w:rsidR="002B47B6" w:rsidRPr="001D6F94" w14:paraId="13D5904F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ABFF0" w14:textId="77777777" w:rsidR="002B47B6" w:rsidRPr="00B3086D" w:rsidRDefault="002B47B6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khóa tài khoản sau nhiều lần đăng nhập không thành công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2153B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5575E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khóa tài khoản sau nhiều lần đăng nhập không thành công</w:t>
            </w:r>
          </w:p>
        </w:tc>
      </w:tr>
      <w:tr w:rsidR="002B47B6" w:rsidRPr="001D6F94" w14:paraId="58E473E1" w14:textId="77777777" w:rsidTr="000240E8">
        <w:trPr>
          <w:trHeight w:val="1387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DF467" w14:textId="77777777" w:rsidR="002B47B6" w:rsidRPr="001D6F94" w:rsidRDefault="002B47B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Kiểu tra cấu hình đồng bộ thời gian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5D4C1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629FD8F0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26474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đồng bộ thời gian theo giờ Việt Nam</w:t>
            </w:r>
          </w:p>
        </w:tc>
      </w:tr>
      <w:tr w:rsidR="002B47B6" w:rsidRPr="00B3086D" w14:paraId="78205C3D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E725A" w14:textId="77777777" w:rsidR="002B47B6" w:rsidRPr="00B3086D" w:rsidRDefault="002B47B6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SSH Rate Limit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5CAF3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7A777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SSH Rate Limit</w:t>
            </w:r>
          </w:p>
        </w:tc>
      </w:tr>
      <w:tr w:rsidR="002B47B6" w:rsidRPr="00B3086D" w14:paraId="60B9E4FC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F9277" w14:textId="77777777" w:rsidR="002B47B6" w:rsidRPr="00B3086D" w:rsidRDefault="002B47B6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SSH Permit Root Remote Login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28DEA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B03B3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SSH Permit Root Remote Login là False</w:t>
            </w:r>
          </w:p>
        </w:tc>
      </w:tr>
    </w:tbl>
    <w:p w14:paraId="0D66CD82" w14:textId="77777777" w:rsidR="002B47B6" w:rsidRPr="00B3086D" w:rsidRDefault="002B47B6" w:rsidP="002B47B6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