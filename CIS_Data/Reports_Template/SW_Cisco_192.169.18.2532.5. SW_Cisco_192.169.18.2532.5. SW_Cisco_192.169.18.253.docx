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063560D7" w14:textId="5704B851" w:rsidR="0099740A" w:rsidRPr="00B3086D" w:rsidRDefault="0099740A" w:rsidP="0099740A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43" w:name="_Toc214872482"/>
      <w:bookmarkStart w:id="44" w:name="_Toc214883265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lastRenderedPageBreak/>
        <w:t>2.5. SW_Cisco_192.169.18.253</w:t>
      </w:r>
      <w:bookmarkEnd w:id="43"/>
      <w:bookmarkEnd w:id="44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99740A" w:rsidRPr="00B3086D" w14:paraId="7842AEB1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ABADD6" w14:textId="77777777" w:rsidR="0099740A" w:rsidRPr="001D6F94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38A5E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99740A" w:rsidRPr="00B3086D" w14:paraId="4EC05794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34B995" w14:textId="77777777" w:rsidR="0099740A" w:rsidRPr="00B3086D" w:rsidRDefault="0099740A" w:rsidP="007A591E">
            <w:pPr>
              <w:pStyle w:val="oancuaDanhsach"/>
              <w:numPr>
                <w:ilvl w:val="0"/>
                <w:numId w:val="7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99740A" w:rsidRPr="00B3086D" w14:paraId="6A594B9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ECA96C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2C7A36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9740A" w:rsidRPr="00B3086D" w14:paraId="238C1B2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B70313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FDFAD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B911FE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F9E72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26A4E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61484CE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82205D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chính sách khóa tài khoản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2046C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A969D71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BC445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tra, đánh giá cấu hình quản trị thiết bị</w:t>
            </w:r>
          </w:p>
        </w:tc>
      </w:tr>
      <w:tr w:rsidR="0099740A" w:rsidRPr="00B3086D" w14:paraId="043E512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22B7BD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phương thức kết nối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EFB6A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F96CEF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BAFE28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B533F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CBC9D8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8DA8F9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exec-timeout đối với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9845D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A4D860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F41C02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exec-timeout đối với line console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E35C0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6ED0E9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1C8BF3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exec-timeout đối với line tty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3199F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B47CE9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54CF74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 Kiểm tra cấu hình exec-timeout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A77BD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29D9A1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CE2424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secret của enable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4D616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0F3EBC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2CFB49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service password-encryption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B0E95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32FE95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A8BD82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2.9. Kiểm tra cấu hình secret với toàn bộ người dùng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7AEF0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AF92E5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17AD7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thuật toán mã hóa mật khẩu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664F3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02A1A5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74B9F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2.11. Kiểm tra cấu hình chuỗi SNMP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102A0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8DD343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40C7A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2.12. Kiểm tra phân quyền cho SNMP-Server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393CC6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39438A2" w14:textId="77777777" w:rsidTr="00614157">
        <w:trPr>
          <w:trHeight w:val="55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2A373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tra, đánh giá cấu hình dịch vụ</w:t>
            </w:r>
          </w:p>
        </w:tc>
      </w:tr>
      <w:tr w:rsidR="0099740A" w:rsidRPr="00B3086D" w14:paraId="35D05B3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4D4C8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cấu hình SSH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7EDC24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7BCBCF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4957A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cấu hình SSH Authentication-Retries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B389DD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B654CD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AA868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SSH Version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F8D73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262001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40E71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trạng thái dịch vụ CDP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EE05D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63A145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A9372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3.5. Kiểm tra trạng thái dịch vụ BOOTP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B6E9F5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6E28FE2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2B8AF3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3.6. Kiểm tra trạng thái dịch vụ DHCP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7E6657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33E454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AC1E1A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3.7. Kiểm tra trạng thái dịch vụ Identd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0B9AC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600EDA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F54F80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3.8. Kiểm tra cấu hình tcp-keepalives-in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F7A1A5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12EEB25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A91AF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3.9. Kiểm tra cấu hình tcp-keepalives-out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7D95F5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7BE5A63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3D9C3C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3.10. Kiểm tra trạng thái dịch vụ PAD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89F8CB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5870E72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274BA0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3.11.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8D0E77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4CCFB13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60FA5D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3.12. Kiểm tra cấu hình buffer size đối với logging buffered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71C64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6B306D4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6CE3949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3.13. Kiểm tra cấu hình logging console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78891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55228AA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BDD3DE5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3.14. Kiểm tra cấu hình logging host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9C52D5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61B6AB5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2DD0E8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3.15. Kiểm tra cấu hình logging trap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B41C8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44B6BB4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D771E9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3.16.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39BA8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430FCA0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3C00B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3.17. Kiểm tra cấu hình ip source-route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5F354F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</w:tbl>
    <w:p w14:paraId="46DEC0A4" w14:textId="77777777" w:rsidR="0099740A" w:rsidRPr="00B3086D" w:rsidRDefault="0099740A" w:rsidP="0099740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99740A" w:rsidRPr="00B3086D" w14:paraId="4195604F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7D6EC63C" w14:textId="77777777" w:rsidR="0099740A" w:rsidRPr="00B3086D" w:rsidRDefault="0099740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1DB7EC4D" w14:textId="77777777" w:rsidR="0099740A" w:rsidRPr="00B3086D" w:rsidRDefault="0099740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33F10D3B" w14:textId="77777777" w:rsidR="0099740A" w:rsidRPr="00B3086D" w:rsidRDefault="0099740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99740A" w:rsidRPr="001D6F94" w14:paraId="332E08C1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C824E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firmware của thiết bị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A861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022B5401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257C5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Cập nhật phiên bản firmware mới nhất</w:t>
            </w:r>
          </w:p>
        </w:tc>
      </w:tr>
      <w:tr w:rsidR="0099740A" w:rsidRPr="00B3086D" w14:paraId="566E5945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299BA" w14:textId="77777777" w:rsidR="0099740A" w:rsidRPr="00B3086D" w:rsidRDefault="0099740A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trạng thái dịch vụ CDP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01E3B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35B496F9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0AA9E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>Tắt dịch vụ CDP</w:t>
            </w:r>
          </w:p>
        </w:tc>
      </w:tr>
      <w:tr w:rsidR="0099740A" w:rsidRPr="00B3086D" w14:paraId="2FD153D3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39F3B" w14:textId="77777777" w:rsidR="0099740A" w:rsidRPr="00B3086D" w:rsidRDefault="0099740A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trạng thái dịch vụ DHCP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07B3E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18E4C714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5FDAB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Tắt dịch vụ DHCP</w:t>
            </w:r>
          </w:p>
        </w:tc>
      </w:tr>
      <w:tr w:rsidR="0099740A" w:rsidRPr="00B3086D" w14:paraId="17ED2300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9A32B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5501C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F1172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on hoặc logging host</w:t>
            </w:r>
          </w:p>
        </w:tc>
      </w:tr>
      <w:tr w:rsidR="0099740A" w:rsidRPr="00B3086D" w14:paraId="24751DD9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46FA4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logging host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BF311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8C332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host</w:t>
            </w:r>
          </w:p>
        </w:tc>
      </w:tr>
      <w:tr w:rsidR="0099740A" w:rsidRPr="001D6F94" w14:paraId="14A86E18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6C8A7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 trap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C78B2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F302F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trap</w:t>
            </w:r>
          </w:p>
        </w:tc>
      </w:tr>
      <w:tr w:rsidR="0099740A" w:rsidRPr="001D6F94" w14:paraId="4975F184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43B4E" w14:textId="77777777" w:rsidR="0099740A" w:rsidRPr="00B3086D" w:rsidRDefault="0099740A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đồng bộ thời gian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3D5BB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771B6230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2C3FF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đồng bộ thời gian theo giờ Việt Nam</w:t>
            </w:r>
          </w:p>
        </w:tc>
      </w:tr>
    </w:tbl>
    <w:p w14:paraId="3FAA7F8B" w14:textId="77777777" w:rsidR="0099740A" w:rsidRPr="00B3086D" w:rsidRDefault="0099740A" w:rsidP="0099740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