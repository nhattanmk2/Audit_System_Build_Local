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40B1F1DD" w14:textId="0D7C645D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15" w:name="_Toc214872468"/>
      <w:bookmarkStart w:id="16" w:name="_Toc214883251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6. 2022-192.169.3.22</w:t>
      </w:r>
      <w:bookmarkEnd w:id="15"/>
      <w:bookmarkEnd w:id="16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0AD64350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987F6F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5D782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4BA8EDC7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E105D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47E0A2E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B6D6B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58FCA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50D8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544E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1A12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C279420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8E4CD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5D2379FF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6A614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1C8796A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C203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D1CD3" w14:textId="695A7B76" w:rsidR="0010492A" w:rsidRPr="00B3086D" w:rsidRDefault="0047791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09EC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AA7F6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E5340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6355BB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4A84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796C1C" w14:textId="74B841E0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75960F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0C6AC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68177A" w14:textId="1D250BF4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69E92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A903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AA902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514572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22A96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CAAB2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BC8F3B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11DA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52F6017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CF76F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12D159" w14:textId="5F9613C0" w:rsidR="0010492A" w:rsidRPr="00B3086D" w:rsidRDefault="006C27B3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2BE42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2628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AA9E4E0" w14:textId="58B1E74E" w:rsidR="0010492A" w:rsidRPr="00B3086D" w:rsidRDefault="00CD339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16DE86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78D1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BC935B" w14:textId="1CA70BD4" w:rsidR="0010492A" w:rsidRPr="00B3086D" w:rsidRDefault="005F270D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781BE7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79387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77C0876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D32B4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2F619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A7F13E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1712D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3ACAB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60DAB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2AC3A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A0E43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EB5AD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28CA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CB6A3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4E9C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F578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8CB02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DAD85D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C9C27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36F6F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6DCCE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3C18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55063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8F32A1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E1CF7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E0A3A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763B3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A287D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4190F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68FC8F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D451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B1A19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F5BE7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1E43D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1C725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4256E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156B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284D2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E7A240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128BB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874BF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30CEE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C651C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3C22B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2D30B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25549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2A633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0E72DC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B1BC8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99A8A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8A95CA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D4572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214D9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57BDB0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4A6F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956CC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5AD4F6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8F4ED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CFCB0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6E9E29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CBAC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B24AB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AE3ED4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A6A1F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A00B7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F76983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2A6F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9C3A5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671A5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BB08F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53DD8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5E46857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69D38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2C5224E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838EF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10B73B" w14:textId="75B3A163" w:rsidR="0010492A" w:rsidRPr="00B3086D" w:rsidRDefault="00617A1E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8DA151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5F97C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4E748C" w14:textId="5D3BACF7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ACB7FB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682BD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667CB8" w14:textId="4AFBE44F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4B1C22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EFD71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1B630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795E00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72332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202E1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621774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C16AE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2F0D64" w14:textId="24544E08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507AEC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E93F8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37C183" w14:textId="0880F497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2EEC1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C81F2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60948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1E3BE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2306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C39455" w14:textId="35FB8AA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C7FE0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EDAB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DF9E48" w14:textId="20A44CDB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6544E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68620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847ABB" w14:textId="234CC8FD" w:rsidR="00AE0F77" w:rsidRPr="00B3086D" w:rsidRDefault="002A7D20" w:rsidP="002A7D20">
            <w:pPr>
              <w:tabs>
                <w:tab w:val="left" w:pos="525"/>
                <w:tab w:val="center" w:pos="857"/>
              </w:tabs>
              <w:spacing w:line="240" w:lineRule="auto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3FC82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1049A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E5497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AF2C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EF22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091674" w14:textId="24FD6C75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D542F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97B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53724A" w14:textId="522E4017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61E4E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BA26F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7659D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3A5D2A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972A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32AE0B0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14D3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F43551" w14:textId="5F1BC302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34B70C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E960D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6362C5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F483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630FD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974F7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0F33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903D9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AC5A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D0C6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63908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00F70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0BF64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F375F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732C3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114B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87F29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A08F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499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42897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24590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9C79A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F3E1A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A185D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780C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7521E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D3FC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97449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2E5DD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20CC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4D3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7FEFD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F6A23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2D3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92208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5E316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A53F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346D9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EBE433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9D8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089EB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BFEB5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5D31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1F530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3C4D9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40E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AC3A1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B160E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7A0C5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379DE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FDFD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DFBB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1FD36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825F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E54F6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240FE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1039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0B60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74CE0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C736A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16F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D2F32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C0F575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948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008DEBB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957F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49C817" w14:textId="18591CF7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40B5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9227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CB74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859EB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7185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09802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73D70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2606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DA1568" w14:textId="0851FFAF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3DDA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0BF8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57E6C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6F560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FEE6B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E7214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BE4F7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8CFD5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E0B64B" w14:textId="2D9B93D8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6DBC6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FB31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9912AA" w14:textId="26053B6D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67E4D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1A18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FF4171" w14:textId="150356D4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2E77C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7A17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D6B01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4E89C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B555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8B913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BF8D5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86F5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A3FA21" w14:textId="4AB6A37E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60042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E3C2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75FC62" w14:textId="5DDF3550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148F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8B5F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DF42DB" w14:textId="0F56C057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9C8C9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E3F0B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966B3B" w14:textId="65706EAB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09630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CAC5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053D31" w14:textId="22939E60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01A16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2908D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44FF45" w14:textId="68E09F55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1076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9D4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6B6BB9" w14:textId="29F612C5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1351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DA06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1F5BD8" w14:textId="12D6C3FC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1C348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35E14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0FC599" w14:textId="5B4FA843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09449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816D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31940C" w14:textId="5650911F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B7E0C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98F9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99F0CE" w14:textId="0700EF41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338730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834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2821F7F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609B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3E8932" w14:textId="76E76064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10D07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3380E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E5B9AB" w14:textId="07B7A36F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32E10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9CB3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966F26" w14:textId="7129E4AA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EA5836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F02D7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0D69EE" w14:textId="3DA1CE49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4E2B9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E42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2A06A7" w14:textId="7BD04533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1F0CB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EAB0C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8D4865" w14:textId="75A830EB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9F91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37303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411A6D" w14:textId="4AD4B14A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70485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A8526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6D8ABD" w14:textId="5A7D083C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C113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94A0C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E8C457" w14:textId="508D9FB1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7005F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4E8F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393341" w14:textId="0CC2A621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4A019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A1241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F2D7B5" w14:textId="663B6F92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E5C185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2AC9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75AC34" w14:textId="4CBE50F9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49E0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1E861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0AFAF2" w14:textId="4FB8A5B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7D193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380B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0C509A" w14:textId="41D30EC9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EF4CA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3CEA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FA788C" w14:textId="3642385D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B91C5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5B980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E50336" w14:textId="183E18FC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2D3D3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7FFF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892EC3" w14:textId="7A43D13F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07D4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6A3A0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3FF787" w14:textId="51E2E5C5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CA97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3FA9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62AE6E" w14:textId="67180D6C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4C88C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DF4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0AB848" w14:textId="71E90F55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3E460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29415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BCA622" w14:textId="103D20A7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2E345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119F6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1C63D1" w14:textId="1A089117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D6A91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9C0C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97C113" w14:textId="35F34DBA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7411A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2140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B17F79" w14:textId="1BFAA291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7A62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D7406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CEF42D" w14:textId="68F8BBFB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FC6F3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124D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3A8B3C" w14:textId="0937BCD8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EA074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43527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BF95FD" w14:textId="6EFA58FA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2120D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68FC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679738" w14:textId="3F913D25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A4664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F524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88369F" w14:textId="69798F93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C6F7A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476A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78BBBB" w14:textId="32727A84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D56E1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8CD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7FCC83" w14:textId="45EFC3E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DC430D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C700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925499" w14:textId="77D92006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D22BC9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91CDD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91A98F" w14:textId="397DB335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3F6632" w14:textId="77777777" w:rsidTr="00AE0F77">
        <w:trPr>
          <w:trHeight w:val="40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A17C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5EA07A" w14:textId="5B5521B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4A1F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40925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3BB98D" w14:textId="64491A56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CACAFE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2E38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D05729" w14:textId="02F58C91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21E422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E56CC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8A5CFD" w14:textId="29975832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A73C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DDCA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0B28BBA" w14:textId="5633BC9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F8EA8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C15F1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69DEA1" w14:textId="27ABCDAA" w:rsidR="00AE0F77" w:rsidRPr="00B3086D" w:rsidRDefault="0026449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0C0E28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D75A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BBE158" w14:textId="5FB544D7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2BC0A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F550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2D83F2" w14:textId="4371B1EC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B75B9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8B2D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52BA07" w14:textId="1F42721B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1CD7A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424AF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4195C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F487BF4" w14:textId="77777777" w:rsidTr="007532A6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8A0E0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3F9BBE0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C82AE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24173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E917F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6B23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7EE7D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2C2DBCB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C880D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02B6D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121AE85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E559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16147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