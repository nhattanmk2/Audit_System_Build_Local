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192B7E34" w14:textId="20339B3A" w:rsidR="00462D51" w:rsidRPr="00B3086D" w:rsidRDefault="00142600" w:rsidP="00A720ED">
      <w:pPr>
        <w:pStyle w:val="u3"/>
        <w:spacing w:before="360" w:after="120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25" w:name="_Toc214872473"/>
      <w:bookmarkStart w:id="26" w:name="_Toc214883256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1.</w:t>
      </w:r>
      <w:r w:rsidR="00462D51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11. 2008R2-192.169.3.172</w:t>
      </w:r>
      <w:bookmarkEnd w:id="25"/>
      <w:bookmarkEnd w:id="26"/>
    </w:p>
    <w:tbl>
      <w:tblPr>
        <w:tblW w:w="93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5"/>
        <w:gridCol w:w="1805"/>
      </w:tblGrid>
      <w:tr w:rsidR="0010492A" w:rsidRPr="00B3086D" w14:paraId="37B4A2EA" w14:textId="77777777" w:rsidTr="00AE0F77">
        <w:trPr>
          <w:trHeight w:val="285"/>
          <w:tblHeader/>
        </w:trPr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9560FD" w14:textId="77777777" w:rsidR="0010492A" w:rsidRPr="001D6F94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1D6F94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  <w:lang w:val="it-IT"/>
              </w:rPr>
              <w:t>HẠNG MỤC KIỂM TRA, ĐÁNH GIÁ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B6AA6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KẾT QUẢ</w:t>
            </w:r>
          </w:p>
        </w:tc>
      </w:tr>
      <w:tr w:rsidR="0010492A" w:rsidRPr="00B3086D" w14:paraId="0B745066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DAAEE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1. Kiểm tra cài đặt bản vá</w:t>
            </w:r>
          </w:p>
        </w:tc>
      </w:tr>
      <w:tr w:rsidR="0010492A" w:rsidRPr="00B3086D" w14:paraId="78ABD3B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3D1E4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cài đặt Service Pack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BFD06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6333FA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E6FA4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cài đặt Hotfixes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1DA44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8E5FD6E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1EEFE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 đánh giá cấu hình</w:t>
            </w:r>
          </w:p>
        </w:tc>
      </w:tr>
      <w:tr w:rsidR="0010492A" w:rsidRPr="00B3086D" w14:paraId="2CB99A08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384B9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2.1 Chính sách mật khẩu</w:t>
            </w:r>
          </w:p>
        </w:tc>
      </w:tr>
      <w:tr w:rsidR="0010492A" w:rsidRPr="00B3086D" w14:paraId="7F13EB2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56F02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2.1.1. Enforce password history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47304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AE9F8F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3155C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2.1.2. Maximum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B514C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BF9CF3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0024A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2.1.3. Minimum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8B9C5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052690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8F0C2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2.1.4. Minimum password length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D3182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760CB0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94421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2.1.5. Password must meet complexity requirements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B7E1D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4FD406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58B88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2.1.6. Store passwords using reversible encryption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AC2B1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74B7450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9DB59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2.2. Chính sách khoá tài khoản</w:t>
            </w:r>
          </w:p>
        </w:tc>
      </w:tr>
      <w:tr w:rsidR="0010492A" w:rsidRPr="00B3086D" w14:paraId="49529E4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B9E5A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2.2.1. Account lockout duration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AAE65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05AA77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8FA08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2.2.2. Account lockout threshold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0E297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5504AA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D6187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2.2.3. Reset account lockout counter after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75E14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4D6B4AC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4D4ED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2.3. Chính sách cấp quyền thực thi tác vụ hệ thống của người dùng</w:t>
            </w:r>
          </w:p>
        </w:tc>
      </w:tr>
      <w:tr w:rsidR="0010492A" w:rsidRPr="00B3086D" w14:paraId="154922F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DDFC2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2.3.1. Access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1F63E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4F26D0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CF031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2.3.2. Act as part of the operating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B7883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4E5168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4E139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2.3.3. Add workstations to domain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52647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0AD196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9EF9A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2.3.4. Allow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DCAB8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923376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B5846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2.3.5. Allow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A61FE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9F82CA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129F0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2.3.6. Backup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6B932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44C930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D70B5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2.3.7. Create a token object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DBEE2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240F53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B06DB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2.3.8. Create symbolic links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6E1C4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88E6D2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0B214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2.3.9. Debug programs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07AD4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74E44F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FE698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2.3.10. Deny access to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2248C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1CD3CC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B7C52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2.3.11. Deny log on as a batch job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13C08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4A4F86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A17A4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2.3.12. Deny log on as a service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DDDE4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8C2B8C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DA3A2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2.3.13. Deny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F5762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E4C09F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7280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2.3.14. Deny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081CF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90C55B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26628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2.3.15. Enable computer and user accounts to be trusted for delegation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9EB82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66654F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4200C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2.3.16. Impersonate a client after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240F2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A84067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D63CA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2.3.17. Load and unload device drivers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E0CF7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15E424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F99F6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2.3.18. Manage auditing and security log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663DD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E28A15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20B4D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2.3.19. Modify firmware environment values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C5A3C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BB7293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C2929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2.3.20. Replace a process level token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7DD09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DDBCEF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B5C57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2.3.21. Restore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65BBA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11022D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9F3AB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2.3.22. Shut down the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9C2A5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FFCDB1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16766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2.3.23. Take ownership of files or other objects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C8A8B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CB2494A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6D787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2.4. Chính sách bảo mật</w:t>
            </w:r>
          </w:p>
        </w:tc>
      </w:tr>
      <w:tr w:rsidR="0010492A" w:rsidRPr="00B3086D" w14:paraId="0E60902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B2653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2.4.1. Audit: Force audit policy subcategory settings (Windows Vista or later) to override audit policy category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E2A855" w14:textId="4822D6DC" w:rsidR="0010492A" w:rsidRPr="00B3086D" w:rsidRDefault="00A6103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BE34DD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88239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2.4.2. Devices: Allowed to format and eject removable media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CAC48D" w14:textId="7963E602" w:rsidR="0010492A" w:rsidRPr="00B3086D" w:rsidRDefault="00C03DA9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4166A3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2EB55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2.4.3. Domain controller: Refuse machine account password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EF517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8E0204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F6EF6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2.4.4. Interactive logon: Do not require CTRL+ALT+DEL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4BB15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38F16E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43991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2.4.5. Interactive logon: Do not display last user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55CC6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463DE0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6DADE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2.4.6. Network access: Do not allow anonymous enumeration of SAM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B62987" w14:textId="2615458E" w:rsidR="0010492A" w:rsidRPr="00B3086D" w:rsidRDefault="000722A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9BB219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48D4E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2.4.7. Network access: Do not allow anonymous enumeration of SAM accounts and shares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1BB9FE" w14:textId="1B61CE31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4E0D5D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0448F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2.4.8. Network security: Allow Local System to use computer identity for NTLM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6F0A09" w14:textId="2ACC5AD8" w:rsidR="00AE0F77" w:rsidRPr="00B3086D" w:rsidRDefault="00895C2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C1E674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79238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2.4.9. Network security: Allow LocalSystem NULL session fallback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55AEC3" w14:textId="7A911381" w:rsidR="00AE0F77" w:rsidRPr="00B3086D" w:rsidRDefault="002A7D2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ADCD39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6BD83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2.4.10. Shutdown: Allow system to be shut down without having to log 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51B6C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1B4032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AF358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2.4.11. User Account Control: Admin Approval Mode for the Built-in Administrator account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A47F49" w14:textId="4BC945CF" w:rsidR="00AE0F77" w:rsidRPr="00B3086D" w:rsidRDefault="00B2760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2B3E96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EA2E7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2.4.12. User Account Control: Behavior of the elevation prompt for administrators in Admin Approval Mode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05344A" w14:textId="4CFA98EB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0A2632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0DEB3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2.4.13. User Account Control: Detect application installations and prompt for elevation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0450F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B0DE274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C39A9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2.5. Chính sách liên quan đến dịch vụ hệ thống</w:t>
            </w:r>
          </w:p>
        </w:tc>
      </w:tr>
      <w:tr w:rsidR="00AE0F77" w:rsidRPr="00B3086D" w14:paraId="3C1864F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B548F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2.5.1. Print Spooler (Spooler)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BC265C" w14:textId="226E2BC4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B851B69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E67E3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2.6. Chính sách tường lửa tích hợp có trong hệ điều hành</w:t>
            </w:r>
          </w:p>
        </w:tc>
      </w:tr>
      <w:tr w:rsidR="00AE0F77" w:rsidRPr="00B3086D" w14:paraId="1031277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7968A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2.6.1. Windows Firewall: Domain: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B0C2E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0EA0E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C34E5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2.6.2. Windows Firewall: Domain: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A0C76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810A32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4043C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2.6.3. Windows Firewall: Domain: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75963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2B1FCC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5013F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2.6.4. Windows Firewall: Domain: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19D94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1B6C51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3BDCD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2.6.5. Windows Firewall: Domain: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9365D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C27303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B4EBD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2.6.6. Windows Firewall: Domain: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C845B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624765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7139F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2.6.7. Windows Firewall: Private: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C9BB5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FEA3E9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DD700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2.6.8. Windows Firewall: Private: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D1F96D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4F0DF1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6F550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2.6.9. Windows Firewall: Private: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1E06A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D656F0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AC8E8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2.6.10. Windows Firewall: Private: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E51BB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837B8E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6081A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2.6.11. Windows Firewall: Private: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5AF36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7A5362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BDB95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2.6.12. Windows Firewall: Private: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7BC0E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1E382C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1AC81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2.6.13. Windows Firewall: Public: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7AD8F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A6AD09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1D0BE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2.6.14. Windows Firewall: Public: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5E36D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E2653B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D1F03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2.6.15. Windows Firewall: Public: Settings: Apply local firewall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F8B43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F46FA1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671E2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2.6.16. Windows Firewall: Public: Settings: Apply local connection security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FC835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C8D047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F5369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2.6.17. Windows Firewall: Public: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3D4BA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CAAD4C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F204A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2.6.18. Windows Firewall: Public: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AA55D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D5E73E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B24D7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2.6.19. Windows Firewall: Public: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534A8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C8D73D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16FD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2.6.20. Windows Firewall: Public: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7C4C7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573D22C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A336A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2.7. Chính sách kiểm toán nâng cao</w:t>
            </w:r>
          </w:p>
        </w:tc>
      </w:tr>
      <w:tr w:rsidR="00AE0F77" w:rsidRPr="00B3086D" w14:paraId="0FCEB1C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52BC5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2.7.1. Audit Credential Validation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107E6C" w14:textId="63B1C7A4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189FB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86F02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2.7.2. Audit Kerberos Authentication Service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B76E8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B7234B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B310E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2.7.3. Audit Kerberos Service Ticket Operations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9D6D2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B6B4AF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5CEA0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2.7.4. Audit Application Group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8B0C7F" w14:textId="4CD05B65" w:rsidR="00AE0F77" w:rsidRPr="00B3086D" w:rsidRDefault="00AD32F1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F50F48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26BB1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2.7.5. Audit Distribution Group Management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E5573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1D85A2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C308B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2.7.6. Audit Other Account Management Events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32043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816504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06FEB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2.7.7. Audit User Account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66213F" w14:textId="07650229" w:rsidR="00AE0F77" w:rsidRPr="00B3086D" w:rsidRDefault="003D6A7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4EFA96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122D7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2.7.8. Audit Process Creation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685773" w14:textId="7BF59B02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E730B3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437B7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2.7.9. Audit Directory Service Access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E5296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90998D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824E4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2.7.10. Audit Directory Service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01684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0E2B44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3993B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2.7.11. Audit Account Lockout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E5FB33" w14:textId="7CB3AB4D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C3C2AD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2A34F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2.7.12. Audit Other Logon/Logoff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3FFF91" w14:textId="78419465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3247EE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44CA7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2.7.13. Audit Detailed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18AFFF" w14:textId="45F39614" w:rsidR="00AE0F77" w:rsidRPr="00B3086D" w:rsidRDefault="000A214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1B0DA0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25901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2.7.14. Audit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161F05" w14:textId="4EF7CFA3" w:rsidR="00AE0F77" w:rsidRPr="00B3086D" w:rsidRDefault="00AF3B6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60DD3C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A94F3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2.7.15. Audit Other Object Access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515A9C" w14:textId="06AF1250" w:rsidR="00AE0F77" w:rsidRPr="00B3086D" w:rsidRDefault="006002C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8D2CF5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8299F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2.7.16. Audit Removable Storage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5876CF" w14:textId="35712875" w:rsidR="00AE0F77" w:rsidRPr="00B3086D" w:rsidRDefault="002D510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1F52E4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685AB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2.7.17. Audit MPSSVC Rule-Level Policy Change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6E490B" w14:textId="4BF77A73" w:rsidR="00AE0F77" w:rsidRPr="00B3086D" w:rsidRDefault="002F0E4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FF8C3E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FCEFE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2.7.18. Audit Other Policy Change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8C1470" w14:textId="30DBAFC6" w:rsidR="00AE0F77" w:rsidRPr="00B3086D" w:rsidRDefault="000A4F9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BAF768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80967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2.7.19. Audit Sensitive Privilege Use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191E63" w14:textId="7AE57E97" w:rsidR="00AE0F77" w:rsidRPr="00B3086D" w:rsidRDefault="00727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F1F741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64277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2.7.20. Audit Security System Extension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49C535" w14:textId="7ACA28D7" w:rsidR="00AE0F77" w:rsidRPr="00B3086D" w:rsidRDefault="00174C5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260D099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B4AD1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2.8. Cấu hình khung quản trị</w:t>
            </w:r>
          </w:p>
        </w:tc>
      </w:tr>
      <w:tr w:rsidR="00AE0F77" w:rsidRPr="00B3086D" w14:paraId="6BCD308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2F72D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2.8.1. DNS Client: Turn off multicast name resolution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55ACA6" w14:textId="7DFB7922" w:rsidR="00AE0F77" w:rsidRPr="00B3086D" w:rsidRDefault="00CB2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8A292F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CB64D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2.8.2. Network Connection: Prohibit installation and configuration of Network Bridge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E75B33" w14:textId="5CFAA6EE" w:rsidR="00AE0F77" w:rsidRPr="00B3086D" w:rsidRDefault="00784AF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3A0EDA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EDB71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2.8.3. Network Connection: Require domain users to elevate when setting a network's location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96F77A" w14:textId="7F38D9DC" w:rsidR="00AE0F77" w:rsidRPr="00B3086D" w:rsidRDefault="00E82D9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F79820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C9A31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2.8.4. Printers: Allow Print Spooler to accept client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837704" w14:textId="54B804BB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25C133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7D715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2.8.5. Credentials Delegation: Encryption Oracle Remediation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724F61" w14:textId="7907749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861625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5A93D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2.8.6. Device Installation Restrictions: Prevent device metadata retrieval from the Internet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E6EEBB" w14:textId="62437EFC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F5D3A8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0748E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2.8.7. Group Policy: Configure registry policy processing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8390F7" w14:textId="127DFA89" w:rsidR="00AE0F77" w:rsidRPr="00B3086D" w:rsidRDefault="00CB58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084426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9B555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2.8.8. Group Policy: Continue experiences on this device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25ADAA" w14:textId="65225FA7" w:rsidR="00AE0F77" w:rsidRPr="00B3086D" w:rsidRDefault="00866F4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603813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F435C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2.8.9. Internet Communication Settings: Turn off downloading of print drivers over HTTP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BFA400" w14:textId="696E9DBF" w:rsidR="00AE0F77" w:rsidRPr="00B3086D" w:rsidRDefault="0016172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4787D5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82214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2.8.10. Internet Communication Settings: Turn off Internet download for Web publishing and online ordering wizards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43A75E" w14:textId="151B8E54" w:rsidR="00AE0F77" w:rsidRPr="00B3086D" w:rsidRDefault="00461C7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618DA3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6C60C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2.8.11. Remote Assistance: Configure Solicited Remote Assistance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CA39D2" w14:textId="7137F82D" w:rsidR="00AE0F77" w:rsidRPr="00B3086D" w:rsidRDefault="003A6FC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A51F61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797C2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2.8.12. AutoPlay Policies: Disallow Autoplay for non-volume devices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9BD548" w14:textId="208CD52B" w:rsidR="00AE0F77" w:rsidRPr="00B3086D" w:rsidRDefault="0060464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F8C141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5A760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2.8.13. AutoPlay Policies: Set the default behavior for AutoRun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6F6BEB" w14:textId="2910FF39" w:rsidR="00AE0F77" w:rsidRPr="00B3086D" w:rsidRDefault="00A412E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7DF2DC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EBFB5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2.8.14. AutoPlay Policies: Turn off Autoplay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1626E7" w14:textId="3B79E5A8" w:rsidR="00AE0F77" w:rsidRPr="00B3086D" w:rsidRDefault="003464D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38AE79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EC1E8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2.8.15. Desktop Gadgets: Turn off desktop gadgets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5C2F2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87496F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E2F9D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2.8.16. Desktop Gadgets: Turn off user-installed desktop gadgets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98C97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2B9BC6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D0744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2.8.17. Event Log Service: Specify the maximum log file size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0A5709" w14:textId="7BC21A48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38E324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7E785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2.8.18. Remote Desktop Services: Do not allow passwords to be saved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DC6EA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4D9C48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2C4C7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2.8.19. Remote Desktop Services: Do not allow drive redirection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7EA701" w14:textId="43ED101C" w:rsidR="00AE0F77" w:rsidRPr="00B3086D" w:rsidRDefault="00FF094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11561E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554FE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2.8.20. Windows Installer: Always install with elevated privileges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E80BB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29FDA4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5A14F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2.8.21. Windows Remote Management (WinRM): Disallow Digest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E32219" w14:textId="44E39364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62C6FA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86D3E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2.8.22. Windows Remote Management (WinRM): Disallow WinRM from storing RunAs credentials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7BA316" w14:textId="6D74619A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57FEA6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C3A8B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2.8.23. Windows Update: Configure Automatic Updates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2D436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FE59A74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51959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 đánh giá thêm</w:t>
            </w:r>
          </w:p>
        </w:tc>
      </w:tr>
      <w:tr w:rsidR="00AE0F77" w:rsidRPr="00B3086D" w14:paraId="0886877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6315A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phần mềm Antivirus đang được cài đặt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4191E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EB8E9C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08679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định dạng ổ đĩa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7B6AB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489BAF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ED838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đồng bộ thời gian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DCDFF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96ED8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D739B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các ứng dụng trên máy chủ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CE68C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</w:tbl>
    <w:p w14:paraId="3B22BC84" w14:textId="77777777" w:rsidR="0010492A" w:rsidRPr="00B3086D" w:rsidRDefault="0010492A" w:rsidP="0010492A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393" w:type="dxa"/>
        <w:tblLayout w:type="fixed"/>
        <w:tblLook w:val="04A0" w:firstRow="1" w:lastRow="0" w:firstColumn="1" w:lastColumn="0" w:noHBand="0" w:noVBand="1"/>
      </w:tblPr>
      <w:tblGrid>
        <w:gridCol w:w="2547"/>
        <w:gridCol w:w="3510"/>
        <w:gridCol w:w="3336"/>
      </w:tblGrid>
      <w:tr w:rsidR="0010492A" w:rsidRPr="00B3086D" w14:paraId="4029D4EA" w14:textId="77777777" w:rsidTr="00614157">
        <w:trPr>
          <w:trHeight w:val="269"/>
          <w:tblHeader/>
        </w:trPr>
        <w:tc>
          <w:tcPr>
            <w:tcW w:w="2547" w:type="dxa"/>
            <w:shd w:val="clear" w:color="auto" w:fill="BCD5ED" w:themeFill="accent4" w:themeFillTint="66"/>
            <w:vAlign w:val="center"/>
          </w:tcPr>
          <w:p w14:paraId="3EA6EC72" w14:textId="77777777" w:rsidR="0010492A" w:rsidRPr="00B3086D" w:rsidRDefault="0010492A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shd w:val="clear" w:color="auto" w:fill="BCD5ED" w:themeFill="accent4" w:themeFillTint="66"/>
            <w:vAlign w:val="center"/>
          </w:tcPr>
          <w:p w14:paraId="24C998BF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shd w:val="clear" w:color="auto" w:fill="BCD5ED" w:themeFill="accent4" w:themeFillTint="66"/>
            <w:vAlign w:val="center"/>
          </w:tcPr>
          <w:p w14:paraId="64F5AE3A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10492A" w:rsidRPr="00672481" w14:paraId="22692B72" w14:textId="77777777" w:rsidTr="00614157">
        <w:tc>
          <w:tcPr>
            <w:tcW w:w="2547" w:type="dxa"/>
            <w:vAlign w:val="center"/>
          </w:tcPr>
          <w:p w14:paraId="1FD9F9CA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Check Installed Service Pack</w:t>
            </w:r>
          </w:p>
        </w:tc>
        <w:tc>
          <w:tcPr>
            <w:tcW w:w="3510" w:type="dxa"/>
            <w:vAlign w:val="center"/>
          </w:tcPr>
          <w:p w14:paraId="085079A0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1256AE4B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Nâng cấp phiên bản hệ điều hành hoặc cài đặt các bản vá mới nhất.</w:t>
            </w:r>
          </w:p>
        </w:tc>
      </w:tr>
      <w:tr w:rsidR="0010492A" w:rsidRPr="00672481" w14:paraId="33F65AFB" w14:textId="77777777" w:rsidTr="00614157">
        <w:tc>
          <w:tcPr>
            <w:tcW w:w="2547" w:type="dxa"/>
            <w:vAlign w:val="center"/>
          </w:tcPr>
          <w:p w14:paraId="37B470BB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Check Installed Hotfixes</w:t>
            </w:r>
          </w:p>
        </w:tc>
        <w:tc>
          <w:tcPr>
            <w:tcW w:w="3510" w:type="dxa"/>
            <w:vAlign w:val="center"/>
          </w:tcPr>
          <w:p w14:paraId="2055983E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0EBE41FE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Sử dụng tính năng Windows Update hoặc cài đặt các Hotfix mới nhất từ Microsoft theo phương pháp thủ công.</w:t>
            </w:r>
          </w:p>
        </w:tc>
      </w:tr>
      <w:tr w:rsidR="0010492A" w:rsidRPr="00B3086D" w14:paraId="73C0ECEE" w14:textId="77777777" w:rsidTr="00614157">
        <w:tc>
          <w:tcPr>
            <w:tcW w:w="2547" w:type="dxa"/>
            <w:vAlign w:val="center"/>
          </w:tcPr>
          <w:p w14:paraId="060111D3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Interactive logon: Do not display last username</w:t>
            </w:r>
          </w:p>
        </w:tc>
        <w:tc>
          <w:tcPr>
            <w:tcW w:w="3510" w:type="dxa"/>
            <w:vAlign w:val="center"/>
          </w:tcPr>
          <w:p w14:paraId="7215741C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3C1459AC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 đối với trường 'Interactive logon: Do not display last username' thông qua Group Policy.</w:t>
            </w:r>
          </w:p>
        </w:tc>
      </w:tr>
      <w:tr w:rsidR="0010492A" w:rsidRPr="00B3086D" w14:paraId="34AE15BB" w14:textId="77777777" w:rsidTr="00614157">
        <w:tc>
          <w:tcPr>
            <w:tcW w:w="2547" w:type="dxa"/>
            <w:vAlign w:val="center"/>
          </w:tcPr>
          <w:p w14:paraId="5D6859C1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Shutdown: Allow system to be shut down without having to log on</w:t>
            </w:r>
          </w:p>
        </w:tc>
        <w:tc>
          <w:tcPr>
            <w:tcW w:w="3510" w:type="dxa"/>
            <w:vAlign w:val="center"/>
          </w:tcPr>
          <w:p w14:paraId="07483003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77668FF8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lastRenderedPageBreak/>
              <w:t xml:space="preserve">Thiết lập giá trị Disabled đối với trường 'Shutdown: Allow system to be shut down </w:t>
            </w: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lastRenderedPageBreak/>
              <w:t>without having to log on' thông qua Group Policy.</w:t>
            </w:r>
          </w:p>
        </w:tc>
      </w:tr>
      <w:tr w:rsidR="0010492A" w:rsidRPr="001D6F94" w14:paraId="3FC5EB5C" w14:textId="77777777" w:rsidTr="00614157">
        <w:tc>
          <w:tcPr>
            <w:tcW w:w="2547" w:type="dxa"/>
            <w:vAlign w:val="center"/>
          </w:tcPr>
          <w:p w14:paraId="1D69D388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lastRenderedPageBreak/>
              <w:t>Desktop Gadgets: Turn off desktop gadgets</w:t>
            </w:r>
          </w:p>
        </w:tc>
        <w:tc>
          <w:tcPr>
            <w:tcW w:w="3510" w:type="dxa"/>
            <w:vAlign w:val="center"/>
          </w:tcPr>
          <w:p w14:paraId="7FE4DCD9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09F965E0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 đối với trường 'Desktop Gadgets: Turn off desktop gadgets' thông qua Group Policy.</w:t>
            </w:r>
          </w:p>
        </w:tc>
      </w:tr>
      <w:tr w:rsidR="0010492A" w:rsidRPr="00B3086D" w14:paraId="4F26F404" w14:textId="77777777" w:rsidTr="00614157">
        <w:tc>
          <w:tcPr>
            <w:tcW w:w="2547" w:type="dxa"/>
            <w:vAlign w:val="center"/>
          </w:tcPr>
          <w:p w14:paraId="26E30FFA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Desktop Gadgets: Turn off user-installed desktop gadgets</w:t>
            </w:r>
          </w:p>
        </w:tc>
        <w:tc>
          <w:tcPr>
            <w:tcW w:w="3510" w:type="dxa"/>
            <w:vAlign w:val="center"/>
          </w:tcPr>
          <w:p w14:paraId="6FE89E58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4A0F7C78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 đối với trường 'Desktop Gadgets: Turn off user-installed desktop gadgets' thông qua Group Policy.</w:t>
            </w:r>
          </w:p>
        </w:tc>
      </w:tr>
      <w:tr w:rsidR="0010492A" w:rsidRPr="00B3086D" w14:paraId="4392AA62" w14:textId="77777777" w:rsidTr="00614157">
        <w:tc>
          <w:tcPr>
            <w:tcW w:w="2547" w:type="dxa"/>
            <w:vAlign w:val="center"/>
          </w:tcPr>
          <w:p w14:paraId="2169F649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Windows Update: Configure Automatic Updates</w:t>
            </w:r>
          </w:p>
        </w:tc>
        <w:tc>
          <w:tcPr>
            <w:tcW w:w="3510" w:type="dxa"/>
            <w:vAlign w:val="center"/>
          </w:tcPr>
          <w:p w14:paraId="791A1DF1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79FB9511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Enabled: Auto download and notify for install đối với trường 'Windows Update: Configure Automatic Updates' thông qua Group Policy.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