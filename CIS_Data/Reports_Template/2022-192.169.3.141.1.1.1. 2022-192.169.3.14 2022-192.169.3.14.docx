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128794EC" w14:textId="1B617535" w:rsidR="00462D51" w:rsidRPr="00B3086D" w:rsidRDefault="00462D51" w:rsidP="00142600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5" w:name="_Toc214872463"/>
      <w:bookmarkStart w:id="6" w:name="_Toc214883246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142600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 2022-192.169.3.14</w:t>
      </w:r>
      <w:bookmarkEnd w:id="5"/>
      <w:bookmarkEnd w:id="6"/>
    </w:p>
    <w:tbl>
      <w:tblPr>
        <w:tblW w:w="91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3"/>
        <w:gridCol w:w="1808"/>
      </w:tblGrid>
      <w:tr w:rsidR="0010492A" w:rsidRPr="00B3086D" w14:paraId="31DE87A5" w14:textId="77777777" w:rsidTr="00AE0F77">
        <w:trPr>
          <w:trHeight w:val="285"/>
          <w:tblHeader/>
        </w:trPr>
        <w:tc>
          <w:tcPr>
            <w:tcW w:w="7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bookmarkEnd w:id="4"/>
          <w:p w14:paraId="41CB0989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39B4E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32FB3360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068A7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595A6AF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EEC78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69AE8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0E2DDC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C7008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6B9FE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41ADB26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63DCD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525D4838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56148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1FF3762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A85E6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39F83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0B3E44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85D6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F525B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EC4550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4822C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6AD04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8B4DBE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E102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FA8A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AD72F3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64848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3D32E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873734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3B6CF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D0B9C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92A06DC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1AA49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377934A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55E80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B27681" w14:textId="08776172" w:rsidR="0010492A" w:rsidRPr="00B3086D" w:rsidRDefault="006C27B3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3B6173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E5422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26E1ED" w14:textId="2E0360F9" w:rsidR="0010492A" w:rsidRPr="00B3086D" w:rsidRDefault="00CD339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CAF982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A4815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0234C8" w14:textId="7A4F04D1" w:rsidR="0010492A" w:rsidRPr="00B3086D" w:rsidRDefault="005F270D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3E213DE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6CCC3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5597539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2121F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20ACF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94FC69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6FCBD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EB98C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DF44BA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820AE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E8684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C6F035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07D8F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1AEFD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62BB9E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DFDC9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1FAC8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868EDA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877F3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27AEC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6D2757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72B01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DAE6B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3F2555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2294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26861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4C7F07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C13E5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81E8A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37CC35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61DBB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37531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F10F93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5E12A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FF7AA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B9FF0C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3479F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38805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6DEE69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E5E3F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66EEA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77EF21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41323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2FDEB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43C840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9076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3E187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67F089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A2371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27734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65064F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789A5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C5B22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70C2FF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3F7AE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59E75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B31B6F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992E9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9DF7A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09A4AB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45665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74096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F6E80D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30A66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6C43B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B8D512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51D59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7C6DC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E3FCA8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6F0C6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3C817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CF5C9D2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4AB45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4C6FD1A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4C510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2.4.1. Accounts: Block Microsoft accounts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CE892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117AF4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CA56D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7192C1" w14:textId="1526AF5E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E4412B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AC4DB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2D9F46" w14:textId="474AB339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7CB027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8E47C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65571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880992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2A8BC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408D7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AC5F6D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7F3AC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FE3863" w14:textId="7E127426" w:rsidR="0010492A" w:rsidRPr="00B3086D" w:rsidRDefault="009304C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F8F84C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C98B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9C4854" w14:textId="2A731A4E" w:rsidR="0010492A" w:rsidRPr="00B3086D" w:rsidRDefault="003E360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D35887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E66E7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2965D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C1F0D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0BAA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C69EAC" w14:textId="1BB12D15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135C15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4074F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D32B6D" w14:textId="17E81A9E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A6FBC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4666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Network security: Allow LocalSystem NULL session fallback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E9EFF2" w14:textId="5E2E8280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53295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16BCB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53939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65BAC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6665C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Admin Approval Mode for the Built-in Administrator account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5BFF80" w14:textId="3ED8CE48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23161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BB1FA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2.4.14. User Account Control: Behavior of the elevation prompt for administrators in Admin Approval Mode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B984A8" w14:textId="4E6CFBA0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69E75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127F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C10F0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40FF9A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DCF21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61457B9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9A923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E7DE3C" w14:textId="18740CE9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555DCE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A40B6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17F5EA7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FC924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85BED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9F136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2F78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418BD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F6915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B7E46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C3288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EC9CD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32AFB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8AE12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9AB2B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4AA24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3F548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C0DE1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C79B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98249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1D2C0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160B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BA74B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BF73B5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2E2F2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D3D09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51E598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ACD2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14341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98A7A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5D525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2D3D6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1C6E29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647D5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29845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DC12F0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F04ED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0C811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EDEF34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366AD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ACF27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DB7D1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27FD8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350A5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E054F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5A6CA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078E0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4B56ED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2891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2.6.16. Windows Firewall: Public: Settings: Apply local connection security rules (Domain joined)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5AFD5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15FC9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6AC49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059AF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AD1E7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8751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5D846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94C3A8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7673C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455EA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C38E1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6F1B0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6B986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01EC345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2F42B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1C18B92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35D34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F83BBE" w14:textId="0E48A3E7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B0557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849BF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5FF11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977C51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CBC8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CBD35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0B4E9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1C3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524AC5" w14:textId="5D4B1E80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2ADE65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D2EDB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F57C4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7266D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69A90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85AE0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A9C31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0ECB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E65724" w14:textId="25D8C369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DF5FF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AD25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8413BC" w14:textId="1C63BCB1" w:rsidR="00AE0F77" w:rsidRPr="00B3086D" w:rsidRDefault="0018231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B8975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5D297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Process Creation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0BBF58" w14:textId="5EE9C7A2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FE70D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93C97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A5A02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187D6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3C564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C7B28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585B4C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8F66C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Account Lockout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67C1E1" w14:textId="7E9D36FF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E7455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75CAB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EE3801" w14:textId="7B258C82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57A19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B352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Other Logon/Logoff Events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12F541" w14:textId="566E494B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6F80E9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DF1C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435A9E" w14:textId="43FDB4F4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66BE6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55146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FD2AFA" w14:textId="26352286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E6A813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A3E39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5FE896" w14:textId="0F1ED20E" w:rsidR="00AE0F77" w:rsidRPr="00B3086D" w:rsidRDefault="00E4482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48A47D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BA95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Removable Storage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CD5032" w14:textId="4F6CE691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C12A4A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F3978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087F91" w14:textId="1E1E3259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9CBDD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42B5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2EDB37" w14:textId="2724AFDC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B78FB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2B106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214DEF" w14:textId="34ED59E0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72E7F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11E4D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848870" w14:textId="26B9FB34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D9D7BC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3A8A5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0ECF4B3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3646F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4DAC15" w14:textId="26FE55FA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9EA25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854F8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49B482" w14:textId="4892B6EA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8C33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79A0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Control Panel: Regional and Language Options: Allow users to enable online speech recognition services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6D135A" w14:textId="1B089239" w:rsidR="00AE0F77" w:rsidRPr="00B3086D" w:rsidRDefault="00D61F3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8F1C8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A6138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4768DF" w14:textId="379AF30F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FE463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459DD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C50930" w14:textId="4FDA2CEF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16F49D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D956C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Network Connection: Prohibit use of Internet Connection Sharing on your DNS domain network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E39246" w14:textId="6BEDE5B4" w:rsidR="00AE0F77" w:rsidRPr="00B3086D" w:rsidRDefault="001B7E3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E905F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6FAE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Network Connection: Require domain users to elevate when setting a network's location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7B6546" w14:textId="2A61C00B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9AF3B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9764B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FFCE52" w14:textId="739D1C9C" w:rsidR="00AE0F77" w:rsidRPr="00B3086D" w:rsidRDefault="009D132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B6023E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84516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2.8.9. Windows Connection Manager: Minimize the number of simultaneous connections to the Internet or a Windows Domain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32BBED" w14:textId="7E0A0AD7" w:rsidR="00AE0F77" w:rsidRPr="00B3086D" w:rsidRDefault="006E21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59E8D2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4D2BB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93793A" w14:textId="5D2FD4D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02370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AA8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3C3677" w14:textId="3999839B" w:rsidR="00AE0F77" w:rsidRPr="00B3086D" w:rsidRDefault="00CC3F8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A0B15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06633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19BE28" w14:textId="4F8659F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30819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C021E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E1B02C" w14:textId="785A652A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8D9D2B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E8767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168430" w14:textId="70FC6AFB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08273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74C56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C649C0" w14:textId="29B81AA1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CFE1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D5220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863C9C" w14:textId="428DD5CD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A2906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1060E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61DE87" w14:textId="66D18FA6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9BCF0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8A6B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3B9A51" w14:textId="3BBFAC4E" w:rsidR="00AE0F77" w:rsidRPr="00B3086D" w:rsidRDefault="00D5595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0350D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62CC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5EC048" w14:textId="42165448" w:rsidR="00AE0F77" w:rsidRPr="00B3086D" w:rsidRDefault="00DE10D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A3A33B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40206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Logon: Do not enumerate connected users on domain-joined computers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286F15" w14:textId="40B7CD4C" w:rsidR="00AE0F77" w:rsidRPr="00B3086D" w:rsidRDefault="00B1277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A6E24D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E00C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444DEB" w14:textId="21C76B82" w:rsidR="00AE0F77" w:rsidRPr="00B3086D" w:rsidRDefault="004B30F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2FAA6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86FD8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B90632" w14:textId="7C756745" w:rsidR="00AE0F77" w:rsidRPr="00B3086D" w:rsidRDefault="0069753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C54E0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A9A7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Remote Assistance: Configure Solicited Remote Assistance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826765" w14:textId="315517B1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A7FC5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04A0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359BD4" w14:textId="26B4FDCD" w:rsidR="00AE0F77" w:rsidRPr="00B3086D" w:rsidRDefault="00B761B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51700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87834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2.8.25. AutoPlay Policies: Disallow Autoplay for non-volume devices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C3D1B8" w14:textId="7E8798BE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FC59B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3052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2A39E8" w14:textId="35F92C6A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D3A50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0A928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A51998" w14:textId="6C22BF06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3D63D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FAC7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2.8.28. Biometrics: Configure enhanced anti-spoofing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38AC78" w14:textId="048144C9" w:rsidR="00AE0F77" w:rsidRPr="00B3086D" w:rsidRDefault="0010620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C17068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2D01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961101" w14:textId="68004C26" w:rsidR="00AE0F77" w:rsidRPr="00B3086D" w:rsidRDefault="00F81DB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9FC151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62B84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44FF1F" w14:textId="1B971179" w:rsidR="00AE0F77" w:rsidRPr="00B3086D" w:rsidRDefault="00941DEE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4DB2D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C0E79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2.8.31. Event Log Service: Specify the maximum log file size (KB)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828C51" w14:textId="5DA111C4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88EE1E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D239B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FD255B" w14:textId="6C6EE9E0" w:rsidR="00AE0F77" w:rsidRPr="00B3086D" w:rsidRDefault="00BD591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7B370B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7D76E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47F5F5" w14:textId="75D2301D" w:rsidR="00AE0F77" w:rsidRPr="00B3086D" w:rsidRDefault="00DC6CB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9E55B33" w14:textId="77777777" w:rsidTr="00AE0F77">
        <w:trPr>
          <w:trHeight w:val="40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F8564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13B3C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640021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E86EF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2.8.35. Remote Desktop Services: Do not allow drive redirection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F51555" w14:textId="1CF843B6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42DC10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9C3C1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BAFAA2" w14:textId="31468E86" w:rsidR="00AE0F77" w:rsidRPr="00B3086D" w:rsidRDefault="00B4026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240D03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52833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809780" w14:textId="0A6D1159" w:rsidR="00AE0F77" w:rsidRPr="00B3086D" w:rsidRDefault="00C74D7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BED79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8153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63CD10" w14:textId="5413E1E8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AB494A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617F1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54866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BFB550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B79AD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2.8.40. Windows Remote Management (WinRM): Disallow Digest authentication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BC1194" w14:textId="6EA36D40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03026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FA97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2.8.41. Windows Remote Management (WinRM): Disallow WinRM from storing RunAs credentials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A5643C" w14:textId="4F45BDC3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8B91E4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80E50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DEA6FD" w14:textId="3460FD64" w:rsidR="00AE0F77" w:rsidRPr="00B3086D" w:rsidRDefault="008719B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B0E63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CACE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6D505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F00921" w14:textId="77777777" w:rsidTr="007532A6">
        <w:trPr>
          <w:trHeight w:val="285"/>
        </w:trPr>
        <w:tc>
          <w:tcPr>
            <w:tcW w:w="917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7C8B1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61C2D66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B1DC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D2B05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5979701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A862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E3E29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5784EEA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CDC7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74B65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7FA034C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4EAA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6A6B3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