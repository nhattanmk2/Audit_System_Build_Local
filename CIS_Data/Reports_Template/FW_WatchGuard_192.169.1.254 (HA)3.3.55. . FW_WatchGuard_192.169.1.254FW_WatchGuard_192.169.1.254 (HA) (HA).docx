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499352A5" w14:textId="634B1B39" w:rsidR="002B47B6" w:rsidRPr="00B3086D" w:rsidRDefault="009621FE" w:rsidP="000240E8">
      <w:pPr>
        <w:pStyle w:val="u3"/>
        <w:spacing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63" w:name="_Toc214872492"/>
      <w:bookmarkStart w:id="64" w:name="_Toc214883275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</w:t>
      </w:r>
      <w:r w:rsidR="001774EB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5</w:t>
      </w:r>
      <w:r w:rsidR="002B47B6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. </w:t>
      </w:r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FW_WatchGuard_192.169.1.254</w:t>
      </w:r>
      <w:r w:rsidR="00354DE6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 (HA)</w:t>
      </w:r>
      <w:bookmarkEnd w:id="63"/>
      <w:bookmarkEnd w:id="64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9621FE" w:rsidRPr="00B3086D" w14:paraId="57D96DA0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F07532" w14:textId="77777777" w:rsidR="009621FE" w:rsidRPr="001D6F94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CCC61E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621FE" w:rsidRPr="00B3086D" w14:paraId="41700D44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4F6F5D" w14:textId="77777777" w:rsidR="009621FE" w:rsidRPr="00B3086D" w:rsidRDefault="009621FE" w:rsidP="007A591E">
            <w:pPr>
              <w:pStyle w:val="oancuaDanhsach"/>
              <w:numPr>
                <w:ilvl w:val="0"/>
                <w:numId w:val="15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621FE" w:rsidRPr="00B3086D" w14:paraId="277E912A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B9B250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FA5AEA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621FE" w:rsidRPr="00B3086D" w14:paraId="34FAF0A4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93ADAF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7AD99B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215ACD9F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EE9B8C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D206C6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329BBC67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8F119F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Firewall Authentication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A3D7D5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621FE" w:rsidRPr="00B3086D" w14:paraId="210F391C" w14:textId="77777777" w:rsidTr="00A720ED">
        <w:trPr>
          <w:trHeight w:val="34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793D6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2. Kiểm tra, đánh giá cấu hình quản trị </w:t>
            </w:r>
          </w:p>
        </w:tc>
      </w:tr>
      <w:tr w:rsidR="009621FE" w:rsidRPr="00B3086D" w14:paraId="1F72BB92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0E9BC5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cấu hình Firewall Policy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7AC20A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0544F449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2A3E3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Antivirus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A5F8C3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74DD8DCA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C44C6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IDS/IPS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C738E0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29D1830D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562DC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WebBlocker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FE8216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621FE" w:rsidRPr="00B3086D" w14:paraId="40CCC210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9D4344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Email Filtering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2A74B9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5CE43CA4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A3DA606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6</w:t>
            </w: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. 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Kiểm tra cấu hình APT 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16EF38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18F76904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F73ED0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Spam 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31863B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10E38255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84814A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Site Blocking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60CEA0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614BCA29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0B9ED2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Port Blocking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D88AA5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560A3C17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977F28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cấu hình Alarm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F5E976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1980AF12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B03198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2.11. Kiểm tra cấu hình Firewall Logging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6B7BFF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621FE" w:rsidRPr="00B3086D" w14:paraId="228DACBB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C8F950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2.12. Kiểm tra cấu hình Proxy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115F9B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621FE" w:rsidRPr="00B3086D" w14:paraId="333319BD" w14:textId="77777777" w:rsidTr="00A720ED">
        <w:trPr>
          <w:gridAfter w:val="1"/>
          <w:wAfter w:w="6" w:type="dxa"/>
          <w:trHeight w:val="340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28393B" w14:textId="77777777" w:rsidR="009621FE" w:rsidRPr="00B3086D" w:rsidRDefault="009621FE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2.13.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286839" w14:textId="77777777" w:rsidR="009621FE" w:rsidRPr="00B3086D" w:rsidRDefault="009621FE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2938B5F8" w14:textId="77777777" w:rsidR="002B47B6" w:rsidRPr="00B3086D" w:rsidRDefault="002B47B6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621FE" w:rsidRPr="00B3086D" w14:paraId="5140D1F5" w14:textId="77777777" w:rsidTr="000240E8">
        <w:trPr>
          <w:trHeight w:val="20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1F98E224" w14:textId="77777777" w:rsidR="009621FE" w:rsidRPr="00B3086D" w:rsidRDefault="009621FE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47284B81" w14:textId="77777777" w:rsidR="009621FE" w:rsidRPr="00B3086D" w:rsidRDefault="009621FE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6FE57831" w14:textId="77777777" w:rsidR="009621FE" w:rsidRPr="00B3086D" w:rsidRDefault="009621FE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621FE" w:rsidRPr="001D6F94" w14:paraId="542FEC07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37C0C" w14:textId="77777777" w:rsidR="009621FE" w:rsidRPr="00B3086D" w:rsidRDefault="009621FE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9C3E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8E618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9621FE" w:rsidRPr="001D6F94" w14:paraId="40F3E107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EA30E" w14:textId="77777777" w:rsidR="009621FE" w:rsidRPr="00B3086D" w:rsidRDefault="009621FE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WebBlocker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23A1D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1DBC1ED6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C957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WebBlocker</w:t>
            </w:r>
          </w:p>
        </w:tc>
      </w:tr>
      <w:tr w:rsidR="009621FE" w:rsidRPr="00B3086D" w14:paraId="0DCDFECF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9BE3" w14:textId="77777777" w:rsidR="009621FE" w:rsidRPr="00B3086D" w:rsidRDefault="009621FE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APT 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4534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4FFCD1C1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7A83D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APT Blocker</w:t>
            </w:r>
          </w:p>
        </w:tc>
      </w:tr>
      <w:tr w:rsidR="009621FE" w:rsidRPr="00B3086D" w14:paraId="0DA07147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50C17" w14:textId="77777777" w:rsidR="009621FE" w:rsidRPr="00B3086D" w:rsidRDefault="009621FE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Spam 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D8D5E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54622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Spam Blocker</w:t>
            </w:r>
          </w:p>
        </w:tc>
      </w:tr>
      <w:tr w:rsidR="009621FE" w:rsidRPr="001D6F94" w14:paraId="0EDA950A" w14:textId="77777777" w:rsidTr="000240E8">
        <w:trPr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6BFC" w14:textId="77777777" w:rsidR="009621FE" w:rsidRPr="00B3086D" w:rsidRDefault="009621FE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Alarm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98F6B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69CFD2C9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5DD5" w14:textId="77777777" w:rsidR="009621FE" w:rsidRPr="00B3086D" w:rsidRDefault="009621FE" w:rsidP="000240E8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triển khai cấu hình Alarm</w:t>
            </w:r>
          </w:p>
        </w:tc>
      </w:tr>
    </w:tbl>
    <w:p w14:paraId="62638958" w14:textId="77777777" w:rsidR="009621FE" w:rsidRPr="00B3086D" w:rsidRDefault="009621FE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