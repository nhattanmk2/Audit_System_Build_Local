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0344F556" w14:textId="5AF53C1F" w:rsidR="00462D51" w:rsidRPr="00B3086D" w:rsidRDefault="00142600" w:rsidP="00A720ED">
      <w:pPr>
        <w:pStyle w:val="u3"/>
        <w:spacing w:before="360" w:after="120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11" w:name="_Toc214872466"/>
      <w:bookmarkStart w:id="12" w:name="_Toc214883249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1.</w:t>
      </w:r>
      <w:r w:rsidR="00462D51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4. 2022-192.169.3.17</w:t>
      </w:r>
      <w:bookmarkEnd w:id="11"/>
      <w:bookmarkEnd w:id="12"/>
    </w:p>
    <w:tbl>
      <w:tblPr>
        <w:tblW w:w="916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63"/>
        <w:gridCol w:w="1805"/>
      </w:tblGrid>
      <w:tr w:rsidR="0010492A" w:rsidRPr="00B3086D" w14:paraId="6547B4EE" w14:textId="77777777" w:rsidTr="00AE0F77">
        <w:trPr>
          <w:trHeight w:val="285"/>
          <w:tblHeader/>
        </w:trPr>
        <w:tc>
          <w:tcPr>
            <w:tcW w:w="7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84995F" w14:textId="77777777" w:rsidR="0010492A" w:rsidRPr="001D6F94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1D6F94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  <w:lang w:val="it-IT"/>
              </w:rPr>
              <w:t>HẠNG MỤC KIỂM TRA, ĐÁNH GIÁ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FC7CA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KẾT QUẢ</w:t>
            </w:r>
          </w:p>
        </w:tc>
      </w:tr>
      <w:tr w:rsidR="0010492A" w:rsidRPr="00B3086D" w14:paraId="7219E53D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F4F2F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1. Kiểm tra cài đặt bản vá</w:t>
            </w:r>
          </w:p>
        </w:tc>
      </w:tr>
      <w:tr w:rsidR="0010492A" w:rsidRPr="00B3086D" w14:paraId="2400017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7C4A7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cài đặt Service Pack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42D55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AB3116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45F4C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cài đặt Hotfixes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CD0E8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6436F7F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AF9DC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 đánh giá cấu hình</w:t>
            </w:r>
          </w:p>
        </w:tc>
      </w:tr>
      <w:tr w:rsidR="0010492A" w:rsidRPr="00B3086D" w14:paraId="527D4CC0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191D1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2.1 Chính sách mật khẩu</w:t>
            </w:r>
          </w:p>
        </w:tc>
      </w:tr>
      <w:tr w:rsidR="0010492A" w:rsidRPr="00B3086D" w14:paraId="5B90F45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F63C5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2.1.1. Enforce password history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75A03C" w14:textId="1BA6035C" w:rsidR="0010492A" w:rsidRPr="00B3086D" w:rsidRDefault="00477912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FB4A0D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FA7F9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2.1.2. Maximum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FD1FA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A4DA05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8C0B8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2.1.3. Minimum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A36B06" w14:textId="5CDF241A" w:rsidR="0010492A" w:rsidRPr="00B3086D" w:rsidRDefault="00502188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669E25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0E122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2.1.4. Minimum password length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DB8AD4" w14:textId="3E9E7B68" w:rsidR="0010492A" w:rsidRPr="00B3086D" w:rsidRDefault="00502188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C39D62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1D499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2.1.5. Password must meet complexity requirements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99C4CC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F48AFD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D9F6B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2.1.6. Store passwords using reversible encryption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DB25D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DD22FC9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8F483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2.2. Chính sách khoá tài khoản</w:t>
            </w:r>
          </w:p>
        </w:tc>
      </w:tr>
      <w:tr w:rsidR="0010492A" w:rsidRPr="00B3086D" w14:paraId="50E1F79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8008A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2.2.1. Account lockout duration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D84529" w14:textId="759C996B" w:rsidR="0010492A" w:rsidRPr="00B3086D" w:rsidRDefault="006C27B3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8D988F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E4DA9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2.2.2. Account lockout threshold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A382B0" w14:textId="291A4510" w:rsidR="0010492A" w:rsidRPr="00B3086D" w:rsidRDefault="00CD3398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7CE73A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68E68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2.2.3. Reset account lockout counter after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602DEC" w14:textId="1C882886" w:rsidR="0010492A" w:rsidRPr="00B3086D" w:rsidRDefault="005F270D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E41ED7F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379AF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2.3. Chính sách cấp quyền thực thi tác vụ hệ thống của người dùng</w:t>
            </w:r>
          </w:p>
        </w:tc>
      </w:tr>
      <w:tr w:rsidR="0010492A" w:rsidRPr="00B3086D" w14:paraId="767CDF3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40F83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2.3.1. Access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7EBF4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6B5C6D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8BDAF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2.3.2. Act as part of the operating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5CB5C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18ABB7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9B01F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2.3.3. Add workstations to domain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A87B3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0B45A3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47056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2.3.4. Allow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9A6D7E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5E7EBA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F6699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2.3.5. Allow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3CBB3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07F38F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482D0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2.3.6. Backup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F32FD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9968A5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B8A70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2.3.7. Create a token object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EDA9C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541847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45DFA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2.3.8. Create symbolic links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A2F94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79D689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8480B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2.3.9. Debug programs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4A7CA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016A3D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C232D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2.3.10. Deny access to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12413C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87B03A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972E1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2.3.11. Deny log on as a batch job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5D005C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D70993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470AE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2.3.12. Deny log on as a service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A79604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2A3F58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B340C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2.3.13. Deny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C9E6B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028DA5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10401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2.3.14. Deny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77CE0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871FF4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4BDFC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2.3.15. Enable computer and user accounts to be trusted for delegation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D43E9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CFE5B3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5AE0C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2.3.16. Impersonate a client after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6EA6B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FBBE09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FE821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2.3.17. Load and unload device drivers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D13A7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C6E717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A3A4A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2.3.18. Manage auditing and security log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F12D9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9A1B44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03AEE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2.3.19. Modify firmware environment values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58E6F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2DC4A2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8CD44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2.3.20. Replace a process level token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B8067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B773F5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14EAD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2.3.21. Restore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81466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769501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C545C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2.3.22. Shut down the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13532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7D0860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333FA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2.3.23. Take ownership of files or other objects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1EB34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89025FD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B3AA1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2.4. Chính sách bảo mật</w:t>
            </w:r>
          </w:p>
        </w:tc>
      </w:tr>
      <w:tr w:rsidR="0010492A" w:rsidRPr="00B3086D" w14:paraId="22838E1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0E569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2.4.1. Accounts: Block Microsoft accounts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A1DC10B" w14:textId="0A8E4D59" w:rsidR="0010492A" w:rsidRPr="00B3086D" w:rsidRDefault="00617A1E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7EEC3D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EE48E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2.4.2. Audit: Force audit policy subcategory settings (Windows Vista or later) to override audit policy category settings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6F326F" w14:textId="47057D44" w:rsidR="0010492A" w:rsidRPr="00B3086D" w:rsidRDefault="00A6103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497C49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DBB7C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2.4.3. Devices: Allowed to format and eject removable media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26B26D" w14:textId="79EEBBA1" w:rsidR="0010492A" w:rsidRPr="00B3086D" w:rsidRDefault="00C03DA9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174E26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5E535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2.4.4. Domain controller: Refuse machine account password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AEF83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DF9993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1F028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2.4.5. Interactive logon: Do not require CTRL+ALT+DEL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B1D9B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07DF43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78CAF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2.4.6. Interactive logon: Don't display last signed-in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0F7811" w14:textId="0603610C" w:rsidR="0010492A" w:rsidRPr="00B3086D" w:rsidRDefault="009304C2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45826F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0E221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2.4.7. Interactive logon: Machine inactivity limit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3DC269" w14:textId="65B19372" w:rsidR="0010492A" w:rsidRPr="00B3086D" w:rsidRDefault="003E360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99A99C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DC808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2.4.8. Network access: Do not allow anonymous enumeration of SAM accounts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3B222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D37C75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0A05B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2.4.9. Network access: Do not allow anonymous enumeration of SAM accounts and shares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8A0D94" w14:textId="5C3F4AA3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35248E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E7805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2.4.10. Network security: Allow Local System to use computer identity for NTLM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336FBB" w14:textId="5F407C18" w:rsidR="00AE0F77" w:rsidRPr="00B3086D" w:rsidRDefault="00895C2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92508F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C2A19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2.4.11. Network security: Allow LocalSystem NULL session fallback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BE5DE5" w14:textId="2C66CF01" w:rsidR="00AE0F77" w:rsidRPr="00B3086D" w:rsidRDefault="002A7D2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D4FA85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D4A47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2.4.12. Shutdown: Allow system to be shut down without having to log 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B776A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27AC81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F9792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2.4.13. User Account Control: Admin Approval Mode for the Built-in Administrator account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AAAB50" w14:textId="4E3FBB0D" w:rsidR="00AE0F77" w:rsidRPr="00B3086D" w:rsidRDefault="00B2760A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4F4F52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5C1F9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2.4.14. User Account Control: Behavior of the elevation prompt for administrators in Admin Approval Mode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356F20" w14:textId="35563778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E0A450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6E449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2.4.15. User Account Control: Detect application installations and prompt for elevation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4A4A1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0EBDF4A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06049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2.5. Chính sách liên quan đến dịch vụ hệ thống</w:t>
            </w:r>
          </w:p>
        </w:tc>
      </w:tr>
      <w:tr w:rsidR="00AE0F77" w:rsidRPr="00B3086D" w14:paraId="1826F02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E1F51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2.5.1. Print Spooler (Spooler)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838F8C" w14:textId="435B6AD1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7CDBC40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D829F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2.6. Chính sách tường lửa tích hợp có trong hệ điều hành</w:t>
            </w:r>
          </w:p>
        </w:tc>
      </w:tr>
      <w:tr w:rsidR="00AE0F77" w:rsidRPr="00B3086D" w14:paraId="20EA429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BB917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2.6.1. Windows Firewall: Domain: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C8F84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02CCBC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088F0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2.6.2. Windows Firewall: Domain: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1644EB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874A9B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91559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2.6.3. Windows Firewall: Domain: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8DA80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8F9185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9F340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2.6.4. Windows Firewall: Domain: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9C085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0C9B4D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26E16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2.6.5. Windows Firewall: Domain: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A1D73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4CFB05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2C6D5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2.6.6. Windows Firewall: Domain: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46C2B8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D50CA2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ABE31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2.6.7. Windows Firewall: Private: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332CF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4EF6B9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67626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2.6.8. Windows Firewall: Private: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37D4E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652F47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FEAF2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2.6.9. Windows Firewall: Private: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9279A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E71DFB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79FE9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2.6.10. Windows Firewall: Private: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28633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447518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A10B1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2.6.11. Windows Firewall: Private: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33120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553E9F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0EE68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2.6.12. Windows Firewall: Private: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9AFB8D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7A1625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43E0A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2.6.13. Windows Firewall: Public: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A0F4A4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04BF11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4616D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2.6.14. Windows Firewall: Public: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E8212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E5E049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6BD93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2.6.15. Windows Firewall: Public: Settings: Apply local firewall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79DE9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B10F7F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E454E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2.6.16. Windows Firewall: Public: Settings: Apply local connection security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D9AEA0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1D57FB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05AE6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2.6.17. Windows Firewall: Public: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FF651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10F79F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90717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2.6.18. Windows Firewall: Public: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5D6C4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9A61F6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C5FB7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2.6.19. Windows Firewall: Public: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4C500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B73C5C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0FF24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2.6.20. Windows Firewall: Public: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CFA18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06E3326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773D0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2.7. Chính sách kiểm toán nâng cao</w:t>
            </w:r>
          </w:p>
        </w:tc>
      </w:tr>
      <w:tr w:rsidR="00AE0F77" w:rsidRPr="00B3086D" w14:paraId="2CE50E1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AD3CA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2.7.1. Audit Credential Validation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FDAD0F" w14:textId="171E071E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686024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5A429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2.7.2. Audit Kerberos Authentication Service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B8E06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A8F4AC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12010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2.7.3. Audit Kerberos Service Ticket Operations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BD91CD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BFBE75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347DF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2.7.4. Audit Application Group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D09BF5" w14:textId="50CDBEAC" w:rsidR="00AE0F77" w:rsidRPr="00B3086D" w:rsidRDefault="00AD32F1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1D0AF1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E6A63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2.7.5. Audit Distribution Group Management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83228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C9E73C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DA16F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2.7.6. Audit Other Account Management Events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2AEF29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298DCF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CCBE7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2.7.7. Audit User Account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B2A60C" w14:textId="4F708917" w:rsidR="00AE0F77" w:rsidRPr="00B3086D" w:rsidRDefault="003D6A7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D91D0B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62024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2.7.8. Audit PNP Activity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FEB5D0" w14:textId="1CF5338E" w:rsidR="00AE0F77" w:rsidRPr="00B3086D" w:rsidRDefault="0018231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D55397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01DD5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2.7.9. Audit Process Creation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945388" w14:textId="6EEE7445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95BF08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8B22E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2.7.10. Audit Directory Service Access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9C72ED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B9F7C6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27346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2.7.11. Audit Directory Service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12003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F0732D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73376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2.7.12. Audit Account Lockout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216406" w14:textId="4E7ED9A9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8AD946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354BC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2.7.13. Audit Group Membership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A9C314" w14:textId="595CF027" w:rsidR="00AE0F77" w:rsidRPr="00B3086D" w:rsidRDefault="0092434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AD3A55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223D5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2.7.14. Audit Other Logon/Logoff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97C0FE" w14:textId="553A1D41" w:rsidR="00AE0F77" w:rsidRPr="00B3086D" w:rsidRDefault="0092434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809293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79F47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2.7.15. Audit Detailed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A50DA4" w14:textId="03B8C377" w:rsidR="00AE0F77" w:rsidRPr="00B3086D" w:rsidRDefault="000A214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C972B3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7E03C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2.7.16. Audit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76303D8" w14:textId="2DD54740" w:rsidR="00AE0F77" w:rsidRPr="00B3086D" w:rsidRDefault="00AF3B6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7857E7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60D9B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2.7.17. Audit Other Object Access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8CC59B" w14:textId="417F9506" w:rsidR="00AE0F77" w:rsidRPr="00B3086D" w:rsidRDefault="006002C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5553C7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52373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2.7.18. Audit Removable Storage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1CD648" w14:textId="48CBA644" w:rsidR="00AE0F77" w:rsidRPr="00B3086D" w:rsidRDefault="002D510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A3B67F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FD261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2.7.19. Audit MPSSVC Rule-Level Policy Change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7AB85DE" w14:textId="5E10B232" w:rsidR="00AE0F77" w:rsidRPr="00B3086D" w:rsidRDefault="002F0E4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EAD7C8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116D0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2.7.20. Audit Other Policy Change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90021A" w14:textId="62629B81" w:rsidR="00AE0F77" w:rsidRPr="00B3086D" w:rsidRDefault="000A4F9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74E1AB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8E51A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2.7.21. Audit Sensitive Privilege Use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DE757C" w14:textId="45BDD1CF" w:rsidR="00AE0F77" w:rsidRPr="00B3086D" w:rsidRDefault="00727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D5A941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64EAC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2.7.22. Audit Security System Extension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C8FA285" w14:textId="445B0782" w:rsidR="00AE0F77" w:rsidRPr="00B3086D" w:rsidRDefault="00174C5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3D7A2D6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EF428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lastRenderedPageBreak/>
              <w:t>2.8. Cấu hình khung quản trị</w:t>
            </w:r>
          </w:p>
        </w:tc>
      </w:tr>
      <w:tr w:rsidR="00AE0F77" w:rsidRPr="00B3086D" w14:paraId="6D7051B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8EC04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2.8.1. Control Panel: Personalization: Prevent enabling lock screen camera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729FFB" w14:textId="759A8BBE" w:rsidR="00AE0F77" w:rsidRPr="00B3086D" w:rsidRDefault="0044603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3DDCD8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FB20F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2.8.2. Control Panel: Personalization: Prevent enabling lock screen slide show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52D3F30" w14:textId="6D92D0E5" w:rsidR="00AE0F77" w:rsidRPr="00B3086D" w:rsidRDefault="0044603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2EA726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22C3F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2.8.3. Control Panel: Regional and Language Options: Allow users to enable online speech recognition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C54B66" w14:textId="4318B50D" w:rsidR="00AE0F77" w:rsidRPr="00B3086D" w:rsidRDefault="00D61F3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0D9437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32C37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2.8.4. DNS Client: Turn off multicast name resolution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1825A90" w14:textId="168AA5B7" w:rsidR="00AE0F77" w:rsidRPr="00B3086D" w:rsidRDefault="00CB2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115E3D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FD2CE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2.8.5. Network Connection: Prohibit installation and configuration of Network Bridge on your DNS domain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B168FF" w14:textId="45286412" w:rsidR="00AE0F77" w:rsidRPr="00B3086D" w:rsidRDefault="00784AF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69764E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D37E5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2.8.6. Network Connection: Prohibit use of Internet Connection Sharing on your DNS domain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A2760B" w14:textId="737C1CE2" w:rsidR="00AE0F77" w:rsidRPr="00B3086D" w:rsidRDefault="001B7E3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C1F1DB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05E05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2.8.7. Network Connection: Require domain users to elevate when setting a network's location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7BF97E" w14:textId="3A6D9043" w:rsidR="00AE0F77" w:rsidRPr="00B3086D" w:rsidRDefault="00E82D9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F11A34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C4694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2.8.8. Network Provider: Hardened UNC Paths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0864D9" w14:textId="2970167C" w:rsidR="00AE0F77" w:rsidRPr="00B3086D" w:rsidRDefault="009D1322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4C3DF6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B2FCA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2.8.9. Windows Connection Manager: Minimize the number of simultaneous connections to the Internet or a Windows Domain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940655" w14:textId="634933B4" w:rsidR="00AE0F77" w:rsidRPr="00B3086D" w:rsidRDefault="006E217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9775B6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5DEA7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2.8.10. Printers: Allow Print Spooler to accept client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F91A6B" w14:textId="2AB024AC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F39F53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F9704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2.8.11. Audit Process Creation: Include command line in process creation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553E0C" w14:textId="7F168100" w:rsidR="00AE0F77" w:rsidRPr="00B3086D" w:rsidRDefault="00CC3F8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212FBC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80912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2.8.12. Credentials Delegation: Encryption Oracle Remediation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4C4C2C" w14:textId="5F685615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16DB7B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1687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2.8.13. Device Installation Restrictions: Prevent device metadata retrieval from the Internet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227EF8" w14:textId="414246C3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5A1C3F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2E26E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2.8.14. Group Policy: Configure registry policy processing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980918" w14:textId="4836982B" w:rsidR="00AE0F77" w:rsidRPr="00B3086D" w:rsidRDefault="00CB587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C168B0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E8E52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2.8.15. Group Policy: Continue experiences on this device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ABE901" w14:textId="447A90CF" w:rsidR="00AE0F77" w:rsidRPr="00B3086D" w:rsidRDefault="00866F4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E81BED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E15AB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2.8.16. Internet Communication Settings: Turn off downloading of print drivers over HTTP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614ADD" w14:textId="50204511" w:rsidR="00AE0F77" w:rsidRPr="00B3086D" w:rsidRDefault="0016172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903342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837E5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2.8.17. Internet Communication Settings: Turn off Internet download for Web publishing and online ordering wizards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993DFF3" w14:textId="5FC6A663" w:rsidR="00AE0F77" w:rsidRPr="00B3086D" w:rsidRDefault="00461C7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61BCBE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F4DC4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2.8.18. Logon: Block user from showing account details on sign-in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B3E317" w14:textId="6D5B61F4" w:rsidR="00AE0F77" w:rsidRPr="00B3086D" w:rsidRDefault="00D55959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E01731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6997D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2.8.19. Logon: Do not display network selection UI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F2B474" w14:textId="62D8AC66" w:rsidR="00AE0F77" w:rsidRPr="00B3086D" w:rsidRDefault="00DE10D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982CA0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A95F5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2.8.20. Logon: Do not enumerate connected users on domain-joined computers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BAB370" w14:textId="46C1D522" w:rsidR="00AE0F77" w:rsidRPr="00B3086D" w:rsidRDefault="00B1277A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E17652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8DF9A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2.8.21. Logon: Turn off app notifications on the lock screen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AFB74B" w14:textId="6F9633A0" w:rsidR="00AE0F77" w:rsidRPr="00B3086D" w:rsidRDefault="004B30F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C0A4C6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8F754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2.8.22. Logon: Turn off picture password sign-in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924FC0" w14:textId="334E41A2" w:rsidR="00AE0F77" w:rsidRPr="00B3086D" w:rsidRDefault="0069753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60ECC2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20BE4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2.8.23. Remote Assistance: Configure Solicited Remote Assistance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3003CE" w14:textId="5B624004" w:rsidR="00AE0F77" w:rsidRPr="00B3086D" w:rsidRDefault="003A6FC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1C174A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BAEE9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2.8.24. App runtime: Allow Microsoft accounts to be optional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605C4B" w14:textId="10F8248F" w:rsidR="00AE0F77" w:rsidRPr="00B3086D" w:rsidRDefault="00B761B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3F783E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A3EDA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2.8.25. AutoPlay Policies: Disallow Autoplay for non-volume devices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CDFE240" w14:textId="4DCEB10B" w:rsidR="00AE0F77" w:rsidRPr="00B3086D" w:rsidRDefault="0060464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A03D79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8BCF7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2.8.26. AutoPlay Policies: Set the default behavior for AutoRun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A2076E" w14:textId="652C44B3" w:rsidR="00AE0F77" w:rsidRPr="00B3086D" w:rsidRDefault="00A412E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F2D3EA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725A0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2.8.27. AutoPlay Policies: Turn off Autoplay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F58647" w14:textId="198425EC" w:rsidR="00AE0F77" w:rsidRPr="00B3086D" w:rsidRDefault="003464D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063394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C9D6A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2.8.28. Biometrics: Configure enhanced anti-spoofing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3D794D" w14:textId="128A290E" w:rsidR="00AE0F77" w:rsidRPr="00B3086D" w:rsidRDefault="0010620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C70924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98CBA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2.8.29. Data Collection and Preview Builds: Do not show feedback notifications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CAB438" w14:textId="4C7603C4" w:rsidR="00AE0F77" w:rsidRPr="00B3086D" w:rsidRDefault="00F81DB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89FB38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A9522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2.8.30. Data Collection and Preview Builds: Toggle user control over Insider builds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C1E5F4" w14:textId="77310BB4" w:rsidR="00AE0F77" w:rsidRPr="00B3086D" w:rsidRDefault="00941DEE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FD4EE1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B745D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2.8.31. Event Log Service: Specify the maximum log file size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FF365A" w14:textId="1DD8EABF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1A918D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BEC89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2.8.32. Microsoft Defender Antivirus: Scan removable drives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211ED8" w14:textId="5F7A6C02" w:rsidR="00AE0F77" w:rsidRPr="00B3086D" w:rsidRDefault="00BD591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C82B7C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2AB7D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2.8.33. Microsoft Defender Antivirus: Turn on e-mail scanning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DA79E3" w14:textId="6AF9067B" w:rsidR="00AE0F77" w:rsidRPr="00B3086D" w:rsidRDefault="00DC6CB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0B351DC" w14:textId="77777777" w:rsidTr="00AE0F77">
        <w:trPr>
          <w:trHeight w:val="40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D2387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2.8.34. Remote Desktop Services: Do not allow passwords to be saved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CD3D3F" w14:textId="0F459291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3A8329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5832B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2.8.35. Remote Desktop Services: Do not allow drive redirection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9DC555" w14:textId="52126A4A" w:rsidR="00AE0F77" w:rsidRPr="00B3086D" w:rsidRDefault="00FF0942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25F2F9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A95CC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2.8.36. Windows Defender SmartScreen: Configure Windows Defender SmartScreen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A588E7D" w14:textId="1F0A6592" w:rsidR="00AE0F77" w:rsidRPr="00B3086D" w:rsidRDefault="00B4026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0DD3FB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B1C06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2.8.37. Windows Ink Workspace: Allow Windows Ink Workspace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2FBFC8" w14:textId="6E00F39E" w:rsidR="00AE0F77" w:rsidRPr="00B3086D" w:rsidRDefault="00C74D7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882261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E1093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2.8.38. Windows Error Reporting: Automatically send memory dumps for OS generated error reports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2B91B8" w14:textId="14BAC8DD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78175A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FD4AC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2.8.39. Windows Installer: Always install with elevated privileges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2A9421" w14:textId="576DA1A1" w:rsidR="00AE0F77" w:rsidRPr="00B3086D" w:rsidRDefault="00264499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0C553F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8C56D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2.8.40. Windows Remote Management (WinRM): Disallow Digest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EBA27C" w14:textId="65A45D4E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A305E1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336AF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2.8.41. Windows Remote Management (WinRM): Disallow WinRM from storing RunAs credentials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89C95EC" w14:textId="43B94862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789FD7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97878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2.8.42. Windows Security: Prevent users from modifying settings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363B34" w14:textId="1FD11300" w:rsidR="00AE0F77" w:rsidRPr="00B3086D" w:rsidRDefault="008719B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EE1AA0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CE050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2.8.43. Windows Update: Configure Automatic Updates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A3402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423EE11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44CAC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3. Kiểm tra đánh giá thêm</w:t>
            </w:r>
          </w:p>
        </w:tc>
      </w:tr>
      <w:tr w:rsidR="00AE0F77" w:rsidRPr="00B3086D" w14:paraId="205BFB7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70B76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3.1. Kiểm tra phần mềm Antivirus đang được cài đặt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37B65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17CCC77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CB748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3.2. Kiểm tra định dạng ổ đĩa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42268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3F998FC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0CB91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đồng bộ thời gian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26265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76EC17C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2E8E2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các ứng dụng trên máy chủ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10507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