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04DBFAE9" w14:textId="0FB3B3FB" w:rsidR="0099740A" w:rsidRPr="00B3086D" w:rsidRDefault="0099740A" w:rsidP="0099740A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41" w:name="_Toc214872481"/>
      <w:bookmarkStart w:id="42" w:name="_Toc214883264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2.4. SW_Cisco_192.169.18.252</w:t>
      </w:r>
      <w:bookmarkEnd w:id="41"/>
      <w:bookmarkEnd w:id="42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99740A" w:rsidRPr="00B3086D" w14:paraId="305A42D7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173C65" w14:textId="77777777" w:rsidR="0099740A" w:rsidRPr="001D6F94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74D69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99740A" w:rsidRPr="00B3086D" w14:paraId="0288B645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C30AF9" w14:textId="77777777" w:rsidR="0099740A" w:rsidRPr="00B3086D" w:rsidRDefault="0099740A" w:rsidP="007A591E">
            <w:pPr>
              <w:pStyle w:val="oancuaDanhsach"/>
              <w:numPr>
                <w:ilvl w:val="0"/>
                <w:numId w:val="6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99740A" w:rsidRPr="00B3086D" w14:paraId="6B74947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C5374D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E774B2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9740A" w:rsidRPr="00B3086D" w14:paraId="5F583C9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70CE8E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B10D4D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6D838B8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18F279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độ dài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1AFDB2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BF4A6B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8C893D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1.4. Kiểm tra chính sách khóa tài khoản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79E937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1FEDD203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AC9C1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lastRenderedPageBreak/>
              <w:t>2. Kiểm tra, đánh giá cấu hình quản trị thiết bị</w:t>
            </w:r>
          </w:p>
        </w:tc>
      </w:tr>
      <w:tr w:rsidR="0099740A" w:rsidRPr="00B3086D" w14:paraId="747DE20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9E8FE4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phương thức kết nối đối với line vty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02C64A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A540F4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54B6A8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line aux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F0009A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30DC71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DAF008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exec-timeout đối với line aux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37498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38CA60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9BBCF6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exec-timeout đối với line console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ACE9A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8305B9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CA3CC6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 Kiểm tra cấu hình exec-timeout đối với line tty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8A56C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15FB14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35E83A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 Kiểm tra cấu hình exec-timeout đối với line vty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1ABA0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098FEBD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1FEE1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 Kiểm tra cấu hình secret của enable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FED72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00075B5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57BC05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 Kiểm tra cấu hình service password-encryption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D50400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18FF2AF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476B80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2.9. Kiểm tra cấu hình secret với toàn bộ người dùng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F3DA02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35372F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1EF31C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2.10. Kiểm tra thuật toán mã hóa mật khẩu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613C50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7B0606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6D9C5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2.11. Kiểm tra cấu hình chuỗi SNMP Community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14453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8C88E2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6FB201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2.12. Kiểm tra phân quyền cho SNMP-Server Community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0C8EA0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293A3BD" w14:textId="77777777" w:rsidTr="00614157">
        <w:trPr>
          <w:trHeight w:val="55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025C1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tra, đánh giá cấu hình dịch vụ</w:t>
            </w:r>
          </w:p>
        </w:tc>
      </w:tr>
      <w:tr w:rsidR="0099740A" w:rsidRPr="00B3086D" w14:paraId="0183297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FD6B26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cấu hình SSH Timeout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4357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00E27DE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D96B0E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cấu hình SSH Authentication-Retries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ECC8D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65E801F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058873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SSH Version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5062B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82CB54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A1915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trạng thái dịch vụ CDP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52950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979F70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33C01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3.5. Kiểm tra trạng thái dịch vụ BOOTP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DBF1F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09CC5EA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05CD09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3.6. Kiểm tra trạng thái dịch vụ DHCP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97ACC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138EA7E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5913E1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3.7. Kiểm tra trạng thái dịch vụ Identd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5C49F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ADA6F0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CB4378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3.8. Kiểm tra cấu hình tcp-keepalives-in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E83F8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957C56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E1DD26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3.9. Kiểm tra cấu hình tcp-keepalives-out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EDB57A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47CF52E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3D40E9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3.10. Kiểm tra trạng thái dịch vụ PAD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EFF679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1F188A0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AC44AD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3.11. Kiểm tra cấu hình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D39C1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26DBCF2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732C2C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3.12. Kiểm tra cấu hình buffer size đối với logging buffered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C72455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148991B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9A73195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3.13. Kiểm tra cấu hình logging console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E260B39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0CECF44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CA773F0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3.14. Kiểm tra cấu hình logging host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17BE5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0EC8C37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64333D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3.15. Kiểm tra cấu hình logging trap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0E972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3F09CB3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FEF349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3.16.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C80F90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6A124DF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C52CB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3.17. Kiểm tra cấu hình ip source-route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51ED8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</w:tbl>
    <w:p w14:paraId="58898C2F" w14:textId="77777777" w:rsidR="0099740A" w:rsidRPr="00B3086D" w:rsidRDefault="0099740A" w:rsidP="0099740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99740A" w:rsidRPr="00B3086D" w14:paraId="50FECF29" w14:textId="77777777" w:rsidTr="00614157">
        <w:trPr>
          <w:trHeight w:val="269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1C0C3CFA" w14:textId="77777777" w:rsidR="0099740A" w:rsidRPr="00B3086D" w:rsidRDefault="0099740A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1C8C0236" w14:textId="77777777" w:rsidR="0099740A" w:rsidRPr="00B3086D" w:rsidRDefault="0099740A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423D9EB8" w14:textId="77777777" w:rsidR="0099740A" w:rsidRPr="00B3086D" w:rsidRDefault="0099740A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99740A" w:rsidRPr="00672481" w14:paraId="532C1C49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E3B53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firmware của thiết bị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6BA6A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3EFA577D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B2E4E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Cập nhật phiên bản firmware mới nhất</w:t>
            </w:r>
          </w:p>
        </w:tc>
      </w:tr>
      <w:tr w:rsidR="007A62B6" w:rsidRPr="00B3086D" w14:paraId="554895FD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7642E" w14:textId="7A713059" w:rsidR="007A62B6" w:rsidRPr="00B3086D" w:rsidRDefault="007A62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trạng thái dịch vụ CDP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A0C46" w14:textId="77777777" w:rsidR="007A62B6" w:rsidRPr="00B3086D" w:rsidRDefault="007A62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2FDB15B3" w14:textId="4338BE64" w:rsidR="007A62B6" w:rsidRPr="00B3086D" w:rsidRDefault="007A62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C3778" w14:textId="1D7A3AC0" w:rsidR="007A62B6" w:rsidRPr="00B3086D" w:rsidRDefault="007A62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Tắt dịch vụ CDP</w:t>
            </w:r>
          </w:p>
        </w:tc>
      </w:tr>
      <w:tr w:rsidR="0099740A" w:rsidRPr="00672481" w14:paraId="70B33A7A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5EDF7" w14:textId="77777777" w:rsidR="0099740A" w:rsidRPr="00B3086D" w:rsidRDefault="0099740A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đồng bộ thời gian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70794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5D7A935A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3D4B0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đồng bộ thời gian theo giờ Việt Nam</w:t>
            </w:r>
          </w:p>
        </w:tc>
      </w:tr>
    </w:tbl>
    <w:p w14:paraId="6AB5654B" w14:textId="77777777" w:rsidR="0099740A" w:rsidRPr="00B3086D" w:rsidRDefault="0099740A" w:rsidP="0099740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