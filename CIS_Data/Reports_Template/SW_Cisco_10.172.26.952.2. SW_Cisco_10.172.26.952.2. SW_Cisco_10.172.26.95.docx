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788012E4" w14:textId="72DFA310" w:rsidR="0099740A" w:rsidRPr="00B3086D" w:rsidRDefault="0099740A" w:rsidP="0099740A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37" w:name="_Toc214872479"/>
      <w:bookmarkStart w:id="38" w:name="_Toc214883262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2.2. SW_Cisco_10.172.26.95</w:t>
      </w:r>
      <w:bookmarkEnd w:id="37"/>
      <w:bookmarkEnd w:id="38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99740A" w:rsidRPr="00B3086D" w14:paraId="7E7F3C93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FC7928" w14:textId="77777777" w:rsidR="0099740A" w:rsidRPr="001D6F94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C0D384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99740A" w:rsidRPr="00B3086D" w14:paraId="30222729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43DA7F" w14:textId="77777777" w:rsidR="0099740A" w:rsidRPr="00B3086D" w:rsidRDefault="0099740A" w:rsidP="007A591E">
            <w:pPr>
              <w:pStyle w:val="oancuaDanhsach"/>
              <w:numPr>
                <w:ilvl w:val="0"/>
                <w:numId w:val="4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99740A" w:rsidRPr="00B3086D" w14:paraId="50178D4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450E76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48920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9740A" w:rsidRPr="00B3086D" w14:paraId="056A861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93E277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63CAD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C92B90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A7A388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 xml:space="preserve">1.3. Kiểm tra độ dài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397D8F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870F5D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D138D4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1.4. Kiểm tra chính sách khóa tài khoản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7DFD72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A407777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947459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tra, đánh giá cấu hình quản trị thiết bị</w:t>
            </w:r>
          </w:p>
        </w:tc>
      </w:tr>
      <w:tr w:rsidR="0099740A" w:rsidRPr="00B3086D" w14:paraId="3CDCCFF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3D0BE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phương thức kết nối đối với line vty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DBF1ED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E88895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22F96A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line aux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C74AAD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917124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0AAFA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exec-timeout đối với line aux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0208C4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BC8C0DE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252E25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exec-timeout đối với line console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68210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61AD53E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9BF9FD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 Kiểm tra cấu hình exec-timeout đối với line tty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D2239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89CA56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783675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 Kiểm tra cấu hình exec-timeout đối với line vty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CDFE2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C6D98D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81CB24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 Kiểm tra cấu hình secret của enable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5AE77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72AC5D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8D522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 Kiểm tra cấu hình service password-encryption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96CC5D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69E3E1C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F533A2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2.9. Kiểm tra cấu hình secret với toàn bộ người dùng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CA95D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B57336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5871DE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2.10. Kiểm tra thuật toán mã hóa mật khẩu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1539C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183CCA4E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5AFC22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2.11. Kiểm tra cấu hình chuỗi SNMP Community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8793C6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D96A64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29CEBA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2.12. Kiểm tra phân quyền cho SNMP-Server Community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EC9ED9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510044F" w14:textId="77777777" w:rsidTr="00614157">
        <w:trPr>
          <w:trHeight w:val="55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74C0A9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tra, đánh giá cấu hình dịch vụ</w:t>
            </w:r>
          </w:p>
        </w:tc>
      </w:tr>
      <w:tr w:rsidR="0099740A" w:rsidRPr="00B3086D" w14:paraId="2F5EA61E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8240B6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cấu hình SSH Timeout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F9632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8AB659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178E89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cấu hình SSH Authentication-Retries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C3FC1A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FB086F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4F3F3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SSH Version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EF7D8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1CE5AE7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370F37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trạng thái dịch vụ CDP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4FAE7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00BBE5FE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635996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3.5. Kiểm tra trạng thái dịch vụ BOOTP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708C1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C87B1A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72F041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3.6. Kiểm tra trạng thái dịch vụ DHCP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77C32F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5A9CB6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B70365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3.7. Kiểm tra trạng thái dịch vụ Identd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0A2E94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0839AD0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EC9D2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3.8. Kiểm tra cấu hình tcp-keepalives-in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56F675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331E90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AF2302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3.9. Kiểm tra cấu hình tcp-keepalives-out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DED22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688F88D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CC4B157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3.10. Kiểm tra trạng thái dịch vụ PAD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D438B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7F22109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582405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3.11. Kiểm tra cấu hình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EBBF9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182B39A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8E28F86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3.12. Kiểm tra cấu hình buffer size đối với logging buffered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A8E37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1A66CEE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4E9075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3.13. Kiểm tra cấu hình logging console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08B07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327A486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1B34B3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3.14. Kiểm tra cấu hình logging host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C1A240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5E7463C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3807B0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3.15. Kiểm tra cấu hình logging trap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88B98DF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7ECF07E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239431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3.16.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F8F4A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0FBEE5C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701E0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3.17. Kiểm tra cấu hình ip source-route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3E152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</w:tbl>
    <w:p w14:paraId="4F975843" w14:textId="77777777" w:rsidR="0099740A" w:rsidRPr="00B3086D" w:rsidRDefault="0099740A" w:rsidP="0099740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99740A" w:rsidRPr="00B3086D" w14:paraId="12F7587E" w14:textId="77777777" w:rsidTr="00614157">
        <w:trPr>
          <w:trHeight w:val="269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41FCFA3B" w14:textId="77777777" w:rsidR="0099740A" w:rsidRPr="00B3086D" w:rsidRDefault="0099740A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21187E08" w14:textId="77777777" w:rsidR="0099740A" w:rsidRPr="00B3086D" w:rsidRDefault="0099740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43A7AF28" w14:textId="77777777" w:rsidR="0099740A" w:rsidRPr="00B3086D" w:rsidRDefault="0099740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99740A" w:rsidRPr="00672481" w14:paraId="742C4387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A8DC6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firmware của thiết bị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DC104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3512995C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22F45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Cập nhật phiên bản firmware mới nhất</w:t>
            </w:r>
          </w:p>
        </w:tc>
      </w:tr>
      <w:tr w:rsidR="0099740A" w:rsidRPr="00672481" w14:paraId="15323489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78D99" w14:textId="77777777" w:rsidR="0099740A" w:rsidRPr="001D6F94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thuật toán mã hóa mật khẩu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014A7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77D51DFC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C4C26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thuật toán mã hóa lên mức 8 hoặc 9</w:t>
            </w:r>
          </w:p>
        </w:tc>
      </w:tr>
      <w:tr w:rsidR="0099740A" w:rsidRPr="00B3086D" w14:paraId="4DC2C8AA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6205F" w14:textId="77777777" w:rsidR="0099740A" w:rsidRPr="00B3086D" w:rsidRDefault="0099740A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trạng thái dịch vụ CDP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39E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0F65CCB4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AC2DF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lastRenderedPageBreak/>
              <w:t>Tắt dịch vụ CDP</w:t>
            </w:r>
          </w:p>
        </w:tc>
      </w:tr>
      <w:tr w:rsidR="0099740A" w:rsidRPr="00B3086D" w14:paraId="13AA0A04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911ED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187B7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506C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on hoặc logging host</w:t>
            </w:r>
          </w:p>
        </w:tc>
      </w:tr>
      <w:tr w:rsidR="0099740A" w:rsidRPr="00B3086D" w14:paraId="5DE0530A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EF991" w14:textId="77777777" w:rsidR="0099740A" w:rsidRPr="00B3086D" w:rsidRDefault="0099740A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 console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91FC4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49838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console ở level critical</w:t>
            </w:r>
          </w:p>
        </w:tc>
      </w:tr>
      <w:tr w:rsidR="0099740A" w:rsidRPr="00B3086D" w14:paraId="34D73B04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E9767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Kiểu tra cấu hình logging host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0C0E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536D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host</w:t>
            </w:r>
          </w:p>
        </w:tc>
      </w:tr>
      <w:tr w:rsidR="0099740A" w:rsidRPr="001D6F94" w14:paraId="73F50714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FC7B1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 trap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CB6D4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EC193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trap</w:t>
            </w:r>
          </w:p>
        </w:tc>
      </w:tr>
      <w:tr w:rsidR="0099740A" w:rsidRPr="00672481" w14:paraId="0D2D732F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92F0" w14:textId="77777777" w:rsidR="0099740A" w:rsidRPr="00B3086D" w:rsidRDefault="0099740A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đồng bộ thời gian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AC0A6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7ADD9ABC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61702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đồng bộ thời gian theo giờ Việt Nam</w:t>
            </w:r>
          </w:p>
        </w:tc>
      </w:tr>
    </w:tbl>
    <w:p w14:paraId="54B6283E" w14:textId="77777777" w:rsidR="0099740A" w:rsidRPr="00B3086D" w:rsidRDefault="0099740A" w:rsidP="0099740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