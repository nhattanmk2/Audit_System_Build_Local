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7E64903A" w14:textId="37742F1C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9" w:name="_Toc214872465"/>
      <w:bookmarkStart w:id="10" w:name="_Toc214883248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 2022-192.169.3.16</w:t>
      </w:r>
      <w:bookmarkEnd w:id="9"/>
      <w:bookmarkEnd w:id="10"/>
    </w:p>
    <w:tbl>
      <w:tblPr>
        <w:tblW w:w="91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3"/>
        <w:gridCol w:w="1805"/>
      </w:tblGrid>
      <w:tr w:rsidR="0010492A" w:rsidRPr="00B3086D" w14:paraId="152F9ACF" w14:textId="77777777" w:rsidTr="00AE0F77">
        <w:trPr>
          <w:trHeight w:val="285"/>
          <w:tblHeader/>
        </w:trPr>
        <w:tc>
          <w:tcPr>
            <w:tcW w:w="73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FDF907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477A6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286CB25A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52C56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06E997B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2F2A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4915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50C065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6F30A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A9A42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7EBCBC6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5C606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7FC2D89D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F5622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4EF88F3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FD018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31B4F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06B258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9A49B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0B593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82BAFA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8B272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6AA43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92325E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FF287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BFFB93" w14:textId="03DF8F06" w:rsidR="0010492A" w:rsidRPr="00B3086D" w:rsidRDefault="00502188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CCD876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71A6D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199DF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65B54D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D0A50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57EE3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1DA8E5C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D22B7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095009D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942B5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4EE911" w14:textId="064861AE" w:rsidR="0010492A" w:rsidRPr="00B3086D" w:rsidRDefault="006C27B3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CDF8F7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956C3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6488C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55F592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8E730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E0E935" w14:textId="69E81FA1" w:rsidR="0010492A" w:rsidRPr="00B3086D" w:rsidRDefault="005F270D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D42B52D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EC81F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3B1C61D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2D4E0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170B6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6F1D56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2CB5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9F14E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2B505A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93E6F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1188A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BE4F5E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A5AE7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2378F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E7B22A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BB362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1A354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DFDC37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ED91E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02081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C19140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403C9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60513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A2C973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2166D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7254D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72307E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B0EE4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B295A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73D3FB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F3B8B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00E42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F60F55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C285C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9320E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31EF07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B0B46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062DF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951BA8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FBEFD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2D6A3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09569F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6D4CAB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23197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95D364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0ED9F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CC72C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7106F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F936B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B4BF0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83F9DC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A05DB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37BC4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E5EA9C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3CF6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088778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16B4E6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A4C79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897C1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F31E8C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ABDEF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94CAB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3E24D5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BB345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D2D92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57EF38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BDF31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22F78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394D38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50B54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474E5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1634614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44BF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32EA6AC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84571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Accounts: Block Microsoft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0CECE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079481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0F725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A16A55" w14:textId="0E8FE7F2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62EE13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CECAD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49181D" w14:textId="2E2F3621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6F496B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3865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C4FB9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0D538A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47A40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6D8D5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8312AE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B088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Interactive logon: Don't display last signed-in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B3F7AB" w14:textId="425E4E7B" w:rsidR="0010492A" w:rsidRPr="00B3086D" w:rsidRDefault="009304C2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553793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48645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Interactive logon: Machine inactivity limit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13F52AD" w14:textId="702F19CA" w:rsidR="0010492A" w:rsidRPr="00B3086D" w:rsidRDefault="003E360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29A7F9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5ECA1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7B9F4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9C501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CEBE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925A3A" w14:textId="324A99C5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C7211F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B9674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BC28B1" w14:textId="51736971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0C1F5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2776A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001401" w14:textId="618E194A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E50CD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1B103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48FB7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92A55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2AFF9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9CB32C" w14:textId="1712DA7D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7AFF20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D7B9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2.4.14.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DAC478" w14:textId="29FD620A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977638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E5E15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2.4.15.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02DA2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12A9F5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31303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73154A4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EF3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AF7480" w14:textId="061A86CD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921EC64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D0A3A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585D97B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76AC2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4B7C06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4F8B5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9164C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D4DDD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318BF1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A1B41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87B43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09587E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671EB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12DC2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D5FAC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8CB0A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61751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E67129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017A4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BCF09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AB62A4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422CF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CC3B2F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BAB3A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8224E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CE12F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A34F4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89BA7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C27F8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453620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24826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AC555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20FC3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E42B1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56D47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3B1BF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79C6C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CB2AF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7705AD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ABD5D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36E15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55E66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5AC55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50D05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E8E8DC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7427C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26BF8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6EF9E3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E1450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214F6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D398A6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95C3F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8B39E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C848D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FFE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52F68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EE5282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9F825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9578DB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34FA10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417B1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1BF9E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1CE023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E1A8F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40B169F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CF4A3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60412F" w14:textId="011C8E80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39D545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39E91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AEF29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A4F6D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BA2E8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97DA7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D0DBF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9FBB9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EBEC31" w14:textId="3BCB3E36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7C1CFB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931CC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C3989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1167FE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49964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176F5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F52DE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36402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746D8BB" w14:textId="03D1F3A4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19811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FEE40E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PNP Activity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3C6C74" w14:textId="04E024CE" w:rsidR="00AE0F77" w:rsidRPr="00B3086D" w:rsidRDefault="0018231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5A7E43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7B5A1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3B869C" w14:textId="7FA57407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C16429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EBE2A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623EF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DCAE0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05E2B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D6648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2037D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0BE6A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9B83E8" w14:textId="434E173A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96C48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0A334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Group Membership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5E0946" w14:textId="017513D5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F2A4DB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D6F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A34F68" w14:textId="5F5740F3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F0E191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F3D53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47B596" w14:textId="2696943A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814B866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E4E91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CEBC26" w14:textId="7894F9F0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BEB54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F2FC8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CF3204" w14:textId="42B2A461" w:rsidR="00AE0F77" w:rsidRPr="00B3086D" w:rsidRDefault="00E4482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03E6B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3CEE8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97C8EC" w14:textId="1FE85462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16634B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B5EFC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BCE9E8" w14:textId="3260A19D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F35C1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01E6C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FEB85B" w14:textId="3AEC4C1C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71A78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20C0D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2.7.21.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91B8F7" w14:textId="6F5A9514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D7418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35EB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2.7.22.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7A78CF5" w14:textId="0D4A0A97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8165AA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F9F6E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71A7490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26069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Control Panel: Personalization: Prevent enabling lock screen camera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DD8CFC3" w14:textId="220699C4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7B880F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AA501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2.8.2. Control Panel: Personalization: Prevent enabling lock screen slide show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CE55A5" w14:textId="5D785D2A" w:rsidR="00AE0F77" w:rsidRPr="00B3086D" w:rsidRDefault="0044603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72D48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39794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2.8.3. Control Panel: Regional and Language Options: Allow users to enable online speech recognition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ED5216" w14:textId="021A3197" w:rsidR="00AE0F77" w:rsidRPr="00B3086D" w:rsidRDefault="00D61F3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D7490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513F1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EF8BEA" w14:textId="62F9599D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5D9C1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19742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E89B125" w14:textId="4307A945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B653AF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3A6C1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Network Connection: Prohibit use of Internet Connection Sharing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523FC4" w14:textId="52D26B12" w:rsidR="00AE0F77" w:rsidRPr="00B3086D" w:rsidRDefault="001B7E3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03DC38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94CE4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B9855B" w14:textId="079C12BF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ACB52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84141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Network Provider: Hardened UNC Paths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02EF8C" w14:textId="557F258F" w:rsidR="00AE0F77" w:rsidRPr="00B3086D" w:rsidRDefault="009D132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20B086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AFB87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Windows Connection Manager: Minimize the number of simultaneous connections to the Internet or a Windows Domain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45B3AE" w14:textId="1F91E89A" w:rsidR="00AE0F77" w:rsidRPr="00B3086D" w:rsidRDefault="006E21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2DA5F0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4F453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1F4657" w14:textId="6E02C64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1FC978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7B9CA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Audit Process Creation: Include command line in process creation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368797" w14:textId="57235790" w:rsidR="00AE0F77" w:rsidRPr="00B3086D" w:rsidRDefault="00CC3F8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37785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4DF0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12619D" w14:textId="1EE32342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E15B6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104CD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60A687" w14:textId="50350B18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24B65B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7BD6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E8AD40" w14:textId="194F10A8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97C40D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8AD64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4C5596" w14:textId="7A974BC8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45416A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D187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38AD10" w14:textId="12C9E97E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ACB98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F4F3D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3B07F2" w14:textId="636AC960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3C7CDD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56A8D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Logon: Block user from showing account details on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9730EB" w14:textId="1193BD8F" w:rsidR="00AE0F77" w:rsidRPr="00B3086D" w:rsidRDefault="00D55959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85C5E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8F0DC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Logon: Do not display network selection UI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10E09D" w14:textId="09408DB0" w:rsidR="00AE0F77" w:rsidRPr="00B3086D" w:rsidRDefault="00DE10D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B14DD6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05BA6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Logon: Do not enumerate connected users on domain-joined computers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CC137F" w14:textId="15055A10" w:rsidR="00AE0F77" w:rsidRPr="00B3086D" w:rsidRDefault="00B1277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0ADFB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7FAD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Logon: Turn off app notifications on the lock 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23D764" w14:textId="4BB1B913" w:rsidR="00AE0F77" w:rsidRPr="00B3086D" w:rsidRDefault="004B30F4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DC98A3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350E6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Logon: Turn off picture password sign-in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F77461C" w14:textId="5EA4F92B" w:rsidR="00AE0F77" w:rsidRPr="00B3086D" w:rsidRDefault="0069753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F51613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C77AD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BFE8C2" w14:textId="021BCCFC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82066C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0AABC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2.8.24. App runtime: Allow Microsoft accounts to be optional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46CF1B9" w14:textId="497D7D32" w:rsidR="00AE0F77" w:rsidRPr="00B3086D" w:rsidRDefault="00B761B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B2167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3D2A4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2.8.25.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28B1BB0" w14:textId="449AF060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15349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15944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2.8.26.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E70E1C" w14:textId="3FAE6157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8FEFF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8F7EB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2.8.27.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FC0D1E" w14:textId="66DD69D0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A2EF0D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F4EBA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2.8.28. Biometrics: Configure enhanced anti-spoofing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3017694" w14:textId="1B8C5F1B" w:rsidR="00AE0F77" w:rsidRPr="00B3086D" w:rsidRDefault="0010620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F0CE1E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DA699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2.8.29. Data Collection and Preview Builds: Do not show feedback notifications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114E2C" w14:textId="05E81525" w:rsidR="00AE0F77" w:rsidRPr="00B3086D" w:rsidRDefault="00F81DB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3F14BC1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20307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2.8.30. Data Collection and Preview Builds: Toggle user control over Insider builds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EFF75C" w14:textId="4D7F33C0" w:rsidR="00AE0F77" w:rsidRPr="00B3086D" w:rsidRDefault="00941DEE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22008F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F401F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2.8.31.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FBDB7B" w14:textId="7B24F59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A450E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052C1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2.8.32. Microsoft Defender Antivirus: Scan removable drives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7892CA" w14:textId="509ADEA8" w:rsidR="00AE0F77" w:rsidRPr="00B3086D" w:rsidRDefault="00BD591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D60712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1BCE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2.8.33. Microsoft Defender Antivirus: Turn on e-mail scanning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79198D" w14:textId="464E83BA" w:rsidR="00AE0F77" w:rsidRPr="00B3086D" w:rsidRDefault="00DC6CB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0527394" w14:textId="77777777" w:rsidTr="00AE0F77">
        <w:trPr>
          <w:trHeight w:val="40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DA170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2.8.34.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B1568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C60672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28E77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2.8.35.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45371F" w14:textId="31E5E379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C76AACF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61C9D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2.8.36. Windows Defender SmartScreen: Configure Windows Defender SmartScreen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88F6F2" w14:textId="375779DE" w:rsidR="00AE0F77" w:rsidRPr="00B3086D" w:rsidRDefault="00B4026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BA979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839BA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2.8.37. Windows Ink Workspace: Allow Windows Ink Workspace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6F6D79F" w14:textId="11A97E5D" w:rsidR="00AE0F77" w:rsidRPr="00B3086D" w:rsidRDefault="00C74D7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6849213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56A23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2.8.38. Windows Error Reporting: Automatically send memory dumps for OS generated error reports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993B4B" w14:textId="7A8B70B2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B592A79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E4B6F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2.8.39.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4C40A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A1C191B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BF3BB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2.8.40.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1621066" w14:textId="16A20FB1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D891360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FC0A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2.8.41.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3E27C9" w14:textId="07C81DB0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0EDEB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B9340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2.8.42. Windows Security: Prevent users from modifying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0E98F5" w14:textId="0FFDA2D1" w:rsidR="00AE0F77" w:rsidRPr="00B3086D" w:rsidRDefault="008719B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973631A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83326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2307E8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453F8C" w14:textId="77777777" w:rsidTr="007532A6">
        <w:trPr>
          <w:trHeight w:val="285"/>
        </w:trPr>
        <w:tc>
          <w:tcPr>
            <w:tcW w:w="9168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ADB6A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3341B424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A3A2A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CA3640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723F0928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A8A11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39E62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66E17707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4F3D1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E680A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AE0F77" w:rsidRPr="00B3086D" w14:paraId="32447665" w14:textId="77777777" w:rsidTr="00AE0F77">
        <w:trPr>
          <w:trHeight w:val="285"/>
        </w:trPr>
        <w:tc>
          <w:tcPr>
            <w:tcW w:w="736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A03FE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BF69A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