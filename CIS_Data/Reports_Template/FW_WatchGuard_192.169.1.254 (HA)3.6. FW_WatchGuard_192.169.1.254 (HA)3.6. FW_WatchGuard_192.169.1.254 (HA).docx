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03E0A034" w14:textId="7782D04C" w:rsidR="009A0D62" w:rsidRPr="00B3086D" w:rsidRDefault="009A0D62" w:rsidP="009A0D62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65" w:name="_Toc214872493"/>
      <w:bookmarkStart w:id="66" w:name="_Toc214883276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3.6. FW_WatchGuard_192.169.1.254 (HA)</w:t>
      </w:r>
      <w:bookmarkEnd w:id="65"/>
      <w:bookmarkEnd w:id="66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9A0D62" w:rsidRPr="00B3086D" w14:paraId="2B3C04DE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6E9CDE" w14:textId="77777777" w:rsidR="009A0D62" w:rsidRPr="001D6F94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84D068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9A0D62" w:rsidRPr="00B3086D" w14:paraId="0D8A9810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937F62" w14:textId="77777777" w:rsidR="009A0D62" w:rsidRPr="00B3086D" w:rsidRDefault="009A0D62" w:rsidP="009A0D62">
            <w:pPr>
              <w:pStyle w:val="oancuaDanhsach"/>
              <w:numPr>
                <w:ilvl w:val="0"/>
                <w:numId w:val="17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9A0D62" w:rsidRPr="00B3086D" w14:paraId="5CA8AAA7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F85FE7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83DC57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9A0D62" w:rsidRPr="00B3086D" w14:paraId="0722854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7B996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877F11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A0D62" w:rsidRPr="00B3086D" w14:paraId="6E495E8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5F7697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55667B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A0D62" w:rsidRPr="00B3086D" w14:paraId="428F01C9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BCB684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1.4. Kiểm tra Firewall Authentication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5B2AC76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A0D62" w:rsidRPr="00B3086D" w14:paraId="6DE9BE40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444A79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2. Kiểm tra, đánh giá cấu hình quản trị </w:t>
            </w:r>
          </w:p>
        </w:tc>
      </w:tr>
      <w:tr w:rsidR="009A0D62" w:rsidRPr="00B3086D" w14:paraId="271C8385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34833B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cấu hình Firewall Policy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9B4114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A0D62" w:rsidRPr="00B3086D" w14:paraId="409DB66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EE4456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Antivirus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C04180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A0D62" w:rsidRPr="00B3086D" w14:paraId="0D19DC9C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6C2ECA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IDS/IPS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4BE841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A0D62" w:rsidRPr="00B3086D" w14:paraId="6D895128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30FBBA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WebBlocker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35EB1B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9A0D62" w:rsidRPr="00B3086D" w14:paraId="3B1A749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FB7061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 Kiểm tra cấu hình Email Filtering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131507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A0D62" w:rsidRPr="00B3086D" w14:paraId="2969CD9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F70CBD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6</w:t>
            </w: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 xml:space="preserve">. </w:t>
            </w:r>
            <w:r w:rsidRPr="00B3086D">
              <w:rPr>
                <w:rFonts w:ascii="Times New Roman" w:eastAsia="Times New Roman" w:hAnsi="Times New Roman" w:cs="Times New Roman"/>
                <w:b w:val="0"/>
                <w:color w:val="0F0F3F"/>
                <w:sz w:val="26"/>
                <w:szCs w:val="26"/>
              </w:rPr>
              <w:t>Kiểm tra cấu hình APT 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B06044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A0D62" w:rsidRPr="00B3086D" w14:paraId="5F33F84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B022596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 Kiểm tra cấu hình Spam Blocker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68E55C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A0D62" w:rsidRPr="00B3086D" w14:paraId="79A06A7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C981CE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 Kiểm tra cấu hình Site Blocking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85A1E4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A0D62" w:rsidRPr="00B3086D" w14:paraId="01253D1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A2036E3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2.9. Kiểm tra cấu hình Port Blocking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0E66107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A0D62" w:rsidRPr="00B3086D" w14:paraId="0C90FD91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A52BEB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2.10. Kiểm tra cấu hình Alarm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928F52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A0D62" w:rsidRPr="00B3086D" w14:paraId="494FDDD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15C6B75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2.11. Kiểm tra cấu hình Firewall Logging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9341CB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6"/>
                <w:szCs w:val="26"/>
              </w:rPr>
            </w:pPr>
          </w:p>
        </w:tc>
      </w:tr>
      <w:tr w:rsidR="009A0D62" w:rsidRPr="00B3086D" w14:paraId="279C1BC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7FF4E50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2.12. Kiểm tra cấu hình Proxy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6C2389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  <w:tr w:rsidR="009A0D62" w:rsidRPr="00B3086D" w14:paraId="328CBF2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AE1A4EA" w14:textId="77777777" w:rsidR="009A0D62" w:rsidRPr="00B3086D" w:rsidRDefault="009A0D62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2.13.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806AC4" w14:textId="77777777" w:rsidR="009A0D62" w:rsidRPr="00B3086D" w:rsidRDefault="009A0D62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B050"/>
                <w:sz w:val="26"/>
                <w:szCs w:val="26"/>
              </w:rPr>
            </w:pPr>
          </w:p>
        </w:tc>
      </w:tr>
    </w:tbl>
    <w:p w14:paraId="5C8E7F8E" w14:textId="77777777" w:rsidR="009A0D62" w:rsidRPr="00B3086D" w:rsidRDefault="009A0D62" w:rsidP="009A0D62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9A0D62" w:rsidRPr="00B3086D" w14:paraId="7D73920A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61C0477F" w14:textId="77777777" w:rsidR="009A0D62" w:rsidRPr="00B3086D" w:rsidRDefault="009A0D62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2883B5F8" w14:textId="77777777" w:rsidR="009A0D62" w:rsidRPr="00B3086D" w:rsidRDefault="009A0D62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5FE8B4F9" w14:textId="77777777" w:rsidR="009A0D62" w:rsidRPr="00B3086D" w:rsidRDefault="009A0D62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9A0D62" w:rsidRPr="001D6F94" w14:paraId="64D61F31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84D0" w14:textId="77777777" w:rsidR="009A0D62" w:rsidRPr="00B3086D" w:rsidRDefault="009A0D62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firmware của thiết bị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1114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0D3A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Cập nhật phiên bản firmware mới nhất</w:t>
            </w:r>
          </w:p>
        </w:tc>
      </w:tr>
      <w:tr w:rsidR="009A0D62" w:rsidRPr="001D6F94" w14:paraId="4F39DF8E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792B1" w14:textId="77777777" w:rsidR="009A0D62" w:rsidRPr="00B3086D" w:rsidRDefault="009A0D62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WebBlocker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33564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486413CC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8441D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WebBlocker</w:t>
            </w:r>
          </w:p>
        </w:tc>
      </w:tr>
      <w:tr w:rsidR="009A0D62" w:rsidRPr="00B3086D" w14:paraId="5097C72D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22E50" w14:textId="77777777" w:rsidR="009A0D62" w:rsidRPr="00B3086D" w:rsidRDefault="009A0D62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APT 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7AA33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5349392C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3343C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APT Blocker</w:t>
            </w:r>
          </w:p>
        </w:tc>
      </w:tr>
      <w:tr w:rsidR="009A0D62" w:rsidRPr="00B3086D" w14:paraId="0354A29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0D9F8" w14:textId="77777777" w:rsidR="009A0D62" w:rsidRPr="00B3086D" w:rsidRDefault="009A0D62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Spam Blocker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6EA05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C7D03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bật cấu hình Spam Blocker</w:t>
            </w:r>
          </w:p>
        </w:tc>
      </w:tr>
      <w:tr w:rsidR="009A0D62" w:rsidRPr="001D6F94" w14:paraId="0588B8EB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9E7F" w14:textId="77777777" w:rsidR="009A0D62" w:rsidRPr="00B3086D" w:rsidRDefault="009A0D62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Alarm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362F4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  <w:p w14:paraId="5D37FBF0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0319" w14:textId="77777777" w:rsidR="009A0D62" w:rsidRPr="00B3086D" w:rsidRDefault="009A0D62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triển khai cấu hình Alarm</w:t>
            </w:r>
          </w:p>
        </w:tc>
      </w:tr>
    </w:tbl>
    <w:p w14:paraId="6503FFCD" w14:textId="77777777" w:rsidR="0099740A" w:rsidRPr="00B3086D" w:rsidRDefault="0099740A" w:rsidP="002634EB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