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1AD2BC4A" w14:textId="3D297153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23" w:name="_Toc214872472"/>
      <w:bookmarkStart w:id="24" w:name="_Toc214883255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10. 2022-192.169.5.236</w:t>
      </w:r>
      <w:bookmarkEnd w:id="23"/>
      <w:bookmarkEnd w:id="24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099720B5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8E1802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BD63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5BA615EC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E6FD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50D743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A3F81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727AA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2D70B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3C33D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9D720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D7DAF17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99FA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0FBEA09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B2E9C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390043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2407B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48D42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B1F28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2C281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B49E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A1BBC1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7E47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B37EF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E7749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C05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3C6B2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FAAC3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715C6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F31CF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A370E2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21106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7DEE9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9181AA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265B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2AF438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81EC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310E0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82D1AF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1626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C950C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97218F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1524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6F072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C1F808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34A59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722711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54B1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2F42E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975F5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E2DCE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419EC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339CB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4E0C0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309E3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3F759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1023C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39301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ABD4B0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1CD1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C6412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A23A0E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3523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A69EB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C60A6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E1AB1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6E83E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9964C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91B8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F2FB2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C5EC07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BF1D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38E2B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25121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09F58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1D68F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AE62D6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794E1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B4A9E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85C0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697EC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31333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F6D8C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3FAF4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3445F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D1E0F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B1B83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F52F2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CF079F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4C685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4CB60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CA4F8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830A5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31565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28B9F8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9B48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705C2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D08B5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73DEB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335F0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21A91D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F857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300AC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13CA0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ACB1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2EECB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55037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8C45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C0825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5D287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71FCF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024D5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82912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E649B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A73F0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E20FD47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C2617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491071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13C5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95EF77" w14:textId="642C1427" w:rsidR="0010492A" w:rsidRPr="00B3086D" w:rsidRDefault="00617A1E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902A2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DDA2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D69EA0" w14:textId="6EDAF3C6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9F91A8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E05B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1D23F5" w14:textId="4BFA9167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3DAD8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7AE96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582D9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2B86EE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2E3C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09F99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54849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830FA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FC1F95" w14:textId="52CDE5FF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19745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FC9E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A0B6F2" w14:textId="2B1D30EA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0F038E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4BBD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B7241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08025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4F3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C23F6C" w14:textId="091AA2E3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F5BC3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E202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34C852" w14:textId="406A75D9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5A73F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18BC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9D15CF" w14:textId="1A1E573C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3BFB0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006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7DE6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77A7E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19D4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F41287" w14:textId="3C7BA789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AF7E5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7006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CC933" w14:textId="283E5B83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BD3ED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EE7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53610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72184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2102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6CA74D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AF2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C5B46B" w14:textId="69BE0C2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4ABB75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199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731937C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0670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0E993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BEB3B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7EF6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B2930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BDBEA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00E38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254B1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5503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76FF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9F679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43F34B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F15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5F334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EE050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D6F9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2E57E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3E4F6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33F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F06AC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65512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A0CB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45EB6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E83DE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6DA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4BB84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5AF2D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C7C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59493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4C4048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22E1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31923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8AFA4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EF7F9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FFCDE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BD492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B023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5757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177EC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BC2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6281B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AC983C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68948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17DEC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5A97D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158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30FCB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BF843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80243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FB322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14EA1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3F21F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06FC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A7BF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49DB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04366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20E4D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71E4E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68736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C93868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776C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2F1AEF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9BEC2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BEDC6C" w14:textId="7089D59C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5D4E5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9B4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4D37A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9D5B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475A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71FA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0AC4B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E82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414BED" w14:textId="7A4D7DC6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73DB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9DBB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DF45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E4973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9F6D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70B53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FD16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8B3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517B89" w14:textId="4B6E2466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6F4D7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4D8E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41F561" w14:textId="12491A71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FF32D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B0B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07F998" w14:textId="5A8B1A41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88019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4DDD8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38A78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F9DDE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4B7D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ED985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B99E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3C04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B3AB27" w14:textId="58F614D1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3FD74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CE2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968382" w14:textId="29FF0AE9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4A57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3DDA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CBDF82" w14:textId="24E90076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3FFB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15D6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CD97AA" w14:textId="15364922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97E99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1AE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D10420" w14:textId="0AC1393D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5610D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8EE8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1421CA" w14:textId="7083053D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14489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4B61F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FAE447" w14:textId="3DDB99B3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CD7B3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30B5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A3324C" w14:textId="007449AA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C4384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D566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E7C02C" w14:textId="3FF57148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7AFE2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F723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BD0524" w14:textId="746BD413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11C30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753AB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598360" w14:textId="72E522D9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54A4F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2E1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73A5114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4878F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552CD1" w14:textId="3B45C267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89BE55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502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9462B7" w14:textId="358928DC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107AAC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BA12C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6FEDEF" w14:textId="08FBB4BD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56DA9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2FCD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E65BA6" w14:textId="02177408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4FAF0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D23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2A2C86" w14:textId="3555F1F0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77783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E6D7C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F08DA9" w14:textId="7B6C8381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A6B55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4BBE8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D8439E" w14:textId="35055534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932C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87227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413B77" w14:textId="41B5C0D4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1F77D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EF20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67CC90" w14:textId="3834ECF1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21F4E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466B6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92E32C" w14:textId="1813D06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A5F0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BC83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0DBA03" w14:textId="6C0E521F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9AE5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FE24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4C1D87C" w14:textId="40F92B0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86913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53673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AC7EBA" w14:textId="15CF3034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AD550E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7ED2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C8D4B" w14:textId="7865D973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526E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DCC3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E138F2" w14:textId="5869C024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90BFC1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5CCB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002157" w14:textId="63E80FF9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B748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2F75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689209" w14:textId="66AE9224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07B8C6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6AD8E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10E705" w14:textId="5B291EF4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6657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5056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6C5785" w14:textId="5AF7F0E6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44CCC8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1DAD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760FE6" w14:textId="0B664C85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DBFF8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07A4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6F6755" w14:textId="7A8A8CDC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D3EE5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765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24BF83" w14:textId="344D7DC9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F2EEB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6A58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C71810" w14:textId="4B3948B3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9241B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D82B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4D1102" w14:textId="655E40AB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E2952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F0922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22C4BF" w14:textId="3DFA8199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7FD50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81A5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ADB183" w14:textId="066A20B6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00B7D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1BDFE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699EE0" w14:textId="3DFA2ED2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EB151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888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B93320" w14:textId="44C9DECF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9552A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94CB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46436C" w14:textId="7B60459E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73DFA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9101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FBF85C" w14:textId="528608A6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D57E7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58CC2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9D1258" w14:textId="48DCD87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7A8C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6102B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B28A90" w14:textId="39863EE4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37BB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7A7F8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7B534F" w14:textId="366120DA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9CC569" w14:textId="77777777" w:rsidTr="00AE0F77">
        <w:trPr>
          <w:trHeight w:val="40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EAB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9E8D3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4C5B3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E10B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E4A9A2" w14:textId="108C1E5F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FB7D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3D24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B7A9D7" w14:textId="1E8641F1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83EF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0068B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BE59B3" w14:textId="6AB7E52D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9232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273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8CBF42" w14:textId="6B31DD6E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79585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3A4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EBCE3BB" w14:textId="78AEF258" w:rsidR="00AE0F77" w:rsidRPr="00B3086D" w:rsidRDefault="0026449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CB31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F18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AA8C09" w14:textId="65D96747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BF24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F7B1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622F58" w14:textId="5CB3F654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79DD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495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0C0071" w14:textId="6E278EA8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E8DE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4C1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234A5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A7AB091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8329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352F5BC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D464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12C5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6F92AB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DF9A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3A2B0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56F3C2B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D1D64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1663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44F8BC4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8206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4FA1A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