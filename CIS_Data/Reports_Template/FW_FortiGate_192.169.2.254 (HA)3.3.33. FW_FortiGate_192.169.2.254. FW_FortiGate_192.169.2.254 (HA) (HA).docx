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ectPr w:rsidR="00F35C5D" w:rsidRPr="00B3086D" w:rsidSect="003329B8">
      <w:headerReference w:type="even" r:id="rId37"/>
      <w:footerReference w:type="even" r:id="rId38"/>
      <w:footerReference w:type="default" r:id="rId39"/>
      <w:footerReference w:type="first" r:id="rId40"/>
      <w:pgSz w:w="11906" w:h="16838" w:code="9"/>
      <w:pgMar w:top="1134" w:right="1134" w:bottom="426" w:left="1701" w:header="0" w:footer="567" w:gutter="0"/>
      <w:pgNumType w:start="1"/>
      <w:cols w:space="720"/>
      <w:docGrid w:linePitch="382"/>
    </w:sectPr>
    <w:p w14:paraId="26F7D3AB" w14:textId="654E4010" w:rsidR="00354DE6" w:rsidRPr="00B3086D" w:rsidRDefault="00354DE6" w:rsidP="00A720ED">
      <w:pPr>
        <w:pStyle w:val="u3"/>
        <w:spacing w:before="120" w:after="120"/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</w:pPr>
      <w:bookmarkStart w:id="59" w:name="_Toc214872490"/>
      <w:bookmarkStart w:id="60" w:name="_Toc214883273"/>
      <w:r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3.</w:t>
      </w:r>
      <w:r w:rsidR="001774EB"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3</w:t>
      </w:r>
      <w:r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. FW_FortiGate_192.169.2.254</w:t>
      </w:r>
      <w:r w:rsidR="001774EB"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 xml:space="preserve"> (HA)</w:t>
      </w:r>
      <w:bookmarkEnd w:id="59"/>
      <w:bookmarkEnd w:id="60"/>
    </w:p>
    <w:tbl>
      <w:tblPr>
        <w:tblW w:w="9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0"/>
        <w:gridCol w:w="1623"/>
        <w:gridCol w:w="6"/>
      </w:tblGrid>
      <w:tr w:rsidR="00354DE6" w:rsidRPr="00B3086D" w14:paraId="3C57DFDC" w14:textId="77777777" w:rsidTr="00614157">
        <w:trPr>
          <w:gridAfter w:val="1"/>
          <w:wAfter w:w="6" w:type="dxa"/>
          <w:trHeight w:val="287"/>
          <w:tblHeader/>
        </w:trPr>
        <w:tc>
          <w:tcPr>
            <w:tcW w:w="7650" w:type="dxa"/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8010A1" w14:textId="77777777" w:rsidR="00354DE6" w:rsidRPr="001D6F94" w:rsidRDefault="00354DE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  <w:lang w:val="it-IT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HẠNG MỤC KIỂM TRA, ĐÁNH GIÁ</w:t>
            </w:r>
          </w:p>
        </w:tc>
        <w:tc>
          <w:tcPr>
            <w:tcW w:w="1623" w:type="dxa"/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0AAB3C" w14:textId="77777777" w:rsidR="00354DE6" w:rsidRPr="00B3086D" w:rsidRDefault="00354DE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KẾT QUẢ</w:t>
            </w:r>
          </w:p>
        </w:tc>
      </w:tr>
      <w:tr w:rsidR="00354DE6" w:rsidRPr="00B3086D" w14:paraId="66FACB17" w14:textId="77777777" w:rsidTr="00614157">
        <w:trPr>
          <w:trHeight w:val="70"/>
        </w:trPr>
        <w:tc>
          <w:tcPr>
            <w:tcW w:w="9279" w:type="dxa"/>
            <w:gridSpan w:val="3"/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33C434" w14:textId="77777777" w:rsidR="00354DE6" w:rsidRPr="00B3086D" w:rsidRDefault="00354DE6" w:rsidP="00354DE6">
            <w:pPr>
              <w:pStyle w:val="oancuaDanhsach"/>
              <w:numPr>
                <w:ilvl w:val="0"/>
                <w:numId w:val="16"/>
              </w:num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F0F3F"/>
                <w:szCs w:val="26"/>
                <w:lang w:eastAsia="en-US"/>
              </w:rPr>
            </w:pPr>
            <w:r w:rsidRPr="00B3086D">
              <w:rPr>
                <w:rFonts w:ascii="Times New Roman" w:eastAsia="Times New Roman" w:hAnsi="Times New Roman" w:cs="Times New Roman"/>
                <w:b/>
                <w:bCs/>
                <w:color w:val="0F0F3F"/>
                <w:szCs w:val="26"/>
                <w:lang w:eastAsia="en-US"/>
              </w:rPr>
              <w:t>Kiểm tra, đánh giá thiết lập hệ điều hành</w:t>
            </w:r>
          </w:p>
        </w:tc>
      </w:tr>
      <w:tr w:rsidR="00354DE6" w:rsidRPr="00B3086D" w14:paraId="60458A59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4E2725" w14:textId="77777777" w:rsidR="00354DE6" w:rsidRPr="00B3086D" w:rsidRDefault="00354DE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1.1. Kiểm tra firmware của thiết bị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407E99" w14:textId="77777777" w:rsidR="00354DE6" w:rsidRPr="00B3086D" w:rsidRDefault="00354DE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354DE6" w:rsidRPr="00B3086D" w14:paraId="26D08666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D95F35" w14:textId="77777777" w:rsidR="00354DE6" w:rsidRPr="00B3086D" w:rsidRDefault="00354DE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1.2. Kiểm tra tài khoản mặc định của hãng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265D27" w14:textId="77777777" w:rsidR="00354DE6" w:rsidRPr="00B3086D" w:rsidRDefault="00354DE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354DE6" w:rsidRPr="00B3086D" w14:paraId="684ED175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C0B9BE" w14:textId="77777777" w:rsidR="00354DE6" w:rsidRPr="00B3086D" w:rsidRDefault="00354DE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 xml:space="preserve">1.3. Kiểm tra chính sách mật khẩu 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A27AD4" w14:textId="77777777" w:rsidR="00354DE6" w:rsidRPr="00B3086D" w:rsidRDefault="00354DE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354DE6" w:rsidRPr="00B3086D" w14:paraId="6E7CC2EA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2C6696B" w14:textId="77777777" w:rsidR="00354DE6" w:rsidRPr="00B3086D" w:rsidRDefault="00354DE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1.4. Kiểm tra cấu hình Idle Timeout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0C707A4" w14:textId="77777777" w:rsidR="00354DE6" w:rsidRPr="00B3086D" w:rsidRDefault="00354DE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354DE6" w:rsidRPr="00B3086D" w14:paraId="37CC4D7E" w14:textId="77777777" w:rsidTr="00614157">
        <w:trPr>
          <w:trHeight w:val="70"/>
        </w:trPr>
        <w:tc>
          <w:tcPr>
            <w:tcW w:w="9279" w:type="dxa"/>
            <w:gridSpan w:val="3"/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4E8EE2" w14:textId="77777777" w:rsidR="00354DE6" w:rsidRPr="00B3086D" w:rsidRDefault="00354DE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 Kiểm tra, đánh giá cấu hình quản trị thiết bị</w:t>
            </w:r>
          </w:p>
        </w:tc>
      </w:tr>
      <w:tr w:rsidR="00354DE6" w:rsidRPr="00B3086D" w14:paraId="7FE82816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C5A900" w14:textId="77777777" w:rsidR="00354DE6" w:rsidRPr="00B3086D" w:rsidRDefault="00354DE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2.1. Kiểm tra cấu hình HTTPS và SSH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F130C1" w14:textId="77777777" w:rsidR="00354DE6" w:rsidRPr="00B3086D" w:rsidRDefault="00354DE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354DE6" w:rsidRPr="00B3086D" w14:paraId="45D5D3BA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56DB3E" w14:textId="77777777" w:rsidR="00354DE6" w:rsidRPr="00B3086D" w:rsidRDefault="00354DE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 Kiểm tra cấu hình HA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2587C2" w14:textId="77777777" w:rsidR="00354DE6" w:rsidRPr="00B3086D" w:rsidRDefault="00354DE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354DE6" w:rsidRPr="00B3086D" w14:paraId="61BC87DE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284D87" w14:textId="77777777" w:rsidR="00354DE6" w:rsidRPr="00B3086D" w:rsidRDefault="00354DE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 Kiểm tra cấu hình cập nhật Antivirus tự động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330E69" w14:textId="77777777" w:rsidR="00354DE6" w:rsidRPr="00B3086D" w:rsidRDefault="00354DE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354DE6" w:rsidRPr="00B3086D" w14:paraId="003E75CB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B5328E" w14:textId="77777777" w:rsidR="00354DE6" w:rsidRPr="00B3086D" w:rsidRDefault="00354DE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 Kiểm tra cấu hình đồng bộ thời gian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61426E" w14:textId="77777777" w:rsidR="00354DE6" w:rsidRPr="00B3086D" w:rsidRDefault="00354DE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354DE6" w:rsidRPr="00B3086D" w14:paraId="4C63AB93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7399BB9" w14:textId="77777777" w:rsidR="00354DE6" w:rsidRPr="00B3086D" w:rsidRDefault="00354DE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2.5. Kiểm tra cấu hình chính sách Firewall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8180423" w14:textId="77777777" w:rsidR="00354DE6" w:rsidRPr="00B3086D" w:rsidRDefault="00354DE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  <w:tr w:rsidR="00354DE6" w:rsidRPr="00B3086D" w14:paraId="5EA80835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6B9FFCB" w14:textId="77777777" w:rsidR="00354DE6" w:rsidRPr="00B3086D" w:rsidRDefault="00354DE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</w:t>
            </w:r>
            <w:r w:rsidRPr="00B3086D">
              <w:rPr>
                <w:rFonts w:ascii="Times New Roman" w:eastAsia="Times New Roman" w:hAnsi="Times New Roman" w:cs="Times New Roman"/>
                <w:b w:val="0"/>
                <w:color w:val="0F0F3F"/>
                <w:sz w:val="26"/>
                <w:szCs w:val="26"/>
              </w:rPr>
              <w:t>6</w:t>
            </w: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 xml:space="preserve">. </w:t>
            </w:r>
            <w:r w:rsidRPr="00B3086D">
              <w:rPr>
                <w:rFonts w:ascii="Times New Roman" w:eastAsia="Times New Roman" w:hAnsi="Times New Roman" w:cs="Times New Roman"/>
                <w:b w:val="0"/>
                <w:color w:val="0F0F3F"/>
                <w:sz w:val="26"/>
                <w:szCs w:val="26"/>
              </w:rPr>
              <w:t>Kiểm tra cấu hình IPS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896DCF9" w14:textId="77777777" w:rsidR="00354DE6" w:rsidRPr="00B3086D" w:rsidRDefault="00354DE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  <w:tr w:rsidR="00354DE6" w:rsidRPr="00B3086D" w14:paraId="057A250B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F4FCB98" w14:textId="77777777" w:rsidR="00354DE6" w:rsidRPr="00B3086D" w:rsidRDefault="00354DE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 Kiểm tra cấu hình DNS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3426719" w14:textId="77777777" w:rsidR="00354DE6" w:rsidRPr="00B3086D" w:rsidRDefault="00354DE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  <w:tr w:rsidR="00354DE6" w:rsidRPr="00B3086D" w14:paraId="41E628D5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9EBCD3F" w14:textId="77777777" w:rsidR="00354DE6" w:rsidRPr="00B3086D" w:rsidRDefault="00354DE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 Kiểm tra cấu hình Application Control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62DB0D9" w14:textId="77777777" w:rsidR="00354DE6" w:rsidRPr="00B3086D" w:rsidRDefault="00354DE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  <w:tr w:rsidR="00354DE6" w:rsidRPr="00B3086D" w14:paraId="735CEE8F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5B94F77" w14:textId="77777777" w:rsidR="00354DE6" w:rsidRPr="00B3086D" w:rsidRDefault="00354DE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2.9. Kiểm tra cấu hình logging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12A6B23" w14:textId="77777777" w:rsidR="00354DE6" w:rsidRPr="00B3086D" w:rsidRDefault="00354DE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  <w:tr w:rsidR="00354DE6" w:rsidRPr="00B3086D" w14:paraId="5EAF28C8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F38E3C7" w14:textId="77777777" w:rsidR="00354DE6" w:rsidRPr="00B3086D" w:rsidRDefault="00354DE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2.10. Kiểm tra cấu hình logging cho chính sách Firewall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4871EA3" w14:textId="77777777" w:rsidR="00354DE6" w:rsidRPr="00B3086D" w:rsidRDefault="00354DE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  <w:tr w:rsidR="00354DE6" w:rsidRPr="00B3086D" w14:paraId="19583152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0BC6B22" w14:textId="77777777" w:rsidR="00354DE6" w:rsidRPr="00B3086D" w:rsidRDefault="00354DE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 xml:space="preserve">2.11. Kiểm tra cấu hình Antivirus Machine Learning Detection 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766AF19" w14:textId="77777777" w:rsidR="00354DE6" w:rsidRPr="00B3086D" w:rsidRDefault="00354DE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</w:tbl>
    <w:p w14:paraId="6768D08F" w14:textId="77777777" w:rsidR="00354DE6" w:rsidRPr="00B3086D" w:rsidRDefault="00354DE6" w:rsidP="00354DE6">
      <w:pPr>
        <w:rPr>
          <w:rFonts w:ascii="Times New Roman" w:hAnsi="Times New Roman" w:cs="Times New Roman"/>
          <w:sz w:val="26"/>
          <w:szCs w:val="26"/>
          <w:lang w:val="it-IT" w:eastAsia="ko-KR"/>
        </w:rPr>
      </w:pPr>
    </w:p>
    <w:tbl>
      <w:tblPr>
        <w:tblStyle w:val="LiBang"/>
        <w:tblW w:w="9251" w:type="dxa"/>
        <w:tblLayout w:type="fixed"/>
        <w:tblLook w:val="04A0" w:firstRow="1" w:lastRow="0" w:firstColumn="1" w:lastColumn="0" w:noHBand="0" w:noVBand="1"/>
      </w:tblPr>
      <w:tblGrid>
        <w:gridCol w:w="2405"/>
        <w:gridCol w:w="3510"/>
        <w:gridCol w:w="3336"/>
      </w:tblGrid>
      <w:tr w:rsidR="00354DE6" w:rsidRPr="00B3086D" w14:paraId="2D897736" w14:textId="77777777" w:rsidTr="00614157">
        <w:trPr>
          <w:trHeight w:val="269"/>
          <w:tblHeader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3B15D983" w14:textId="77777777" w:rsidR="00354DE6" w:rsidRPr="00B3086D" w:rsidRDefault="00354DE6" w:rsidP="00B3086D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Nội dung đánh giá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50464F14" w14:textId="77777777" w:rsidR="00354DE6" w:rsidRPr="00B3086D" w:rsidRDefault="00354DE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Kết quả kiểm tra</w:t>
            </w: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34549FF6" w14:textId="77777777" w:rsidR="00354DE6" w:rsidRPr="00B3086D" w:rsidRDefault="00354DE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Khuyến nghị</w:t>
            </w:r>
          </w:p>
        </w:tc>
      </w:tr>
      <w:tr w:rsidR="00354DE6" w:rsidRPr="001D6F94" w14:paraId="306C8FD1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F1A1A" w14:textId="77777777" w:rsidR="00354DE6" w:rsidRPr="00B3086D" w:rsidRDefault="00354DE6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chính sách mật khẩu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915DD" w14:textId="77777777" w:rsidR="00354DE6" w:rsidRPr="00B3086D" w:rsidRDefault="00354DE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  <w:p w14:paraId="53187E86" w14:textId="77777777" w:rsidR="00354DE6" w:rsidRPr="00B3086D" w:rsidRDefault="00354DE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AC034" w14:textId="77777777" w:rsidR="00354DE6" w:rsidRPr="00B3086D" w:rsidRDefault="00354DE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chính sách mật khẩu với ít nhất độ dài mật khẩu là 8, hết hạn mật khẩu được bật và không được reuse password</w:t>
            </w:r>
          </w:p>
        </w:tc>
      </w:tr>
      <w:tr w:rsidR="00354DE6" w:rsidRPr="001D6F94" w14:paraId="68BA8011" w14:textId="77777777" w:rsidTr="00A720ED">
        <w:trPr>
          <w:trHeight w:val="1804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60164" w14:textId="77777777" w:rsidR="00354DE6" w:rsidRPr="001D6F94" w:rsidRDefault="00354DE6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DNS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04992" w14:textId="77777777" w:rsidR="00354DE6" w:rsidRPr="00B3086D" w:rsidRDefault="00354DE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  <w:p w14:paraId="061343A1" w14:textId="77777777" w:rsidR="00354DE6" w:rsidRPr="00B3086D" w:rsidRDefault="00354DE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625F2" w14:textId="77777777" w:rsidR="00354DE6" w:rsidRPr="00B3086D" w:rsidRDefault="00354DE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DNS cho chính sách Firewall</w:t>
            </w:r>
          </w:p>
        </w:tc>
      </w:tr>
    </w:tbl>
    <w:p w14:paraId="36F141B0" w14:textId="77777777" w:rsidR="002B47B6" w:rsidRPr="00B3086D" w:rsidRDefault="002B47B6" w:rsidP="002B47B6">
      <w:pPr>
        <w:rPr>
          <w:rFonts w:ascii="Times New Roman" w:hAnsi="Times New Roman" w:cs="Times New Roman"/>
          <w:sz w:val="26"/>
          <w:szCs w:val="26"/>
          <w:lang w:val="it-IT" w:eastAsia="ko-KR"/>
        </w:rPr>
      </w:pP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B6703A" w14:textId="77777777" w:rsidR="00DD510B" w:rsidRDefault="00DD510B" w:rsidP="007057F4">
      <w:r>
        <w:separator/>
      </w:r>
    </w:p>
  </w:endnote>
  <w:endnote w:type="continuationSeparator" w:id="0">
    <w:p w14:paraId="25B1F6B9" w14:textId="77777777" w:rsidR="00DD510B" w:rsidRDefault="00DD510B" w:rsidP="00705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8D311C" w14:textId="77777777" w:rsidR="001D6F94" w:rsidRDefault="00DD510B" w:rsidP="007057F4">
    <w:pPr>
      <w:pStyle w:val="Chntrang"/>
    </w:pPr>
    <w:sdt>
      <w:sdtPr>
        <w:rPr>
          <w:rFonts w:asciiTheme="majorHAnsi" w:eastAsiaTheme="majorEastAsia" w:hAnsiTheme="majorHAnsi" w:cstheme="majorBidi"/>
        </w:rPr>
        <w:id w:val="306900621"/>
        <w:placeholder>
          <w:docPart w:val="158B349B32A6490B87A5AA25E4C45052"/>
        </w:placeholder>
        <w:temporary/>
        <w:showingPlcHdr/>
      </w:sdtPr>
      <w:sdtEndPr/>
      <w:sdtContent>
        <w:r w:rsidR="001D6F94">
          <w:t>Title</w:t>
        </w:r>
      </w:sdtContent>
    </w:sdt>
    <w:r w:rsidR="001D6F94">
      <w:rPr>
        <w:rFonts w:asciiTheme="majorHAnsi" w:eastAsiaTheme="majorEastAsia" w:hAnsiTheme="majorHAnsi" w:cstheme="majorBidi"/>
      </w:rPr>
      <w:ptab w:relativeTo="margin" w:alignment="right" w:leader="none"/>
    </w:r>
    <w:r w:rsidR="001D6F94">
      <w:rPr>
        <w:rFonts w:asciiTheme="majorHAnsi" w:eastAsiaTheme="majorEastAsia" w:hAnsiTheme="majorHAnsi" w:cstheme="majorBidi"/>
      </w:rPr>
      <w:t xml:space="preserve">Page </w:t>
    </w:r>
    <w:r w:rsidR="001D6F94">
      <w:fldChar w:fldCharType="begin"/>
    </w:r>
    <w:r w:rsidR="001D6F94">
      <w:instrText xml:space="preserve"> PAGE   \* MERGEFORMAT </w:instrText>
    </w:r>
    <w:r w:rsidR="001D6F94">
      <w:fldChar w:fldCharType="separate"/>
    </w:r>
    <w:r w:rsidR="001D6F94">
      <w:rPr>
        <w:rFonts w:asciiTheme="majorHAnsi" w:eastAsiaTheme="majorEastAsia" w:hAnsiTheme="majorHAnsi" w:cstheme="majorBidi"/>
        <w:noProof/>
      </w:rPr>
      <w:t>4</w:t>
    </w:r>
    <w:r w:rsidR="001D6F94">
      <w:rPr>
        <w:rFonts w:asciiTheme="majorHAnsi" w:eastAsiaTheme="majorEastAsia" w:hAnsiTheme="majorHAnsi" w:cstheme="majorBidi"/>
        <w:noProof/>
      </w:rPr>
      <w:fldChar w:fldCharType="end"/>
    </w:r>
  </w:p>
  <w:p w14:paraId="79953D5F" w14:textId="77777777" w:rsidR="001D6F94" w:rsidRDefault="001D6F9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970656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 w:val="0"/>
        <w:noProof/>
      </w:rPr>
    </w:sdtEndPr>
    <w:sdtContent>
      <w:p w14:paraId="6F1794C2" w14:textId="24C85B88" w:rsidR="001D6F94" w:rsidRPr="00922DEE" w:rsidRDefault="001D6F94" w:rsidP="00922DEE">
        <w:pPr>
          <w:pStyle w:val="Chntrang"/>
          <w:rPr>
            <w:rFonts w:ascii="Times New Roman" w:hAnsi="Times New Roman" w:cs="Times New Roman"/>
            <w:b w:val="0"/>
          </w:rPr>
        </w:pPr>
        <w:r w:rsidRPr="00922DEE">
          <w:rPr>
            <w:rFonts w:ascii="Times New Roman" w:hAnsi="Times New Roman" w:cs="Times New Roman"/>
            <w:b w:val="0"/>
          </w:rPr>
          <w:fldChar w:fldCharType="begin"/>
        </w:r>
        <w:r w:rsidRPr="00922DEE">
          <w:rPr>
            <w:rFonts w:ascii="Times New Roman" w:hAnsi="Times New Roman" w:cs="Times New Roman"/>
            <w:b w:val="0"/>
          </w:rPr>
          <w:instrText xml:space="preserve"> PAGE   \* MERGEFORMAT </w:instrText>
        </w:r>
        <w:r w:rsidRPr="00922DEE">
          <w:rPr>
            <w:rFonts w:ascii="Times New Roman" w:hAnsi="Times New Roman" w:cs="Times New Roman"/>
            <w:b w:val="0"/>
          </w:rPr>
          <w:fldChar w:fldCharType="separate"/>
        </w:r>
        <w:r w:rsidR="00672481">
          <w:rPr>
            <w:rFonts w:ascii="Times New Roman" w:hAnsi="Times New Roman" w:cs="Times New Roman"/>
            <w:b w:val="0"/>
            <w:noProof/>
          </w:rPr>
          <w:t>1</w:t>
        </w:r>
        <w:r w:rsidRPr="00922DEE">
          <w:rPr>
            <w:rFonts w:ascii="Times New Roman" w:hAnsi="Times New Roman" w:cs="Times New Roman"/>
            <w:b w:val="0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396116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61205C" w14:textId="23C2D0AB" w:rsidR="001D6F94" w:rsidRDefault="00DD510B">
        <w:pPr>
          <w:pStyle w:val="Chntrang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59A719" w14:textId="77777777" w:rsidR="00DD510B" w:rsidRDefault="00DD510B" w:rsidP="007057F4">
      <w:r>
        <w:separator/>
      </w:r>
    </w:p>
  </w:footnote>
  <w:footnote w:type="continuationSeparator" w:id="0">
    <w:p w14:paraId="6E2B473C" w14:textId="77777777" w:rsidR="00DD510B" w:rsidRDefault="00DD510B" w:rsidP="007057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587DD" w14:textId="77777777" w:rsidR="001D6F94" w:rsidRDefault="001D6F94" w:rsidP="007057F4">
    <w:pPr>
      <w:pStyle w:val="utrang"/>
    </w:pPr>
    <w:r>
      <w:t>Adventure Works Marketing Plan</w:t>
    </w:r>
  </w:p>
  <w:p w14:paraId="1C9A13D6" w14:textId="77777777" w:rsidR="001D6F94" w:rsidRDefault="001D6F94" w:rsidP="007057F4">
    <w:pPr>
      <w:pStyle w:val="utrang"/>
    </w:pPr>
  </w:p>
  <w:p w14:paraId="2F162A90" w14:textId="77777777" w:rsidR="001D6F94" w:rsidRDefault="001D6F9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84D7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E56C8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8C7869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CBE64B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1094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1193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2F4335E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77834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DE33F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45FBE"/>
    <w:multiLevelType w:val="hybridMultilevel"/>
    <w:tmpl w:val="799CBE34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6E2BE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A1F50C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26240E5"/>
    <w:multiLevelType w:val="hybridMultilevel"/>
    <w:tmpl w:val="DCFEADB2"/>
    <w:lvl w:ilvl="0" w:tplc="21E6E29E">
      <w:start w:val="1"/>
      <w:numFmt w:val="bullet"/>
      <w:pStyle w:val="Duudong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27D184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DA0A3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86B61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CA1AB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9AC0104"/>
    <w:multiLevelType w:val="multilevel"/>
    <w:tmpl w:val="C37E5FFE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Roman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upperRoman"/>
      <w:lvlText w:val="%6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lowerRoman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7B25172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14"/>
  </w:num>
  <w:num w:numId="4">
    <w:abstractNumId w:val="18"/>
  </w:num>
  <w:num w:numId="5">
    <w:abstractNumId w:val="15"/>
  </w:num>
  <w:num w:numId="6">
    <w:abstractNumId w:val="13"/>
  </w:num>
  <w:num w:numId="7">
    <w:abstractNumId w:val="6"/>
  </w:num>
  <w:num w:numId="8">
    <w:abstractNumId w:val="4"/>
  </w:num>
  <w:num w:numId="9">
    <w:abstractNumId w:val="8"/>
  </w:num>
  <w:num w:numId="10">
    <w:abstractNumId w:val="7"/>
  </w:num>
  <w:num w:numId="11">
    <w:abstractNumId w:val="3"/>
  </w:num>
  <w:num w:numId="12">
    <w:abstractNumId w:val="1"/>
  </w:num>
  <w:num w:numId="13">
    <w:abstractNumId w:val="0"/>
  </w:num>
  <w:num w:numId="14">
    <w:abstractNumId w:val="16"/>
  </w:num>
  <w:num w:numId="15">
    <w:abstractNumId w:val="10"/>
  </w:num>
  <w:num w:numId="16">
    <w:abstractNumId w:val="11"/>
  </w:num>
  <w:num w:numId="17">
    <w:abstractNumId w:val="5"/>
  </w:num>
  <w:num w:numId="18">
    <w:abstractNumId w:val="2"/>
  </w:num>
  <w:num w:numId="19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B40"/>
    <w:rsid w:val="00015D0A"/>
    <w:rsid w:val="000174F2"/>
    <w:rsid w:val="000240E8"/>
    <w:rsid w:val="00032C30"/>
    <w:rsid w:val="00051833"/>
    <w:rsid w:val="00057098"/>
    <w:rsid w:val="00067C92"/>
    <w:rsid w:val="000722A4"/>
    <w:rsid w:val="000923D5"/>
    <w:rsid w:val="000944AF"/>
    <w:rsid w:val="000A214C"/>
    <w:rsid w:val="000A4F9B"/>
    <w:rsid w:val="000C3EEF"/>
    <w:rsid w:val="000C45D1"/>
    <w:rsid w:val="000E019E"/>
    <w:rsid w:val="0010492A"/>
    <w:rsid w:val="00106206"/>
    <w:rsid w:val="001144EA"/>
    <w:rsid w:val="00130734"/>
    <w:rsid w:val="00136006"/>
    <w:rsid w:val="00142600"/>
    <w:rsid w:val="001449EC"/>
    <w:rsid w:val="00146CD2"/>
    <w:rsid w:val="0016172D"/>
    <w:rsid w:val="001670A7"/>
    <w:rsid w:val="00174C55"/>
    <w:rsid w:val="001774EB"/>
    <w:rsid w:val="00182314"/>
    <w:rsid w:val="001B361F"/>
    <w:rsid w:val="001B7E30"/>
    <w:rsid w:val="001C5AC5"/>
    <w:rsid w:val="001D6F94"/>
    <w:rsid w:val="001F0AF0"/>
    <w:rsid w:val="002004E0"/>
    <w:rsid w:val="00204D5C"/>
    <w:rsid w:val="002178B9"/>
    <w:rsid w:val="002358B3"/>
    <w:rsid w:val="00246DAB"/>
    <w:rsid w:val="002634EB"/>
    <w:rsid w:val="00264499"/>
    <w:rsid w:val="00284AAE"/>
    <w:rsid w:val="00290A41"/>
    <w:rsid w:val="00291712"/>
    <w:rsid w:val="002A7D20"/>
    <w:rsid w:val="002B47B6"/>
    <w:rsid w:val="002B4D16"/>
    <w:rsid w:val="002C2FB5"/>
    <w:rsid w:val="002D5107"/>
    <w:rsid w:val="002E0194"/>
    <w:rsid w:val="002E51FF"/>
    <w:rsid w:val="002F0E4D"/>
    <w:rsid w:val="002F2E97"/>
    <w:rsid w:val="003030D4"/>
    <w:rsid w:val="00303EF8"/>
    <w:rsid w:val="003329B8"/>
    <w:rsid w:val="003464D3"/>
    <w:rsid w:val="00351E0C"/>
    <w:rsid w:val="00354DE6"/>
    <w:rsid w:val="00357B1C"/>
    <w:rsid w:val="003620E2"/>
    <w:rsid w:val="00380704"/>
    <w:rsid w:val="003903A8"/>
    <w:rsid w:val="003A6FC7"/>
    <w:rsid w:val="003B3268"/>
    <w:rsid w:val="003C2FB3"/>
    <w:rsid w:val="003D6A73"/>
    <w:rsid w:val="003E0D72"/>
    <w:rsid w:val="003E3604"/>
    <w:rsid w:val="003E3705"/>
    <w:rsid w:val="003F5051"/>
    <w:rsid w:val="003F5A99"/>
    <w:rsid w:val="0040373B"/>
    <w:rsid w:val="004056D4"/>
    <w:rsid w:val="004135CC"/>
    <w:rsid w:val="004202EE"/>
    <w:rsid w:val="00420DF5"/>
    <w:rsid w:val="00426025"/>
    <w:rsid w:val="004371B6"/>
    <w:rsid w:val="00443AEA"/>
    <w:rsid w:val="00444C7B"/>
    <w:rsid w:val="0044603D"/>
    <w:rsid w:val="00451BA4"/>
    <w:rsid w:val="00457C61"/>
    <w:rsid w:val="00461C76"/>
    <w:rsid w:val="00461F76"/>
    <w:rsid w:val="00462D51"/>
    <w:rsid w:val="00463284"/>
    <w:rsid w:val="00477912"/>
    <w:rsid w:val="0048718B"/>
    <w:rsid w:val="0049185C"/>
    <w:rsid w:val="004B30F4"/>
    <w:rsid w:val="004D4100"/>
    <w:rsid w:val="004D6E75"/>
    <w:rsid w:val="004E03F4"/>
    <w:rsid w:val="004F2231"/>
    <w:rsid w:val="00500C55"/>
    <w:rsid w:val="00502188"/>
    <w:rsid w:val="005112D1"/>
    <w:rsid w:val="00524402"/>
    <w:rsid w:val="005437B9"/>
    <w:rsid w:val="00544A82"/>
    <w:rsid w:val="0055035B"/>
    <w:rsid w:val="00555489"/>
    <w:rsid w:val="005839F2"/>
    <w:rsid w:val="005870DE"/>
    <w:rsid w:val="005A18E1"/>
    <w:rsid w:val="005B3A53"/>
    <w:rsid w:val="005C3643"/>
    <w:rsid w:val="005F270D"/>
    <w:rsid w:val="005F59A3"/>
    <w:rsid w:val="006002C5"/>
    <w:rsid w:val="00604646"/>
    <w:rsid w:val="0060704D"/>
    <w:rsid w:val="00614157"/>
    <w:rsid w:val="00617A1E"/>
    <w:rsid w:val="00620877"/>
    <w:rsid w:val="006220BC"/>
    <w:rsid w:val="00635A3A"/>
    <w:rsid w:val="00652B35"/>
    <w:rsid w:val="00671402"/>
    <w:rsid w:val="00672481"/>
    <w:rsid w:val="00682A0E"/>
    <w:rsid w:val="00684246"/>
    <w:rsid w:val="0068500D"/>
    <w:rsid w:val="0069753C"/>
    <w:rsid w:val="006A28D5"/>
    <w:rsid w:val="006C27B3"/>
    <w:rsid w:val="006D57BA"/>
    <w:rsid w:val="006E2170"/>
    <w:rsid w:val="006E7E86"/>
    <w:rsid w:val="007057F4"/>
    <w:rsid w:val="00710855"/>
    <w:rsid w:val="00715055"/>
    <w:rsid w:val="00717482"/>
    <w:rsid w:val="00717E55"/>
    <w:rsid w:val="00727F33"/>
    <w:rsid w:val="00730607"/>
    <w:rsid w:val="00733F0C"/>
    <w:rsid w:val="007417B3"/>
    <w:rsid w:val="00742102"/>
    <w:rsid w:val="0074213E"/>
    <w:rsid w:val="00750AC4"/>
    <w:rsid w:val="007532A6"/>
    <w:rsid w:val="00765986"/>
    <w:rsid w:val="0077270B"/>
    <w:rsid w:val="00772D42"/>
    <w:rsid w:val="00773B66"/>
    <w:rsid w:val="007800A8"/>
    <w:rsid w:val="00784AF8"/>
    <w:rsid w:val="007A591E"/>
    <w:rsid w:val="007A62B6"/>
    <w:rsid w:val="007B0A50"/>
    <w:rsid w:val="007C295C"/>
    <w:rsid w:val="007C39AF"/>
    <w:rsid w:val="007C429A"/>
    <w:rsid w:val="007C7473"/>
    <w:rsid w:val="007C76FB"/>
    <w:rsid w:val="007D26F1"/>
    <w:rsid w:val="007E3EE6"/>
    <w:rsid w:val="007E5499"/>
    <w:rsid w:val="00800C2F"/>
    <w:rsid w:val="008253A5"/>
    <w:rsid w:val="008417CE"/>
    <w:rsid w:val="0084277E"/>
    <w:rsid w:val="00846EBB"/>
    <w:rsid w:val="008610F0"/>
    <w:rsid w:val="00866F47"/>
    <w:rsid w:val="008719B6"/>
    <w:rsid w:val="0088479B"/>
    <w:rsid w:val="00895C2B"/>
    <w:rsid w:val="008A3C95"/>
    <w:rsid w:val="008C386D"/>
    <w:rsid w:val="008C5106"/>
    <w:rsid w:val="008D5829"/>
    <w:rsid w:val="008D749E"/>
    <w:rsid w:val="00922DEE"/>
    <w:rsid w:val="00923374"/>
    <w:rsid w:val="00924345"/>
    <w:rsid w:val="009304C2"/>
    <w:rsid w:val="00941DEE"/>
    <w:rsid w:val="00946F55"/>
    <w:rsid w:val="009621FE"/>
    <w:rsid w:val="00962757"/>
    <w:rsid w:val="009652F2"/>
    <w:rsid w:val="00965BD5"/>
    <w:rsid w:val="00985044"/>
    <w:rsid w:val="009875C8"/>
    <w:rsid w:val="00991D08"/>
    <w:rsid w:val="0099740A"/>
    <w:rsid w:val="00997F97"/>
    <w:rsid w:val="009A0D62"/>
    <w:rsid w:val="009B482E"/>
    <w:rsid w:val="009C1A8C"/>
    <w:rsid w:val="009C6E97"/>
    <w:rsid w:val="009D1322"/>
    <w:rsid w:val="009D4C2A"/>
    <w:rsid w:val="009E63CE"/>
    <w:rsid w:val="00A21E00"/>
    <w:rsid w:val="00A36AEF"/>
    <w:rsid w:val="00A412ED"/>
    <w:rsid w:val="00A451D2"/>
    <w:rsid w:val="00A61034"/>
    <w:rsid w:val="00A63DE6"/>
    <w:rsid w:val="00A720ED"/>
    <w:rsid w:val="00A721D1"/>
    <w:rsid w:val="00A75191"/>
    <w:rsid w:val="00A95671"/>
    <w:rsid w:val="00A958B4"/>
    <w:rsid w:val="00AC46BB"/>
    <w:rsid w:val="00AD32F1"/>
    <w:rsid w:val="00AE0F77"/>
    <w:rsid w:val="00AE7BD0"/>
    <w:rsid w:val="00AF3B63"/>
    <w:rsid w:val="00B00CF7"/>
    <w:rsid w:val="00B0688D"/>
    <w:rsid w:val="00B1277A"/>
    <w:rsid w:val="00B21251"/>
    <w:rsid w:val="00B2760A"/>
    <w:rsid w:val="00B27928"/>
    <w:rsid w:val="00B3086D"/>
    <w:rsid w:val="00B35A5C"/>
    <w:rsid w:val="00B40260"/>
    <w:rsid w:val="00B40525"/>
    <w:rsid w:val="00B41D82"/>
    <w:rsid w:val="00B54ED1"/>
    <w:rsid w:val="00B65E9D"/>
    <w:rsid w:val="00B761B8"/>
    <w:rsid w:val="00B90346"/>
    <w:rsid w:val="00BA3789"/>
    <w:rsid w:val="00BB6CAC"/>
    <w:rsid w:val="00BC6E42"/>
    <w:rsid w:val="00BD28D6"/>
    <w:rsid w:val="00BD5915"/>
    <w:rsid w:val="00BE527B"/>
    <w:rsid w:val="00BE71F4"/>
    <w:rsid w:val="00BE7253"/>
    <w:rsid w:val="00C03DA9"/>
    <w:rsid w:val="00C06611"/>
    <w:rsid w:val="00C30C75"/>
    <w:rsid w:val="00C34169"/>
    <w:rsid w:val="00C62781"/>
    <w:rsid w:val="00C74D7D"/>
    <w:rsid w:val="00CA16E0"/>
    <w:rsid w:val="00CA3F31"/>
    <w:rsid w:val="00CB2F33"/>
    <w:rsid w:val="00CB5870"/>
    <w:rsid w:val="00CC2DAA"/>
    <w:rsid w:val="00CC3F87"/>
    <w:rsid w:val="00CC7AF3"/>
    <w:rsid w:val="00CC7B35"/>
    <w:rsid w:val="00CD0A2C"/>
    <w:rsid w:val="00CD3398"/>
    <w:rsid w:val="00CD46B3"/>
    <w:rsid w:val="00CE0BC9"/>
    <w:rsid w:val="00D100EC"/>
    <w:rsid w:val="00D14114"/>
    <w:rsid w:val="00D2045C"/>
    <w:rsid w:val="00D27899"/>
    <w:rsid w:val="00D34C73"/>
    <w:rsid w:val="00D540AF"/>
    <w:rsid w:val="00D55959"/>
    <w:rsid w:val="00D5760A"/>
    <w:rsid w:val="00D57639"/>
    <w:rsid w:val="00D6093C"/>
    <w:rsid w:val="00D61F34"/>
    <w:rsid w:val="00D638C1"/>
    <w:rsid w:val="00D73D44"/>
    <w:rsid w:val="00D9055B"/>
    <w:rsid w:val="00D967AC"/>
    <w:rsid w:val="00DB0B40"/>
    <w:rsid w:val="00DC2BAF"/>
    <w:rsid w:val="00DC6CBC"/>
    <w:rsid w:val="00DD510B"/>
    <w:rsid w:val="00DE0C7B"/>
    <w:rsid w:val="00DE10D7"/>
    <w:rsid w:val="00E17C2F"/>
    <w:rsid w:val="00E44828"/>
    <w:rsid w:val="00E50A4D"/>
    <w:rsid w:val="00E6023C"/>
    <w:rsid w:val="00E758BC"/>
    <w:rsid w:val="00E82D9D"/>
    <w:rsid w:val="00E84A33"/>
    <w:rsid w:val="00E870DE"/>
    <w:rsid w:val="00E95AFE"/>
    <w:rsid w:val="00EB2E5E"/>
    <w:rsid w:val="00EB72C1"/>
    <w:rsid w:val="00EC795A"/>
    <w:rsid w:val="00ED3756"/>
    <w:rsid w:val="00EF3A02"/>
    <w:rsid w:val="00EF7EF2"/>
    <w:rsid w:val="00EF7F8C"/>
    <w:rsid w:val="00F04A4E"/>
    <w:rsid w:val="00F108C5"/>
    <w:rsid w:val="00F20BAB"/>
    <w:rsid w:val="00F258CF"/>
    <w:rsid w:val="00F35C5D"/>
    <w:rsid w:val="00F43A02"/>
    <w:rsid w:val="00F45884"/>
    <w:rsid w:val="00F553FE"/>
    <w:rsid w:val="00F63939"/>
    <w:rsid w:val="00F81DB7"/>
    <w:rsid w:val="00F90654"/>
    <w:rsid w:val="00F91AD0"/>
    <w:rsid w:val="00FB05E4"/>
    <w:rsid w:val="00FC1837"/>
    <w:rsid w:val="00FC4062"/>
    <w:rsid w:val="00FC4251"/>
    <w:rsid w:val="00FD23FA"/>
    <w:rsid w:val="00FE0854"/>
    <w:rsid w:val="00FE274F"/>
    <w:rsid w:val="00FE4FDF"/>
    <w:rsid w:val="00FE58D5"/>
    <w:rsid w:val="00FF0942"/>
    <w:rsid w:val="00FF0B06"/>
    <w:rsid w:val="00FF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D9275A"/>
  <w15:chartTrackingRefBased/>
  <w15:docId w15:val="{A9492DB2-ED22-4A51-A2C6-573F5303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  <w:rsid w:val="002004E0"/>
    <w:pPr>
      <w:spacing w:after="0"/>
    </w:pPr>
    <w:rPr>
      <w:b/>
      <w:color w:val="0F0F3F" w:themeColor="text1"/>
      <w:sz w:val="28"/>
      <w:lang w:eastAsia="en-US"/>
    </w:rPr>
  </w:style>
  <w:style w:type="paragraph" w:styleId="u1">
    <w:name w:val="heading 1"/>
    <w:basedOn w:val="Binhthng"/>
    <w:next w:val="Binhthng"/>
    <w:link w:val="u1Char"/>
    <w:uiPriority w:val="1"/>
    <w:qFormat/>
    <w:rsid w:val="007057F4"/>
    <w:pPr>
      <w:keepNext/>
      <w:keepLines/>
      <w:framePr w:hSpace="180" w:wrap="around" w:vAnchor="page" w:hAnchor="margin" w:y="974"/>
      <w:contextualSpacing/>
      <w:jc w:val="both"/>
      <w:outlineLvl w:val="0"/>
    </w:pPr>
    <w:rPr>
      <w:rFonts w:asciiTheme="majorHAnsi" w:eastAsiaTheme="majorEastAsia" w:hAnsiTheme="majorHAnsi" w:cstheme="majorBidi"/>
      <w:bCs/>
      <w:sz w:val="48"/>
      <w:szCs w:val="28"/>
    </w:rPr>
  </w:style>
  <w:style w:type="paragraph" w:styleId="u2">
    <w:name w:val="heading 2"/>
    <w:basedOn w:val="Binhthng"/>
    <w:next w:val="Binhthng"/>
    <w:link w:val="u2Char"/>
    <w:uiPriority w:val="1"/>
    <w:unhideWhenUsed/>
    <w:qFormat/>
    <w:rsid w:val="002178B9"/>
    <w:pPr>
      <w:framePr w:hSpace="180" w:wrap="around" w:vAnchor="page" w:hAnchor="margin" w:y="3427"/>
      <w:spacing w:after="200"/>
      <w:outlineLvl w:val="1"/>
    </w:pPr>
    <w:rPr>
      <w:rFonts w:asciiTheme="majorHAnsi" w:hAnsiTheme="majorHAnsi"/>
      <w:color w:val="0189F9" w:themeColor="accent1"/>
      <w:sz w:val="40"/>
      <w:szCs w:val="40"/>
    </w:rPr>
  </w:style>
  <w:style w:type="paragraph" w:styleId="u3">
    <w:name w:val="heading 3"/>
    <w:basedOn w:val="Binhthng"/>
    <w:next w:val="Binhthng"/>
    <w:link w:val="u3Char"/>
    <w:uiPriority w:val="1"/>
    <w:unhideWhenUsed/>
    <w:qFormat/>
    <w:rsid w:val="007057F4"/>
    <w:pPr>
      <w:outlineLvl w:val="2"/>
    </w:pPr>
    <w:rPr>
      <w:rFonts w:asciiTheme="majorHAnsi" w:hAnsiTheme="majorHAnsi"/>
      <w:sz w:val="32"/>
      <w:szCs w:val="32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4F223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65BA" w:themeColor="accent1" w:themeShade="B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iuSach">
    <w:name w:val="Book Title"/>
    <w:basedOn w:val="Phngmcinhcuaoanvn"/>
    <w:uiPriority w:val="33"/>
    <w:semiHidden/>
    <w:unhideWhenUsed/>
    <w:qFormat/>
    <w:rPr>
      <w:b/>
      <w:bCs/>
      <w:i/>
      <w:iCs/>
      <w:spacing w:val="0"/>
    </w:rPr>
  </w:style>
  <w:style w:type="character" w:styleId="ThamchiuNhnmnh">
    <w:name w:val="Intense Reference"/>
    <w:basedOn w:val="Phngmcinhcuaoanvn"/>
    <w:uiPriority w:val="32"/>
    <w:semiHidden/>
    <w:unhideWhenUsed/>
    <w:qFormat/>
    <w:rPr>
      <w:b/>
      <w:bCs/>
      <w:caps w:val="0"/>
      <w:smallCaps/>
      <w:color w:val="0189F9" w:themeColor="accent1"/>
      <w:spacing w:val="0"/>
    </w:rPr>
  </w:style>
  <w:style w:type="character" w:customStyle="1" w:styleId="u1Char">
    <w:name w:val="Đầu đề 1 Char"/>
    <w:basedOn w:val="Phngmcinhcuaoanvn"/>
    <w:link w:val="u1"/>
    <w:uiPriority w:val="1"/>
    <w:rsid w:val="007057F4"/>
    <w:rPr>
      <w:rFonts w:asciiTheme="majorHAnsi" w:eastAsiaTheme="majorEastAsia" w:hAnsiTheme="majorHAnsi" w:cstheme="majorBidi"/>
      <w:b/>
      <w:bCs/>
      <w:color w:val="0F0F3F" w:themeColor="text1"/>
      <w:sz w:val="48"/>
      <w:szCs w:val="28"/>
      <w:lang w:eastAsia="en-US"/>
    </w:rPr>
  </w:style>
  <w:style w:type="character" w:customStyle="1" w:styleId="u2Char">
    <w:name w:val="Đầu đề 2 Char"/>
    <w:basedOn w:val="Phngmcinhcuaoanvn"/>
    <w:link w:val="u2"/>
    <w:uiPriority w:val="1"/>
    <w:rsid w:val="002178B9"/>
    <w:rPr>
      <w:rFonts w:asciiTheme="majorHAnsi" w:hAnsiTheme="majorHAnsi"/>
      <w:b/>
      <w:color w:val="0189F9" w:themeColor="accent1"/>
      <w:sz w:val="40"/>
      <w:szCs w:val="40"/>
      <w:lang w:eastAsia="en-US"/>
    </w:rPr>
  </w:style>
  <w:style w:type="paragraph" w:styleId="Duudong">
    <w:name w:val="List Bullet"/>
    <w:basedOn w:val="Content"/>
    <w:uiPriority w:val="11"/>
    <w:qFormat/>
    <w:rsid w:val="005C3643"/>
    <w:pPr>
      <w:framePr w:wrap="around"/>
      <w:numPr>
        <w:numId w:val="2"/>
      </w:numPr>
    </w:pPr>
    <w:rPr>
      <w:noProof/>
    </w:rPr>
  </w:style>
  <w:style w:type="paragraph" w:customStyle="1" w:styleId="AlignedText">
    <w:name w:val="Aligned Text"/>
    <w:basedOn w:val="u3"/>
    <w:uiPriority w:val="2"/>
    <w:qFormat/>
    <w:rsid w:val="004F2231"/>
  </w:style>
  <w:style w:type="paragraph" w:styleId="Mucluc1">
    <w:name w:val="toc 1"/>
    <w:basedOn w:val="Binhthng"/>
    <w:uiPriority w:val="39"/>
    <w:pPr>
      <w:tabs>
        <w:tab w:val="right" w:leader="dot" w:pos="5040"/>
      </w:tabs>
    </w:pPr>
  </w:style>
  <w:style w:type="paragraph" w:styleId="Mucluc2">
    <w:name w:val="toc 2"/>
    <w:basedOn w:val="Binhthng"/>
    <w:uiPriority w:val="39"/>
    <w:pPr>
      <w:tabs>
        <w:tab w:val="right" w:leader="dot" w:pos="5040"/>
      </w:tabs>
    </w:pPr>
  </w:style>
  <w:style w:type="paragraph" w:styleId="Tiu">
    <w:name w:val="Title"/>
    <w:basedOn w:val="Binhthng"/>
    <w:link w:val="TiuChar"/>
    <w:qFormat/>
    <w:rsid w:val="002E0194"/>
    <w:pPr>
      <w:framePr w:hSpace="180" w:wrap="around" w:vAnchor="page" w:hAnchor="margin" w:y="974"/>
      <w:spacing w:line="240" w:lineRule="auto"/>
      <w:contextualSpacing/>
    </w:pPr>
    <w:rPr>
      <w:rFonts w:asciiTheme="majorHAnsi" w:eastAsiaTheme="majorEastAsia" w:hAnsiTheme="majorHAnsi" w:cstheme="majorBidi"/>
      <w:kern w:val="28"/>
      <w:sz w:val="80"/>
      <w:szCs w:val="80"/>
    </w:rPr>
  </w:style>
  <w:style w:type="character" w:customStyle="1" w:styleId="TiuChar">
    <w:name w:val="Tiêu đề Char"/>
    <w:basedOn w:val="Phngmcinhcuaoanvn"/>
    <w:link w:val="Tiu"/>
    <w:rsid w:val="002E0194"/>
    <w:rPr>
      <w:rFonts w:asciiTheme="majorHAnsi" w:eastAsiaTheme="majorEastAsia" w:hAnsiTheme="majorHAnsi" w:cstheme="majorBidi"/>
      <w:b/>
      <w:color w:val="0F0F3F" w:themeColor="text1"/>
      <w:kern w:val="28"/>
      <w:sz w:val="80"/>
      <w:szCs w:val="80"/>
      <w:lang w:eastAsia="en-US"/>
    </w:rPr>
  </w:style>
  <w:style w:type="paragraph" w:styleId="uMucluc">
    <w:name w:val="TOC Heading"/>
    <w:basedOn w:val="u1"/>
    <w:next w:val="Binhthng"/>
    <w:uiPriority w:val="39"/>
    <w:qFormat/>
    <w:rsid w:val="001F0AF0"/>
    <w:pPr>
      <w:pageBreakBefore/>
      <w:framePr w:wrap="around"/>
      <w:outlineLvl w:val="9"/>
    </w:pPr>
    <w:rPr>
      <w:caps/>
    </w:rPr>
  </w:style>
  <w:style w:type="paragraph" w:styleId="Chntrang">
    <w:name w:val="footer"/>
    <w:basedOn w:val="Binhthng"/>
    <w:link w:val="ChntrangChar"/>
    <w:uiPriority w:val="99"/>
    <w:pPr>
      <w:spacing w:line="240" w:lineRule="auto"/>
      <w:ind w:right="130"/>
      <w:jc w:val="right"/>
    </w:pPr>
  </w:style>
  <w:style w:type="character" w:customStyle="1" w:styleId="ChntrangChar">
    <w:name w:val="Chân trang Char"/>
    <w:basedOn w:val="Phngmcinhcuaoanvn"/>
    <w:link w:val="Chntrang"/>
    <w:uiPriority w:val="99"/>
    <w:rPr>
      <w:lang w:eastAsia="en-US"/>
    </w:rPr>
  </w:style>
  <w:style w:type="paragraph" w:styleId="utrang">
    <w:name w:val="header"/>
    <w:basedOn w:val="Binhthng"/>
    <w:link w:val="utrangChar"/>
    <w:uiPriority w:val="99"/>
    <w:pPr>
      <w:spacing w:line="240" w:lineRule="auto"/>
      <w:jc w:val="right"/>
    </w:pPr>
  </w:style>
  <w:style w:type="character" w:customStyle="1" w:styleId="utrangChar">
    <w:name w:val="Đầu trang Char"/>
    <w:basedOn w:val="Phngmcinhcuaoanvn"/>
    <w:link w:val="utrang"/>
    <w:uiPriority w:val="99"/>
    <w:rPr>
      <w:lang w:eastAsia="en-US"/>
    </w:rPr>
  </w:style>
  <w:style w:type="table" w:styleId="LiBang">
    <w:name w:val="Table Grid"/>
    <w:basedOn w:val="BangThngthng"/>
    <w:uiPriority w:val="59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Pr>
      <w:color w:val="808080"/>
    </w:rPr>
  </w:style>
  <w:style w:type="paragraph" w:styleId="Bongchuthich">
    <w:name w:val="Balloon Text"/>
    <w:basedOn w:val="Binhthng"/>
    <w:link w:val="BongchuthichChar"/>
    <w:uiPriority w:val="99"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rPr>
      <w:rFonts w:ascii="Segoe UI" w:hAnsi="Segoe UI" w:cs="Segoe UI"/>
      <w:sz w:val="18"/>
      <w:szCs w:val="18"/>
      <w:lang w:eastAsia="en-US"/>
    </w:rPr>
  </w:style>
  <w:style w:type="paragraph" w:styleId="Sudong">
    <w:name w:val="List Number"/>
    <w:basedOn w:val="Binhthng"/>
    <w:uiPriority w:val="10"/>
    <w:qFormat/>
    <w:rsid w:val="00B0688D"/>
    <w:pPr>
      <w:numPr>
        <w:numId w:val="1"/>
      </w:numPr>
    </w:pPr>
    <w:rPr>
      <w:rFonts w:eastAsiaTheme="minorHAnsi"/>
      <w:b w:val="0"/>
    </w:rPr>
  </w:style>
  <w:style w:type="character" w:customStyle="1" w:styleId="u3Char">
    <w:name w:val="Đầu đề 3 Char"/>
    <w:basedOn w:val="Phngmcinhcuaoanvn"/>
    <w:link w:val="u3"/>
    <w:uiPriority w:val="1"/>
    <w:rsid w:val="007057F4"/>
    <w:rPr>
      <w:rFonts w:asciiTheme="majorHAnsi" w:hAnsiTheme="majorHAnsi"/>
      <w:b/>
      <w:color w:val="0F0F3F" w:themeColor="text1"/>
      <w:sz w:val="32"/>
      <w:szCs w:val="32"/>
      <w:lang w:eastAsia="en-US"/>
    </w:rPr>
  </w:style>
  <w:style w:type="paragraph" w:styleId="Mucluc3">
    <w:name w:val="toc 3"/>
    <w:basedOn w:val="Binhthng"/>
    <w:next w:val="Binhthng"/>
    <w:autoRedefine/>
    <w:uiPriority w:val="39"/>
    <w:unhideWhenUsed/>
    <w:rsid w:val="007057F4"/>
    <w:pPr>
      <w:spacing w:after="100"/>
      <w:ind w:left="560"/>
    </w:pPr>
  </w:style>
  <w:style w:type="character" w:styleId="Siuktni">
    <w:name w:val="Hyperlink"/>
    <w:basedOn w:val="Phngmcinhcuaoanvn"/>
    <w:uiPriority w:val="99"/>
    <w:unhideWhenUsed/>
    <w:rsid w:val="007057F4"/>
    <w:rPr>
      <w:color w:val="60C5E8" w:themeColor="hyperlink"/>
      <w:u w:val="single"/>
    </w:rPr>
  </w:style>
  <w:style w:type="character" w:customStyle="1" w:styleId="u4Char">
    <w:name w:val="Đầu đề 4 Char"/>
    <w:basedOn w:val="Phngmcinhcuaoanvn"/>
    <w:link w:val="u4"/>
    <w:uiPriority w:val="9"/>
    <w:rsid w:val="004F2231"/>
    <w:rPr>
      <w:rFonts w:asciiTheme="majorHAnsi" w:eastAsiaTheme="majorEastAsia" w:hAnsiTheme="majorHAnsi" w:cstheme="majorBidi"/>
      <w:b/>
      <w:i/>
      <w:iCs/>
      <w:color w:val="0065BA" w:themeColor="accent1" w:themeShade="BF"/>
      <w:sz w:val="28"/>
      <w:lang w:eastAsia="en-US"/>
    </w:rPr>
  </w:style>
  <w:style w:type="paragraph" w:customStyle="1" w:styleId="Content">
    <w:name w:val="Content"/>
    <w:basedOn w:val="Binhthng"/>
    <w:link w:val="ContentChar"/>
    <w:qFormat/>
    <w:rsid w:val="002178B9"/>
    <w:pPr>
      <w:framePr w:hSpace="180" w:wrap="around" w:vAnchor="page" w:hAnchor="margin" w:y="3427"/>
      <w:spacing w:line="240" w:lineRule="auto"/>
    </w:pPr>
    <w:rPr>
      <w:b w:val="0"/>
    </w:rPr>
  </w:style>
  <w:style w:type="character" w:styleId="Nhnmanh">
    <w:name w:val="Emphasis"/>
    <w:basedOn w:val="Phngmcinhcuaoanvn"/>
    <w:uiPriority w:val="20"/>
    <w:unhideWhenUsed/>
    <w:qFormat/>
    <w:rsid w:val="007C7473"/>
    <w:rPr>
      <w:i/>
      <w:iCs/>
    </w:rPr>
  </w:style>
  <w:style w:type="character" w:customStyle="1" w:styleId="ContentChar">
    <w:name w:val="Content Char"/>
    <w:basedOn w:val="Phngmcinhcuaoanvn"/>
    <w:link w:val="Content"/>
    <w:rsid w:val="002178B9"/>
    <w:rPr>
      <w:color w:val="0F0F3F" w:themeColor="text1"/>
      <w:sz w:val="28"/>
      <w:lang w:eastAsia="en-US"/>
    </w:rPr>
  </w:style>
  <w:style w:type="paragraph" w:styleId="ThngthngWeb">
    <w:name w:val="Normal (Web)"/>
    <w:basedOn w:val="Binhthng"/>
    <w:uiPriority w:val="99"/>
    <w:qFormat/>
    <w:rsid w:val="002634EB"/>
    <w:pPr>
      <w:spacing w:before="40" w:after="160" w:line="288" w:lineRule="auto"/>
    </w:pPr>
    <w:rPr>
      <w:rFonts w:ascii="Times New Roman" w:eastAsiaTheme="minorHAnsi" w:hAnsi="Times New Roman" w:cs="Times New Roman"/>
      <w:b w:val="0"/>
      <w:color w:val="242496" w:themeColor="text1" w:themeTint="BF"/>
      <w:sz w:val="26"/>
      <w:szCs w:val="20"/>
      <w:lang w:eastAsia="ja-JP"/>
    </w:rPr>
  </w:style>
  <w:style w:type="paragraph" w:styleId="Tiuphu">
    <w:name w:val="Subtitle"/>
    <w:basedOn w:val="Binhthng"/>
    <w:next w:val="Binhthng"/>
    <w:link w:val="TiuphuChar"/>
    <w:qFormat/>
    <w:rsid w:val="002634EB"/>
    <w:pPr>
      <w:spacing w:before="40" w:after="160" w:line="288" w:lineRule="auto"/>
      <w:ind w:left="144" w:right="720"/>
    </w:pPr>
    <w:rPr>
      <w:rFonts w:asciiTheme="majorHAnsi" w:eastAsiaTheme="majorEastAsia" w:hAnsiTheme="majorHAnsi" w:cstheme="majorBidi"/>
      <w:b w:val="0"/>
      <w:caps/>
      <w:color w:val="0189F9" w:themeColor="accent1"/>
      <w:sz w:val="64"/>
      <w:szCs w:val="20"/>
      <w:lang w:eastAsia="ja-JP"/>
    </w:rPr>
  </w:style>
  <w:style w:type="character" w:customStyle="1" w:styleId="TiuphuChar">
    <w:name w:val="Tiêu đề phụ Char"/>
    <w:basedOn w:val="Phngmcinhcuaoanvn"/>
    <w:link w:val="Tiuphu"/>
    <w:rsid w:val="002634EB"/>
    <w:rPr>
      <w:rFonts w:asciiTheme="majorHAnsi" w:eastAsiaTheme="majorEastAsia" w:hAnsiTheme="majorHAnsi" w:cstheme="majorBidi"/>
      <w:caps/>
      <w:color w:val="0189F9" w:themeColor="accent1"/>
      <w:sz w:val="64"/>
      <w:szCs w:val="20"/>
    </w:rPr>
  </w:style>
  <w:style w:type="character" w:styleId="Manh">
    <w:name w:val="Strong"/>
    <w:basedOn w:val="Phngmcinhcuaoanvn"/>
    <w:uiPriority w:val="22"/>
    <w:qFormat/>
    <w:rsid w:val="002634EB"/>
    <w:rPr>
      <w:b/>
      <w:bCs/>
    </w:rPr>
  </w:style>
  <w:style w:type="table" w:customStyle="1" w:styleId="FinancialTable">
    <w:name w:val="Financial Table"/>
    <w:basedOn w:val="BangThngthng"/>
    <w:uiPriority w:val="99"/>
    <w:qFormat/>
    <w:rsid w:val="002634EB"/>
    <w:pPr>
      <w:spacing w:after="0" w:line="240" w:lineRule="auto"/>
      <w:ind w:right="144"/>
    </w:pPr>
    <w:rPr>
      <w:sz w:val="20"/>
      <w:szCs w:val="20"/>
      <w:lang w:eastAsia="zh-CN"/>
    </w:rPr>
    <w:tblPr>
      <w:tblBorders>
        <w:insideH w:val="single" w:sz="4" w:space="0" w:color="FFFFFF" w:themeColor="background1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0189F9" w:themeColor="accent1"/>
        <w:sz w:val="22"/>
      </w:rPr>
    </w:tblStylePr>
    <w:tblStylePr w:type="firstCol">
      <w:rPr>
        <w:b/>
      </w:rPr>
    </w:tblStylePr>
  </w:style>
  <w:style w:type="table" w:customStyle="1" w:styleId="TableGrid7">
    <w:name w:val="Table Grid7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tract">
    <w:name w:val="Abstract"/>
    <w:basedOn w:val="Binhthng"/>
    <w:uiPriority w:val="19"/>
    <w:qFormat/>
    <w:rsid w:val="002634EB"/>
    <w:pPr>
      <w:spacing w:before="360" w:after="600" w:line="288" w:lineRule="auto"/>
      <w:ind w:left="144" w:right="144"/>
    </w:pPr>
    <w:rPr>
      <w:rFonts w:eastAsiaTheme="minorHAnsi"/>
      <w:b w:val="0"/>
      <w:i/>
      <w:iCs/>
      <w:color w:val="4F4FD5" w:themeColor="text1" w:themeTint="80"/>
      <w:szCs w:val="20"/>
      <w:lang w:eastAsia="ja-JP"/>
    </w:rPr>
  </w:style>
  <w:style w:type="paragraph" w:customStyle="1" w:styleId="FrameContents">
    <w:name w:val="Frame Contents"/>
    <w:basedOn w:val="Binhthng"/>
    <w:qFormat/>
    <w:rsid w:val="002634EB"/>
    <w:pPr>
      <w:spacing w:before="40" w:after="160" w:line="288" w:lineRule="auto"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table" w:customStyle="1" w:styleId="TableGrid10">
    <w:name w:val="Table Grid10"/>
    <w:basedOn w:val="BangThngthng"/>
    <w:uiPriority w:val="39"/>
    <w:qFormat/>
    <w:rsid w:val="002634EB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rnetLink">
    <w:name w:val="Internet Link"/>
    <w:basedOn w:val="Phngmcinhcuaoanvn"/>
    <w:uiPriority w:val="99"/>
    <w:unhideWhenUsed/>
    <w:qFormat/>
    <w:rsid w:val="002634EB"/>
    <w:rPr>
      <w:color w:val="60C5E8" w:themeColor="hyperlink"/>
      <w:u w:val="single"/>
    </w:rPr>
  </w:style>
  <w:style w:type="paragraph" w:styleId="oancuaDanhsach">
    <w:name w:val="List Paragraph"/>
    <w:basedOn w:val="Binhthng"/>
    <w:uiPriority w:val="34"/>
    <w:unhideWhenUsed/>
    <w:qFormat/>
    <w:rsid w:val="002634EB"/>
    <w:pPr>
      <w:spacing w:before="40" w:after="160" w:line="288" w:lineRule="auto"/>
      <w:ind w:left="72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styleId="Siuktnian">
    <w:name w:val="FollowedHyperlink"/>
    <w:basedOn w:val="Phngmcinhcuaoanvn"/>
    <w:semiHidden/>
    <w:unhideWhenUsed/>
    <w:rsid w:val="002634EB"/>
    <w:rPr>
      <w:color w:val="60C5E8" w:themeColor="followedHyperlink"/>
      <w:u w:val="single"/>
    </w:rPr>
  </w:style>
  <w:style w:type="table" w:customStyle="1" w:styleId="TableGrid71">
    <w:name w:val="Table Grid7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Khngco"/>
    <w:uiPriority w:val="99"/>
    <w:semiHidden/>
    <w:unhideWhenUsed/>
    <w:rsid w:val="002634EB"/>
  </w:style>
  <w:style w:type="table" w:customStyle="1" w:styleId="TableGrid1">
    <w:name w:val="Table Grid1"/>
    <w:basedOn w:val="BangThngthng"/>
    <w:next w:val="LiBang"/>
    <w:uiPriority w:val="39"/>
    <w:rsid w:val="002634EB"/>
    <w:pPr>
      <w:spacing w:after="0" w:line="240" w:lineRule="auto"/>
    </w:pPr>
    <w:rPr>
      <w:rFonts w:ascii="Calibri" w:eastAsia="Malgun Gothic" w:hAnsi="Calibri" w:cs="Times New Roman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hngDncch">
    <w:name w:val="No Spacing"/>
    <w:basedOn w:val="Binhthng"/>
    <w:link w:val="KhngDncchChar"/>
    <w:uiPriority w:val="1"/>
    <w:qFormat/>
    <w:rsid w:val="002634EB"/>
    <w:pPr>
      <w:spacing w:line="240" w:lineRule="auto"/>
    </w:pPr>
    <w:rPr>
      <w:rFonts w:ascii="Calibri" w:eastAsia="Times New Roman" w:hAnsi="Calibri" w:cs="Times New Roman"/>
      <w:b w:val="0"/>
      <w:color w:val="auto"/>
      <w:sz w:val="20"/>
      <w:szCs w:val="20"/>
    </w:rPr>
  </w:style>
  <w:style w:type="character" w:customStyle="1" w:styleId="KhngDncchChar">
    <w:name w:val="Không Dãn cách Char"/>
    <w:link w:val="KhngDncch"/>
    <w:uiPriority w:val="1"/>
    <w:rsid w:val="002634EB"/>
    <w:rPr>
      <w:rFonts w:ascii="Calibri" w:eastAsia="Times New Roman" w:hAnsi="Calibri" w:cs="Times New Roman"/>
      <w:sz w:val="20"/>
      <w:szCs w:val="20"/>
      <w:lang w:eastAsia="en-US"/>
    </w:rPr>
  </w:style>
  <w:style w:type="character" w:styleId="ThamchiuTinht">
    <w:name w:val="Subtle Reference"/>
    <w:uiPriority w:val="31"/>
    <w:qFormat/>
    <w:rsid w:val="002634EB"/>
    <w:rPr>
      <w:rFonts w:ascii="Times New Roman" w:hAnsi="Times New Roman"/>
      <w:b/>
      <w:bCs/>
      <w:color w:val="4F81BD"/>
    </w:rPr>
  </w:style>
  <w:style w:type="paragraph" w:customStyle="1" w:styleId="ListBullet21">
    <w:name w:val="List Bullet 21"/>
    <w:basedOn w:val="Binhthng"/>
    <w:next w:val="Duudong2"/>
    <w:uiPriority w:val="99"/>
    <w:unhideWhenUsed/>
    <w:rsid w:val="002634EB"/>
    <w:pPr>
      <w:spacing w:before="40" w:after="160" w:line="288" w:lineRule="auto"/>
      <w:ind w:left="360" w:hanging="360"/>
      <w:contextualSpacing/>
    </w:pPr>
    <w:rPr>
      <w:rFonts w:eastAsiaTheme="minorHAnsi"/>
      <w:b w:val="0"/>
      <w:color w:val="242496" w:themeColor="text1" w:themeTint="BF"/>
      <w:kern w:val="20"/>
      <w:sz w:val="26"/>
      <w:szCs w:val="20"/>
      <w:lang w:eastAsia="ja-JP"/>
    </w:rPr>
  </w:style>
  <w:style w:type="table" w:customStyle="1" w:styleId="TableGrid91">
    <w:name w:val="Table Grid9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and">
    <w:name w:val="command"/>
    <w:basedOn w:val="Phngmcinhcuaoanvn"/>
    <w:rsid w:val="002634EB"/>
  </w:style>
  <w:style w:type="character" w:customStyle="1" w:styleId="cmduser">
    <w:name w:val="cmduser"/>
    <w:basedOn w:val="Phngmcinhcuaoanvn"/>
    <w:rsid w:val="002634EB"/>
  </w:style>
  <w:style w:type="character" w:customStyle="1" w:styleId="fontstyle01">
    <w:name w:val="fontstyle01"/>
    <w:basedOn w:val="Phngmcinhcuaoanvn"/>
    <w:rsid w:val="002634EB"/>
    <w:rPr>
      <w:rFonts w:ascii="Courier New" w:hAnsi="Courier New" w:cs="Courier New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Phngmcinhcuaoanvn"/>
    <w:rsid w:val="002634EB"/>
    <w:rPr>
      <w:rFonts w:ascii="Courier New" w:hAnsi="Courier New" w:cs="Courier New" w:hint="default"/>
      <w:b w:val="0"/>
      <w:bCs w:val="0"/>
      <w:i/>
      <w:iCs/>
      <w:color w:val="000000"/>
      <w:sz w:val="18"/>
      <w:szCs w:val="18"/>
    </w:rPr>
  </w:style>
  <w:style w:type="paragraph" w:customStyle="1" w:styleId="IntenseQuote1">
    <w:name w:val="Intense Quote1"/>
    <w:basedOn w:val="Binhthng"/>
    <w:next w:val="Binhthng"/>
    <w:uiPriority w:val="30"/>
    <w:qFormat/>
    <w:rsid w:val="002634EB"/>
    <w:pPr>
      <w:pBdr>
        <w:top w:val="single" w:sz="4" w:space="10" w:color="5B9BD5"/>
        <w:bottom w:val="single" w:sz="4" w:space="10" w:color="5B9BD5"/>
      </w:pBdr>
      <w:spacing w:before="360" w:after="360" w:line="312" w:lineRule="auto"/>
      <w:ind w:left="864" w:right="864"/>
      <w:jc w:val="center"/>
    </w:pPr>
    <w:rPr>
      <w:rFonts w:ascii="Times New Roman" w:eastAsia="Calibri" w:hAnsi="Times New Roman" w:cs="Times New Roman"/>
      <w:b w:val="0"/>
      <w:i/>
      <w:iCs/>
      <w:color w:val="5B9BD5"/>
      <w:sz w:val="26"/>
    </w:rPr>
  </w:style>
  <w:style w:type="character" w:customStyle="1" w:styleId="NhaykepmChar">
    <w:name w:val="Nháy kép Đậm Char"/>
    <w:basedOn w:val="Phngmcinhcuaoanvn"/>
    <w:link w:val="Nhaykepm"/>
    <w:uiPriority w:val="30"/>
    <w:rsid w:val="002634EB"/>
    <w:rPr>
      <w:i/>
      <w:iCs/>
      <w:color w:val="5B9BD5"/>
      <w:sz w:val="26"/>
    </w:rPr>
  </w:style>
  <w:style w:type="table" w:customStyle="1" w:styleId="PlainTable21">
    <w:name w:val="Plain Table 21"/>
    <w:basedOn w:val="BangThngthng"/>
    <w:uiPriority w:val="42"/>
    <w:rsid w:val="002634EB"/>
    <w:pPr>
      <w:spacing w:after="0" w:line="240" w:lineRule="auto"/>
    </w:pPr>
    <w:rPr>
      <w:rFonts w:eastAsia="Calibri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Duudong2">
    <w:name w:val="List Bullet 2"/>
    <w:basedOn w:val="Binhthng"/>
    <w:semiHidden/>
    <w:unhideWhenUsed/>
    <w:rsid w:val="002634EB"/>
    <w:pPr>
      <w:spacing w:before="40" w:after="160" w:line="288" w:lineRule="auto"/>
      <w:ind w:left="1080" w:hanging="36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paragraph" w:styleId="Nhaykepm">
    <w:name w:val="Intense Quote"/>
    <w:basedOn w:val="Binhthng"/>
    <w:next w:val="Binhthng"/>
    <w:link w:val="NhaykepmChar"/>
    <w:uiPriority w:val="30"/>
    <w:rsid w:val="002634EB"/>
    <w:pPr>
      <w:pBdr>
        <w:bottom w:val="single" w:sz="4" w:space="4" w:color="0189F9" w:themeColor="accent1"/>
      </w:pBdr>
      <w:spacing w:before="200" w:after="280" w:line="288" w:lineRule="auto"/>
      <w:ind w:left="936" w:right="936"/>
    </w:pPr>
    <w:rPr>
      <w:b w:val="0"/>
      <w:i/>
      <w:iCs/>
      <w:color w:val="5B9BD5"/>
      <w:sz w:val="26"/>
      <w:lang w:eastAsia="ja-JP"/>
    </w:rPr>
  </w:style>
  <w:style w:type="character" w:customStyle="1" w:styleId="IntenseQuoteChar1">
    <w:name w:val="Intense Quote Char1"/>
    <w:basedOn w:val="Phngmcinhcuaoanvn"/>
    <w:uiPriority w:val="99"/>
    <w:rsid w:val="002634EB"/>
    <w:rPr>
      <w:b/>
      <w:i/>
      <w:iCs/>
      <w:color w:val="0189F9" w:themeColor="accent1"/>
      <w:sz w:val="28"/>
      <w:lang w:eastAsia="en-US"/>
    </w:rPr>
  </w:style>
  <w:style w:type="character" w:customStyle="1" w:styleId="UnresolvedMention2">
    <w:name w:val="Unresolved Mention2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paragraph" w:styleId="Mucluc4">
    <w:name w:val="toc 4"/>
    <w:basedOn w:val="Binhthng"/>
    <w:next w:val="Binhthng"/>
    <w:autoRedefine/>
    <w:uiPriority w:val="39"/>
    <w:unhideWhenUsed/>
    <w:rsid w:val="002634EB"/>
    <w:pPr>
      <w:spacing w:after="100" w:line="259" w:lineRule="auto"/>
      <w:ind w:left="660"/>
    </w:pPr>
    <w:rPr>
      <w:b w:val="0"/>
      <w:color w:val="auto"/>
      <w:sz w:val="22"/>
    </w:rPr>
  </w:style>
  <w:style w:type="paragraph" w:styleId="Mucluc5">
    <w:name w:val="toc 5"/>
    <w:basedOn w:val="Binhthng"/>
    <w:next w:val="Binhthng"/>
    <w:autoRedefine/>
    <w:uiPriority w:val="39"/>
    <w:unhideWhenUsed/>
    <w:rsid w:val="002634EB"/>
    <w:pPr>
      <w:spacing w:after="100" w:line="259" w:lineRule="auto"/>
      <w:ind w:left="880"/>
    </w:pPr>
    <w:rPr>
      <w:b w:val="0"/>
      <w:color w:val="auto"/>
      <w:sz w:val="22"/>
    </w:rPr>
  </w:style>
  <w:style w:type="paragraph" w:styleId="Mucluc6">
    <w:name w:val="toc 6"/>
    <w:basedOn w:val="Binhthng"/>
    <w:next w:val="Binhthng"/>
    <w:autoRedefine/>
    <w:uiPriority w:val="39"/>
    <w:unhideWhenUsed/>
    <w:rsid w:val="002634EB"/>
    <w:pPr>
      <w:spacing w:after="100" w:line="259" w:lineRule="auto"/>
      <w:ind w:left="1100"/>
    </w:pPr>
    <w:rPr>
      <w:b w:val="0"/>
      <w:color w:val="auto"/>
      <w:sz w:val="22"/>
    </w:rPr>
  </w:style>
  <w:style w:type="paragraph" w:styleId="Mucluc7">
    <w:name w:val="toc 7"/>
    <w:basedOn w:val="Binhthng"/>
    <w:next w:val="Binhthng"/>
    <w:autoRedefine/>
    <w:uiPriority w:val="39"/>
    <w:unhideWhenUsed/>
    <w:rsid w:val="002634EB"/>
    <w:pPr>
      <w:spacing w:after="100" w:line="259" w:lineRule="auto"/>
      <w:ind w:left="1320"/>
    </w:pPr>
    <w:rPr>
      <w:b w:val="0"/>
      <w:color w:val="auto"/>
      <w:sz w:val="22"/>
    </w:rPr>
  </w:style>
  <w:style w:type="paragraph" w:styleId="Mucluc8">
    <w:name w:val="toc 8"/>
    <w:basedOn w:val="Binhthng"/>
    <w:next w:val="Binhthng"/>
    <w:autoRedefine/>
    <w:uiPriority w:val="39"/>
    <w:unhideWhenUsed/>
    <w:rsid w:val="002634EB"/>
    <w:pPr>
      <w:spacing w:after="100" w:line="259" w:lineRule="auto"/>
      <w:ind w:left="1540"/>
    </w:pPr>
    <w:rPr>
      <w:b w:val="0"/>
      <w:color w:val="auto"/>
      <w:sz w:val="22"/>
    </w:rPr>
  </w:style>
  <w:style w:type="paragraph" w:styleId="Mucluc9">
    <w:name w:val="toc 9"/>
    <w:basedOn w:val="Binhthng"/>
    <w:next w:val="Binhthng"/>
    <w:autoRedefine/>
    <w:uiPriority w:val="39"/>
    <w:unhideWhenUsed/>
    <w:rsid w:val="002634EB"/>
    <w:pPr>
      <w:spacing w:after="100" w:line="259" w:lineRule="auto"/>
      <w:ind w:left="1760"/>
    </w:pPr>
    <w:rPr>
      <w:b w:val="0"/>
      <w:color w:val="auto"/>
      <w:sz w:val="22"/>
    </w:rPr>
  </w:style>
  <w:style w:type="character" w:styleId="ThamchiuChuthich">
    <w:name w:val="annotation reference"/>
    <w:basedOn w:val="Phngmcinhcuaoanvn"/>
    <w:semiHidden/>
    <w:unhideWhenUsed/>
    <w:rsid w:val="002634EB"/>
    <w:rPr>
      <w:sz w:val="16"/>
      <w:szCs w:val="16"/>
    </w:rPr>
  </w:style>
  <w:style w:type="paragraph" w:styleId="VnbanChuthich">
    <w:name w:val="annotation text"/>
    <w:basedOn w:val="Binhthng"/>
    <w:link w:val="VnbanChuthichChar"/>
    <w:semiHidden/>
    <w:unhideWhenUsed/>
    <w:rsid w:val="002634EB"/>
    <w:pPr>
      <w:spacing w:before="40" w:after="160" w:line="240" w:lineRule="auto"/>
    </w:pPr>
    <w:rPr>
      <w:rFonts w:eastAsiaTheme="minorHAnsi"/>
      <w:b w:val="0"/>
      <w:color w:val="242496" w:themeColor="text1" w:themeTint="BF"/>
      <w:sz w:val="20"/>
      <w:szCs w:val="20"/>
      <w:lang w:eastAsia="ja-JP"/>
    </w:rPr>
  </w:style>
  <w:style w:type="character" w:customStyle="1" w:styleId="VnbanChuthichChar">
    <w:name w:val="Văn bản Chú thích Char"/>
    <w:basedOn w:val="Phngmcinhcuaoanvn"/>
    <w:link w:val="VnbanChuthich"/>
    <w:semiHidden/>
    <w:rsid w:val="002634EB"/>
    <w:rPr>
      <w:rFonts w:eastAsiaTheme="minorHAnsi"/>
      <w:color w:val="242496" w:themeColor="text1" w:themeTint="BF"/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semiHidden/>
    <w:unhideWhenUsed/>
    <w:rsid w:val="002634EB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semiHidden/>
    <w:rsid w:val="002634EB"/>
    <w:rPr>
      <w:rFonts w:eastAsiaTheme="minorHAnsi"/>
      <w:b/>
      <w:bCs/>
      <w:color w:val="242496" w:themeColor="text1" w:themeTint="BF"/>
      <w:sz w:val="20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263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b w:val="0"/>
      <w:color w:val="auto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2634EB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UnresolvedMention">
    <w:name w:val="Unresolved Mention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customStyle="1" w:styleId="p">
    <w:name w:val="p"/>
    <w:basedOn w:val="Phngmcinhcuaoanvn"/>
    <w:rsid w:val="00104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2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CMCCS-04\AppData\Roaming\Microsoft\Templates\Business%20report%20(graphic%20design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58B349B32A6490B87A5AA25E4C45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F00D0-3C22-4A30-9978-D162B51D0E01}"/>
      </w:docPartPr>
      <w:docPartBody>
        <w:p w:rsidR="008176CB" w:rsidRDefault="00F52DF3">
          <w:pPr>
            <w:pStyle w:val="158B349B32A6490B87A5AA25E4C45052"/>
          </w:pPr>
          <w:r>
            <w:t>Type chapter title (level 1)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DF3"/>
    <w:rsid w:val="000B3690"/>
    <w:rsid w:val="000F0768"/>
    <w:rsid w:val="00197D0F"/>
    <w:rsid w:val="001D4FAF"/>
    <w:rsid w:val="002E1FCE"/>
    <w:rsid w:val="00315EE6"/>
    <w:rsid w:val="00351E0C"/>
    <w:rsid w:val="003E5A06"/>
    <w:rsid w:val="003E6B59"/>
    <w:rsid w:val="004202EE"/>
    <w:rsid w:val="00426025"/>
    <w:rsid w:val="00496DA9"/>
    <w:rsid w:val="004C75DD"/>
    <w:rsid w:val="005203CB"/>
    <w:rsid w:val="0055109D"/>
    <w:rsid w:val="0056496E"/>
    <w:rsid w:val="005D3A98"/>
    <w:rsid w:val="00652B35"/>
    <w:rsid w:val="006604CA"/>
    <w:rsid w:val="006D57BA"/>
    <w:rsid w:val="00785378"/>
    <w:rsid w:val="007872AC"/>
    <w:rsid w:val="007B0A50"/>
    <w:rsid w:val="007B5EFD"/>
    <w:rsid w:val="008176CB"/>
    <w:rsid w:val="00846EBB"/>
    <w:rsid w:val="00923374"/>
    <w:rsid w:val="00965303"/>
    <w:rsid w:val="00A5031F"/>
    <w:rsid w:val="00B11378"/>
    <w:rsid w:val="00B21251"/>
    <w:rsid w:val="00C10C47"/>
    <w:rsid w:val="00C33CB5"/>
    <w:rsid w:val="00CC45F9"/>
    <w:rsid w:val="00CE01E0"/>
    <w:rsid w:val="00D3011D"/>
    <w:rsid w:val="00D84467"/>
    <w:rsid w:val="00DC2208"/>
    <w:rsid w:val="00E17C2F"/>
    <w:rsid w:val="00F2419F"/>
    <w:rsid w:val="00F52DF3"/>
    <w:rsid w:val="00FB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58B349B32A6490B87A5AA25E4C45052">
    <w:name w:val="158B349B32A6490B87A5AA25E4C450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30.jpeg"/></Relationships>
</file>

<file path=word/theme/theme1.xml><?xml version="1.0" encoding="utf-8"?>
<a:theme xmlns:a="http://schemas.openxmlformats.org/drawingml/2006/main" name="Report">
  <a:themeElements>
    <a:clrScheme name="Custom 50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0189F9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4">
      <a:majorFont>
        <a:latin typeface="Gill Sans MT"/>
        <a:ea typeface=""/>
        <a:cs typeface=""/>
      </a:majorFont>
      <a:minorFont>
        <a:latin typeface="Calibri"/>
        <a:ea typeface=""/>
        <a:cs typeface="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C555E-8EC6-4BE1-B00C-C840F422B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(graphic design).dotx</Template>
  <TotalTime>2032</TotalTime>
  <Pages>76</Pages>
  <Words>24190</Words>
  <Characters>137883</Characters>
  <Application>Microsoft Office Word</Application>
  <DocSecurity>0</DocSecurity>
  <Lines>1149</Lines>
  <Paragraphs>323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account</cp:lastModifiedBy>
  <cp:revision>177</cp:revision>
  <cp:lastPrinted>2025-12-03T04:43:00Z</cp:lastPrinted>
  <dcterms:created xsi:type="dcterms:W3CDTF">2023-10-17T02:17:00Z</dcterms:created>
  <dcterms:modified xsi:type="dcterms:W3CDTF">2026-04-02T09:27:00Z</dcterms:modified>
</cp:coreProperties>
</file>