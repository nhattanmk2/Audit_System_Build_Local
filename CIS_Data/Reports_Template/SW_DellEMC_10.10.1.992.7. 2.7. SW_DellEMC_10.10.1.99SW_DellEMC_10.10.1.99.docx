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ectPr w:rsidR="00F35C5D" w:rsidRPr="00B3086D" w:rsidSect="003329B8">
      <w:headerReference w:type="even" r:id="rId37"/>
      <w:footerReference w:type="even" r:id="rId38"/>
      <w:footerReference w:type="default" r:id="rId39"/>
      <w:footerReference w:type="first" r:id="rId40"/>
      <w:pgSz w:w="11906" w:h="16838" w:code="9"/>
      <w:pgMar w:top="1134" w:right="1134" w:bottom="426" w:left="1701" w:header="0" w:footer="567" w:gutter="0"/>
      <w:pgNumType w:start="1"/>
      <w:cols w:space="720"/>
      <w:docGrid w:linePitch="382"/>
    </w:sectPr>
    <w:p w14:paraId="3BB4EF1D" w14:textId="443A75A2" w:rsidR="0099740A" w:rsidRPr="00B3086D" w:rsidRDefault="0099740A" w:rsidP="0099740A">
      <w:pPr>
        <w:pStyle w:val="u3"/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</w:pPr>
      <w:bookmarkStart w:id="47" w:name="_Toc214872484"/>
      <w:bookmarkStart w:id="48" w:name="_Toc214883267"/>
      <w:r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 xml:space="preserve">2.7. </w:t>
      </w:r>
      <w:r w:rsidR="00BE527B" w:rsidRPr="00B3086D">
        <w:rPr>
          <w:rFonts w:ascii="Times New Roman" w:hAnsi="Times New Roman" w:cs="Times New Roman"/>
          <w:color w:val="0070C0"/>
          <w:sz w:val="26"/>
          <w:szCs w:val="26"/>
          <w:lang w:val="it-IT" w:eastAsia="ko-KR"/>
        </w:rPr>
        <w:t>SW_DellEMC_10.10.1.99</w:t>
      </w:r>
      <w:bookmarkEnd w:id="47"/>
      <w:bookmarkEnd w:id="48"/>
    </w:p>
    <w:tbl>
      <w:tblPr>
        <w:tblW w:w="9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50"/>
        <w:gridCol w:w="1623"/>
        <w:gridCol w:w="6"/>
      </w:tblGrid>
      <w:tr w:rsidR="002B47B6" w:rsidRPr="00B3086D" w14:paraId="55D42D1E" w14:textId="77777777" w:rsidTr="00614157">
        <w:trPr>
          <w:gridAfter w:val="1"/>
          <w:wAfter w:w="6" w:type="dxa"/>
          <w:trHeight w:val="287"/>
          <w:tblHeader/>
        </w:trPr>
        <w:tc>
          <w:tcPr>
            <w:tcW w:w="7650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65096C" w14:textId="77777777" w:rsidR="002B47B6" w:rsidRPr="001D6F94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HẠNG MỤC KIỂM TRA, ĐÁNH GIÁ</w:t>
            </w:r>
          </w:p>
        </w:tc>
        <w:tc>
          <w:tcPr>
            <w:tcW w:w="1623" w:type="dxa"/>
            <w:shd w:val="clear" w:color="auto" w:fill="BCD5ED" w:themeFill="accent4" w:themeFillTint="66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2746CE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</w:t>
            </w:r>
          </w:p>
        </w:tc>
      </w:tr>
      <w:tr w:rsidR="002B47B6" w:rsidRPr="00B3086D" w14:paraId="21AF364E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D3C166" w14:textId="77777777" w:rsidR="002B47B6" w:rsidRPr="00B3086D" w:rsidRDefault="002B47B6" w:rsidP="007A591E">
            <w:pPr>
              <w:pStyle w:val="oancuaDanhsach"/>
              <w:numPr>
                <w:ilvl w:val="0"/>
                <w:numId w:val="9"/>
              </w:num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</w:pPr>
            <w:r w:rsidRPr="00B3086D">
              <w:rPr>
                <w:rFonts w:ascii="Times New Roman" w:eastAsia="Times New Roman" w:hAnsi="Times New Roman" w:cs="Times New Roman"/>
                <w:b/>
                <w:bCs/>
                <w:color w:val="0F0F3F"/>
                <w:szCs w:val="26"/>
                <w:lang w:eastAsia="en-US"/>
              </w:rPr>
              <w:t>Kiểm tra, đánh giá thiết lập hệ điều hành</w:t>
            </w:r>
          </w:p>
        </w:tc>
      </w:tr>
      <w:tr w:rsidR="002B47B6" w:rsidRPr="00B3086D" w14:paraId="281B491F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C3166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1.1. Kiểm tra firmware của thiết bị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3FD6AC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2B47B6" w:rsidRPr="00B3086D" w14:paraId="7D7341D6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D0EC6D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1.2. Kiểm tra tài khoản mặc định của hãng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0AD3F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685142A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B1A009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 xml:space="preserve">1.3. Kiểm tra độ dài mật khẩu 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554552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80015D7" w14:textId="77777777" w:rsidTr="00614157">
        <w:trPr>
          <w:trHeight w:val="70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765DFB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t>2. Kiểm tra, đánh giá cấu hình quản trị thiết bị</w:t>
            </w:r>
          </w:p>
        </w:tc>
      </w:tr>
      <w:tr w:rsidR="002B47B6" w:rsidRPr="00B3086D" w14:paraId="1C50C99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2A0A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2.1. Kiểm tra mã hóa mật khẩu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EA5F24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45991E0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5158D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2.2. Kiểm tra cấu hình session timeout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CA7E3B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AA077F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3DFC3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2.3. Kiểm tra cấu hình khóa tài khoản sau nhiều lần đăng nhập không thành công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0B80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569D04E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2680D8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2.4. Kiểm tra cấu hình logging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299098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011A81AE" w14:textId="77777777" w:rsidTr="00614157">
        <w:trPr>
          <w:trHeight w:val="55"/>
        </w:trPr>
        <w:tc>
          <w:tcPr>
            <w:tcW w:w="9279" w:type="dxa"/>
            <w:gridSpan w:val="3"/>
            <w:shd w:val="clear" w:color="auto" w:fill="FFE599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25BD9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Cs/>
                <w:color w:val="0F0F3F"/>
                <w:sz w:val="26"/>
                <w:szCs w:val="26"/>
              </w:rPr>
              <w:lastRenderedPageBreak/>
              <w:t>3. Kiểm tra, đánh giá cấu hình dịch vụ</w:t>
            </w:r>
          </w:p>
        </w:tc>
      </w:tr>
      <w:tr w:rsidR="002B47B6" w:rsidRPr="00B3086D" w14:paraId="66BB71A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EDAEA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3.1. Kiểm tra cấu hình đồng bộ thời gian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5115BA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56C2683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0357BA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3.2. Kiểm tra cấu hình SSH Version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49486B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D41DC62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0E29C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3.3. Kiểm tra cấu hình SSH Rate Limit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66C93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13B46D54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B0652F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3.4. Kiểm tra cấu hình SSH Permit Root Remote Login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267DC9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5487F05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D2E9D0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3.5. Kiểm tra trạng thái dịch vụ FTP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0902D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31486ACA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1C9D02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3.6. Kiểm tra trạng thái dịch vụ Telnet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C060A5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91E262D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5A0D9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3.7. Kiểm tra trạng thái dịch vụ IMAP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687A07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  <w:tr w:rsidR="002B47B6" w:rsidRPr="00B3086D" w14:paraId="2F26C43E" w14:textId="77777777" w:rsidTr="00614157">
        <w:trPr>
          <w:gridAfter w:val="1"/>
          <w:wAfter w:w="6" w:type="dxa"/>
          <w:trHeight w:val="285"/>
        </w:trPr>
        <w:tc>
          <w:tcPr>
            <w:tcW w:w="7650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B58B4" w14:textId="77777777" w:rsidR="002B47B6" w:rsidRPr="00B3086D" w:rsidRDefault="002B47B6" w:rsidP="00B3086D">
            <w:pPr>
              <w:spacing w:line="240" w:lineRule="auto"/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eastAsia="Times New Roman" w:hAnsi="Times New Roman" w:cs="Times New Roman"/>
                <w:b w:val="0"/>
                <w:bCs/>
                <w:color w:val="0F0F3F"/>
                <w:sz w:val="26"/>
                <w:szCs w:val="26"/>
              </w:rPr>
              <w:t>3.8. Kiểm tra trạng thái dịch vụ POP3</w:t>
            </w:r>
          </w:p>
        </w:tc>
        <w:tc>
          <w:tcPr>
            <w:tcW w:w="1623" w:type="dxa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6A863" w14:textId="77777777" w:rsidR="002B47B6" w:rsidRPr="00B3086D" w:rsidRDefault="002B47B6" w:rsidP="00B3086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 w:val="0"/>
                <w:bCs/>
                <w:color w:val="auto"/>
                <w:sz w:val="26"/>
                <w:szCs w:val="26"/>
              </w:rPr>
            </w:pPr>
          </w:p>
        </w:tc>
      </w:tr>
    </w:tbl>
    <w:p w14:paraId="66F55992" w14:textId="77777777" w:rsidR="00BE527B" w:rsidRPr="00B3086D" w:rsidRDefault="00BE527B" w:rsidP="00BE527B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  <w:tbl>
      <w:tblPr>
        <w:tblStyle w:val="LiBang"/>
        <w:tblW w:w="9251" w:type="dxa"/>
        <w:tblLayout w:type="fixed"/>
        <w:tblLook w:val="04A0" w:firstRow="1" w:lastRow="0" w:firstColumn="1" w:lastColumn="0" w:noHBand="0" w:noVBand="1"/>
      </w:tblPr>
      <w:tblGrid>
        <w:gridCol w:w="2405"/>
        <w:gridCol w:w="3510"/>
        <w:gridCol w:w="3336"/>
      </w:tblGrid>
      <w:tr w:rsidR="002B47B6" w:rsidRPr="00B3086D" w14:paraId="20C4D4D5" w14:textId="77777777" w:rsidTr="00614157">
        <w:trPr>
          <w:trHeight w:val="269"/>
          <w:tblHeader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4F6DB996" w14:textId="77777777" w:rsidR="002B47B6" w:rsidRPr="00B3086D" w:rsidRDefault="002B47B6" w:rsidP="00B3086D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Nội dung đánh giá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3F758463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Kết quả kiểm tra</w:t>
            </w: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CD5ED" w:themeFill="accent4" w:themeFillTint="66"/>
            <w:vAlign w:val="center"/>
            <w:hideMark/>
          </w:tcPr>
          <w:p w14:paraId="1A649C17" w14:textId="77777777" w:rsidR="002B47B6" w:rsidRPr="00B3086D" w:rsidRDefault="002B47B6" w:rsidP="00614157">
            <w:pPr>
              <w:jc w:val="center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Khuyến nghị</w:t>
            </w:r>
          </w:p>
        </w:tc>
      </w:tr>
      <w:tr w:rsidR="002B47B6" w:rsidRPr="00B3086D" w14:paraId="37B1F75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A4E1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session timeout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319BD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F44DF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session timeout</w:t>
            </w:r>
          </w:p>
        </w:tc>
      </w:tr>
      <w:tr w:rsidR="002B47B6" w:rsidRPr="001D6F94" w14:paraId="276F5B4C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B1774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khóa tài khoản sau nhiều lần đăng nhập không thành công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F9C3A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923CE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khóa tài khoản sau nhiều lần đăng nhập không thành công</w:t>
            </w:r>
          </w:p>
        </w:tc>
      </w:tr>
      <w:tr w:rsidR="002B47B6" w:rsidRPr="00B3086D" w14:paraId="217B2171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E34B1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logging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7273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5AE7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logging on hoặc logging host</w:t>
            </w:r>
          </w:p>
        </w:tc>
      </w:tr>
      <w:tr w:rsidR="002B47B6" w:rsidRPr="001D6F94" w14:paraId="6D31121F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EB782" w14:textId="77777777" w:rsidR="002B47B6" w:rsidRPr="00B3086D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Kiểu tra cấu hình đồng bộ thời gian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2A655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3D5E2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đồng bộ thời gian theo giờ Việt Nam</w:t>
            </w:r>
          </w:p>
        </w:tc>
      </w:tr>
      <w:tr w:rsidR="002B47B6" w:rsidRPr="001D6F94" w14:paraId="482C7DEA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12FF" w14:textId="77777777" w:rsidR="002B47B6" w:rsidRPr="001D6F94" w:rsidRDefault="002B47B6" w:rsidP="00B3086D">
            <w:pPr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cấu hình SSH Version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26B1E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45DBB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ở ít nhất version 2</w:t>
            </w:r>
          </w:p>
        </w:tc>
      </w:tr>
      <w:tr w:rsidR="002B47B6" w:rsidRPr="00B3086D" w14:paraId="7F8187B6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74F93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SSH Rate Limit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4BBE0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87BC9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Rate Limit</w:t>
            </w:r>
          </w:p>
        </w:tc>
      </w:tr>
      <w:tr w:rsidR="002B47B6" w:rsidRPr="00B3086D" w14:paraId="3FF55DE6" w14:textId="77777777" w:rsidTr="0061415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04C14" w14:textId="77777777" w:rsidR="002B47B6" w:rsidRPr="00B3086D" w:rsidRDefault="002B47B6" w:rsidP="00B3086D">
            <w:pPr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Cs/>
                <w:color w:val="0F0F3F"/>
                <w:sz w:val="26"/>
                <w:szCs w:val="26"/>
                <w:lang w:val="it-IT" w:eastAsia="ko-KR"/>
              </w:rPr>
              <w:t>Kiểm tra cấu hình SSH Permit Root Remote Login</w:t>
            </w: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35196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</w:p>
        </w:tc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DBC8" w14:textId="77777777" w:rsidR="002B47B6" w:rsidRPr="00B3086D" w:rsidRDefault="002B47B6" w:rsidP="00614157">
            <w:pPr>
              <w:jc w:val="both"/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</w:pPr>
            <w:r w:rsidRPr="00B3086D">
              <w:rPr>
                <w:rFonts w:ascii="Times New Roman" w:hAnsi="Times New Roman" w:cs="Times New Roman"/>
                <w:b w:val="0"/>
                <w:bCs/>
                <w:color w:val="0F0F3F"/>
                <w:sz w:val="26"/>
                <w:szCs w:val="26"/>
                <w:lang w:val="it-IT" w:eastAsia="ko-KR"/>
              </w:rPr>
              <w:t>Thực hiện cấu hình SSH Permit Root Remote Login là False</w:t>
            </w:r>
          </w:p>
        </w:tc>
      </w:tr>
    </w:tbl>
    <w:p w14:paraId="0FD6E9BC" w14:textId="77777777" w:rsidR="002B47B6" w:rsidRPr="00B3086D" w:rsidRDefault="002B47B6" w:rsidP="00BE527B">
      <w:pPr>
        <w:rPr>
          <w:rFonts w:ascii="Times New Roman" w:hAnsi="Times New Roman" w:cs="Times New Roman"/>
          <w:sz w:val="26"/>
          <w:szCs w:val="26"/>
          <w:lang w:val="it-IT" w:eastAsia="ko-KR"/>
        </w:rPr>
      </w:pP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B6703A" w14:textId="77777777" w:rsidR="00DD510B" w:rsidRDefault="00DD510B" w:rsidP="007057F4">
      <w:r>
        <w:separator/>
      </w:r>
    </w:p>
  </w:endnote>
  <w:endnote w:type="continuationSeparator" w:id="0">
    <w:p w14:paraId="25B1F6B9" w14:textId="77777777" w:rsidR="00DD510B" w:rsidRDefault="00DD510B" w:rsidP="00705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8D311C" w14:textId="77777777" w:rsidR="001D6F94" w:rsidRDefault="00DD510B" w:rsidP="007057F4">
    <w:pPr>
      <w:pStyle w:val="Chntrang"/>
    </w:pPr>
    <w:sdt>
      <w:sdtPr>
        <w:rPr>
          <w:rFonts w:asciiTheme="majorHAnsi" w:eastAsiaTheme="majorEastAsia" w:hAnsiTheme="majorHAnsi" w:cstheme="majorBidi"/>
        </w:rPr>
        <w:id w:val="306900621"/>
        <w:placeholder>
          <w:docPart w:val="158B349B32A6490B87A5AA25E4C45052"/>
        </w:placeholder>
        <w:temporary/>
        <w:showingPlcHdr/>
      </w:sdtPr>
      <w:sdtEndPr/>
      <w:sdtContent>
        <w:r w:rsidR="001D6F94">
          <w:t>Title</w:t>
        </w:r>
      </w:sdtContent>
    </w:sdt>
    <w:r w:rsidR="001D6F94">
      <w:rPr>
        <w:rFonts w:asciiTheme="majorHAnsi" w:eastAsiaTheme="majorEastAsia" w:hAnsiTheme="majorHAnsi" w:cstheme="majorBidi"/>
      </w:rPr>
      <w:ptab w:relativeTo="margin" w:alignment="right" w:leader="none"/>
    </w:r>
    <w:r w:rsidR="001D6F94">
      <w:rPr>
        <w:rFonts w:asciiTheme="majorHAnsi" w:eastAsiaTheme="majorEastAsia" w:hAnsiTheme="majorHAnsi" w:cstheme="majorBidi"/>
      </w:rPr>
      <w:t xml:space="preserve">Page </w:t>
    </w:r>
    <w:r w:rsidR="001D6F94">
      <w:fldChar w:fldCharType="begin"/>
    </w:r>
    <w:r w:rsidR="001D6F94">
      <w:instrText xml:space="preserve"> PAGE   \* MERGEFORMAT </w:instrText>
    </w:r>
    <w:r w:rsidR="001D6F94">
      <w:fldChar w:fldCharType="separate"/>
    </w:r>
    <w:r w:rsidR="001D6F94">
      <w:rPr>
        <w:rFonts w:asciiTheme="majorHAnsi" w:eastAsiaTheme="majorEastAsia" w:hAnsiTheme="majorHAnsi" w:cstheme="majorBidi"/>
        <w:noProof/>
      </w:rPr>
      <w:t>4</w:t>
    </w:r>
    <w:r w:rsidR="001D6F94">
      <w:rPr>
        <w:rFonts w:asciiTheme="majorHAnsi" w:eastAsiaTheme="majorEastAsia" w:hAnsiTheme="majorHAnsi" w:cstheme="majorBidi"/>
        <w:noProof/>
      </w:rPr>
      <w:fldChar w:fldCharType="end"/>
    </w:r>
  </w:p>
  <w:p w14:paraId="79953D5F" w14:textId="77777777" w:rsidR="001D6F94" w:rsidRDefault="001D6F9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970656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 w:val="0"/>
        <w:noProof/>
      </w:rPr>
    </w:sdtEndPr>
    <w:sdtContent>
      <w:p w14:paraId="6F1794C2" w14:textId="24C85B88" w:rsidR="001D6F94" w:rsidRPr="00922DEE" w:rsidRDefault="001D6F94" w:rsidP="00922DEE">
        <w:pPr>
          <w:pStyle w:val="Chntrang"/>
          <w:rPr>
            <w:rFonts w:ascii="Times New Roman" w:hAnsi="Times New Roman" w:cs="Times New Roman"/>
            <w:b w:val="0"/>
          </w:rPr>
        </w:pPr>
        <w:r w:rsidRPr="00922DEE">
          <w:rPr>
            <w:rFonts w:ascii="Times New Roman" w:hAnsi="Times New Roman" w:cs="Times New Roman"/>
            <w:b w:val="0"/>
          </w:rPr>
          <w:fldChar w:fldCharType="begin"/>
        </w:r>
        <w:r w:rsidRPr="00922DEE">
          <w:rPr>
            <w:rFonts w:ascii="Times New Roman" w:hAnsi="Times New Roman" w:cs="Times New Roman"/>
            <w:b w:val="0"/>
          </w:rPr>
          <w:instrText xml:space="preserve"> PAGE   \* MERGEFORMAT </w:instrText>
        </w:r>
        <w:r w:rsidRPr="00922DEE">
          <w:rPr>
            <w:rFonts w:ascii="Times New Roman" w:hAnsi="Times New Roman" w:cs="Times New Roman"/>
            <w:b w:val="0"/>
          </w:rPr>
          <w:fldChar w:fldCharType="separate"/>
        </w:r>
        <w:r w:rsidR="00672481">
          <w:rPr>
            <w:rFonts w:ascii="Times New Roman" w:hAnsi="Times New Roman" w:cs="Times New Roman"/>
            <w:b w:val="0"/>
            <w:noProof/>
          </w:rPr>
          <w:t>1</w:t>
        </w:r>
        <w:r w:rsidRPr="00922DEE">
          <w:rPr>
            <w:rFonts w:ascii="Times New Roman" w:hAnsi="Times New Roman" w:cs="Times New Roman"/>
            <w:b w:val="0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39611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61205C" w14:textId="23C2D0AB" w:rsidR="001D6F94" w:rsidRDefault="00DD510B">
        <w:pPr>
          <w:pStyle w:val="Chntrang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59A719" w14:textId="77777777" w:rsidR="00DD510B" w:rsidRDefault="00DD510B" w:rsidP="007057F4">
      <w:r>
        <w:separator/>
      </w:r>
    </w:p>
  </w:footnote>
  <w:footnote w:type="continuationSeparator" w:id="0">
    <w:p w14:paraId="6E2B473C" w14:textId="77777777" w:rsidR="00DD510B" w:rsidRDefault="00DD510B" w:rsidP="007057F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E587DD" w14:textId="77777777" w:rsidR="001D6F94" w:rsidRDefault="001D6F94" w:rsidP="007057F4">
    <w:pPr>
      <w:pStyle w:val="utrang"/>
    </w:pPr>
    <w:r>
      <w:t>Adventure Works Marketing Plan</w:t>
    </w:r>
  </w:p>
  <w:p w14:paraId="1C9A13D6" w14:textId="77777777" w:rsidR="001D6F94" w:rsidRDefault="001D6F94" w:rsidP="007057F4">
    <w:pPr>
      <w:pStyle w:val="utrang"/>
    </w:pPr>
  </w:p>
  <w:p w14:paraId="2F162A90" w14:textId="77777777" w:rsidR="001D6F94" w:rsidRDefault="001D6F9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84D7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4E56C8C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8C7869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CBE64B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10946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1193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2F4335E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7834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E33F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245FBE"/>
    <w:multiLevelType w:val="hybridMultilevel"/>
    <w:tmpl w:val="799CBE34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6E2BE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A1F50CE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526240E5"/>
    <w:multiLevelType w:val="hybridMultilevel"/>
    <w:tmpl w:val="DCFEADB2"/>
    <w:lvl w:ilvl="0" w:tplc="21E6E29E">
      <w:start w:val="1"/>
      <w:numFmt w:val="bullet"/>
      <w:pStyle w:val="Duudong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7D184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DA0A3D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86B61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CA1AB7"/>
    <w:multiLevelType w:val="multilevel"/>
    <w:tmpl w:val="EB6633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9AC0104"/>
    <w:multiLevelType w:val="multilevel"/>
    <w:tmpl w:val="C37E5FFE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upperRoman"/>
      <w:lvlText w:val="%6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lowerRoman"/>
      <w:lvlText w:val="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" w15:restartNumberingAfterBreak="0">
    <w:nsid w:val="7B251729"/>
    <w:multiLevelType w:val="hybridMultilevel"/>
    <w:tmpl w:val="C7BE70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2"/>
  </w:num>
  <w:num w:numId="3">
    <w:abstractNumId w:val="14"/>
  </w:num>
  <w:num w:numId="4">
    <w:abstractNumId w:val="18"/>
  </w:num>
  <w:num w:numId="5">
    <w:abstractNumId w:val="15"/>
  </w:num>
  <w:num w:numId="6">
    <w:abstractNumId w:val="13"/>
  </w:num>
  <w:num w:numId="7">
    <w:abstractNumId w:val="6"/>
  </w:num>
  <w:num w:numId="8">
    <w:abstractNumId w:val="4"/>
  </w:num>
  <w:num w:numId="9">
    <w:abstractNumId w:val="8"/>
  </w:num>
  <w:num w:numId="10">
    <w:abstractNumId w:val="7"/>
  </w:num>
  <w:num w:numId="11">
    <w:abstractNumId w:val="3"/>
  </w:num>
  <w:num w:numId="12">
    <w:abstractNumId w:val="1"/>
  </w:num>
  <w:num w:numId="13">
    <w:abstractNumId w:val="0"/>
  </w:num>
  <w:num w:numId="14">
    <w:abstractNumId w:val="16"/>
  </w:num>
  <w:num w:numId="15">
    <w:abstractNumId w:val="10"/>
  </w:num>
  <w:num w:numId="16">
    <w:abstractNumId w:val="11"/>
  </w:num>
  <w:num w:numId="17">
    <w:abstractNumId w:val="5"/>
  </w:num>
  <w:num w:numId="18">
    <w:abstractNumId w:val="2"/>
  </w:num>
  <w:num w:numId="19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B40"/>
    <w:rsid w:val="00015D0A"/>
    <w:rsid w:val="000174F2"/>
    <w:rsid w:val="000240E8"/>
    <w:rsid w:val="00032C30"/>
    <w:rsid w:val="00051833"/>
    <w:rsid w:val="00057098"/>
    <w:rsid w:val="00067C92"/>
    <w:rsid w:val="000722A4"/>
    <w:rsid w:val="000923D5"/>
    <w:rsid w:val="000944AF"/>
    <w:rsid w:val="000A214C"/>
    <w:rsid w:val="000A4F9B"/>
    <w:rsid w:val="000C3EEF"/>
    <w:rsid w:val="000C45D1"/>
    <w:rsid w:val="000E019E"/>
    <w:rsid w:val="0010492A"/>
    <w:rsid w:val="00106206"/>
    <w:rsid w:val="001144EA"/>
    <w:rsid w:val="00130734"/>
    <w:rsid w:val="00136006"/>
    <w:rsid w:val="00142600"/>
    <w:rsid w:val="001449EC"/>
    <w:rsid w:val="00146CD2"/>
    <w:rsid w:val="0016172D"/>
    <w:rsid w:val="001670A7"/>
    <w:rsid w:val="00174C55"/>
    <w:rsid w:val="001774EB"/>
    <w:rsid w:val="00182314"/>
    <w:rsid w:val="001B361F"/>
    <w:rsid w:val="001B7E30"/>
    <w:rsid w:val="001C5AC5"/>
    <w:rsid w:val="001D6F94"/>
    <w:rsid w:val="001F0AF0"/>
    <w:rsid w:val="002004E0"/>
    <w:rsid w:val="00204D5C"/>
    <w:rsid w:val="002178B9"/>
    <w:rsid w:val="002358B3"/>
    <w:rsid w:val="00246DAB"/>
    <w:rsid w:val="002634EB"/>
    <w:rsid w:val="00264499"/>
    <w:rsid w:val="00284AAE"/>
    <w:rsid w:val="00290A41"/>
    <w:rsid w:val="00291712"/>
    <w:rsid w:val="002A7D20"/>
    <w:rsid w:val="002B47B6"/>
    <w:rsid w:val="002B4D16"/>
    <w:rsid w:val="002C2FB5"/>
    <w:rsid w:val="002D5107"/>
    <w:rsid w:val="002E0194"/>
    <w:rsid w:val="002E51FF"/>
    <w:rsid w:val="002F0E4D"/>
    <w:rsid w:val="002F2E97"/>
    <w:rsid w:val="003030D4"/>
    <w:rsid w:val="00303EF8"/>
    <w:rsid w:val="003329B8"/>
    <w:rsid w:val="003464D3"/>
    <w:rsid w:val="00351E0C"/>
    <w:rsid w:val="00354DE6"/>
    <w:rsid w:val="00357B1C"/>
    <w:rsid w:val="003620E2"/>
    <w:rsid w:val="00380704"/>
    <w:rsid w:val="003903A8"/>
    <w:rsid w:val="003A6FC7"/>
    <w:rsid w:val="003B3268"/>
    <w:rsid w:val="003C2FB3"/>
    <w:rsid w:val="003D6A73"/>
    <w:rsid w:val="003E0D72"/>
    <w:rsid w:val="003E3604"/>
    <w:rsid w:val="003E3705"/>
    <w:rsid w:val="003F5051"/>
    <w:rsid w:val="003F5A99"/>
    <w:rsid w:val="0040373B"/>
    <w:rsid w:val="004056D4"/>
    <w:rsid w:val="004135CC"/>
    <w:rsid w:val="004202EE"/>
    <w:rsid w:val="00420DF5"/>
    <w:rsid w:val="00426025"/>
    <w:rsid w:val="004371B6"/>
    <w:rsid w:val="00443AEA"/>
    <w:rsid w:val="00444C7B"/>
    <w:rsid w:val="0044603D"/>
    <w:rsid w:val="00451BA4"/>
    <w:rsid w:val="00457C61"/>
    <w:rsid w:val="00461C76"/>
    <w:rsid w:val="00461F76"/>
    <w:rsid w:val="00462D51"/>
    <w:rsid w:val="00463284"/>
    <w:rsid w:val="00477912"/>
    <w:rsid w:val="0048718B"/>
    <w:rsid w:val="0049185C"/>
    <w:rsid w:val="004B30F4"/>
    <w:rsid w:val="004D4100"/>
    <w:rsid w:val="004D6E75"/>
    <w:rsid w:val="004E03F4"/>
    <w:rsid w:val="004F2231"/>
    <w:rsid w:val="00500C55"/>
    <w:rsid w:val="00502188"/>
    <w:rsid w:val="005112D1"/>
    <w:rsid w:val="00524402"/>
    <w:rsid w:val="005437B9"/>
    <w:rsid w:val="00544A82"/>
    <w:rsid w:val="0055035B"/>
    <w:rsid w:val="00555489"/>
    <w:rsid w:val="005839F2"/>
    <w:rsid w:val="005870DE"/>
    <w:rsid w:val="005A18E1"/>
    <w:rsid w:val="005B3A53"/>
    <w:rsid w:val="005C3643"/>
    <w:rsid w:val="005F270D"/>
    <w:rsid w:val="005F59A3"/>
    <w:rsid w:val="006002C5"/>
    <w:rsid w:val="00604646"/>
    <w:rsid w:val="0060704D"/>
    <w:rsid w:val="00614157"/>
    <w:rsid w:val="00617A1E"/>
    <w:rsid w:val="00620877"/>
    <w:rsid w:val="006220BC"/>
    <w:rsid w:val="00635A3A"/>
    <w:rsid w:val="00652B35"/>
    <w:rsid w:val="00671402"/>
    <w:rsid w:val="00672481"/>
    <w:rsid w:val="00682A0E"/>
    <w:rsid w:val="00684246"/>
    <w:rsid w:val="0068500D"/>
    <w:rsid w:val="0069753C"/>
    <w:rsid w:val="006A28D5"/>
    <w:rsid w:val="006C27B3"/>
    <w:rsid w:val="006D57BA"/>
    <w:rsid w:val="006E2170"/>
    <w:rsid w:val="006E7E86"/>
    <w:rsid w:val="007057F4"/>
    <w:rsid w:val="00710855"/>
    <w:rsid w:val="00715055"/>
    <w:rsid w:val="00717482"/>
    <w:rsid w:val="00717E55"/>
    <w:rsid w:val="00727F33"/>
    <w:rsid w:val="00730607"/>
    <w:rsid w:val="00733F0C"/>
    <w:rsid w:val="007417B3"/>
    <w:rsid w:val="00742102"/>
    <w:rsid w:val="0074213E"/>
    <w:rsid w:val="00750AC4"/>
    <w:rsid w:val="007532A6"/>
    <w:rsid w:val="00765986"/>
    <w:rsid w:val="0077270B"/>
    <w:rsid w:val="00772D42"/>
    <w:rsid w:val="00773B66"/>
    <w:rsid w:val="007800A8"/>
    <w:rsid w:val="00784AF8"/>
    <w:rsid w:val="007A591E"/>
    <w:rsid w:val="007A62B6"/>
    <w:rsid w:val="007B0A50"/>
    <w:rsid w:val="007C295C"/>
    <w:rsid w:val="007C39AF"/>
    <w:rsid w:val="007C429A"/>
    <w:rsid w:val="007C7473"/>
    <w:rsid w:val="007C76FB"/>
    <w:rsid w:val="007D26F1"/>
    <w:rsid w:val="007E3EE6"/>
    <w:rsid w:val="007E5499"/>
    <w:rsid w:val="00800C2F"/>
    <w:rsid w:val="008253A5"/>
    <w:rsid w:val="008417CE"/>
    <w:rsid w:val="0084277E"/>
    <w:rsid w:val="00846EBB"/>
    <w:rsid w:val="008610F0"/>
    <w:rsid w:val="00866F47"/>
    <w:rsid w:val="008719B6"/>
    <w:rsid w:val="0088479B"/>
    <w:rsid w:val="00895C2B"/>
    <w:rsid w:val="008A3C95"/>
    <w:rsid w:val="008C386D"/>
    <w:rsid w:val="008C5106"/>
    <w:rsid w:val="008D5829"/>
    <w:rsid w:val="008D749E"/>
    <w:rsid w:val="00922DEE"/>
    <w:rsid w:val="00923374"/>
    <w:rsid w:val="00924345"/>
    <w:rsid w:val="009304C2"/>
    <w:rsid w:val="00941DEE"/>
    <w:rsid w:val="00946F55"/>
    <w:rsid w:val="009621FE"/>
    <w:rsid w:val="00962757"/>
    <w:rsid w:val="009652F2"/>
    <w:rsid w:val="00965BD5"/>
    <w:rsid w:val="00985044"/>
    <w:rsid w:val="009875C8"/>
    <w:rsid w:val="00991D08"/>
    <w:rsid w:val="0099740A"/>
    <w:rsid w:val="00997F97"/>
    <w:rsid w:val="009A0D62"/>
    <w:rsid w:val="009B482E"/>
    <w:rsid w:val="009C1A8C"/>
    <w:rsid w:val="009C6E97"/>
    <w:rsid w:val="009D1322"/>
    <w:rsid w:val="009D4C2A"/>
    <w:rsid w:val="009E63CE"/>
    <w:rsid w:val="00A21E00"/>
    <w:rsid w:val="00A36AEF"/>
    <w:rsid w:val="00A412ED"/>
    <w:rsid w:val="00A451D2"/>
    <w:rsid w:val="00A61034"/>
    <w:rsid w:val="00A63DE6"/>
    <w:rsid w:val="00A720ED"/>
    <w:rsid w:val="00A721D1"/>
    <w:rsid w:val="00A75191"/>
    <w:rsid w:val="00A95671"/>
    <w:rsid w:val="00A958B4"/>
    <w:rsid w:val="00AC46BB"/>
    <w:rsid w:val="00AD32F1"/>
    <w:rsid w:val="00AE0F77"/>
    <w:rsid w:val="00AE7BD0"/>
    <w:rsid w:val="00AF3B63"/>
    <w:rsid w:val="00B00CF7"/>
    <w:rsid w:val="00B0688D"/>
    <w:rsid w:val="00B1277A"/>
    <w:rsid w:val="00B21251"/>
    <w:rsid w:val="00B2760A"/>
    <w:rsid w:val="00B27928"/>
    <w:rsid w:val="00B3086D"/>
    <w:rsid w:val="00B35A5C"/>
    <w:rsid w:val="00B40260"/>
    <w:rsid w:val="00B40525"/>
    <w:rsid w:val="00B41D82"/>
    <w:rsid w:val="00B54ED1"/>
    <w:rsid w:val="00B65E9D"/>
    <w:rsid w:val="00B761B8"/>
    <w:rsid w:val="00B90346"/>
    <w:rsid w:val="00BA3789"/>
    <w:rsid w:val="00BB6CAC"/>
    <w:rsid w:val="00BC6E42"/>
    <w:rsid w:val="00BD28D6"/>
    <w:rsid w:val="00BD5915"/>
    <w:rsid w:val="00BE527B"/>
    <w:rsid w:val="00BE71F4"/>
    <w:rsid w:val="00BE7253"/>
    <w:rsid w:val="00C03DA9"/>
    <w:rsid w:val="00C06611"/>
    <w:rsid w:val="00C30C75"/>
    <w:rsid w:val="00C34169"/>
    <w:rsid w:val="00C62781"/>
    <w:rsid w:val="00C74D7D"/>
    <w:rsid w:val="00CA16E0"/>
    <w:rsid w:val="00CA3F31"/>
    <w:rsid w:val="00CB2F33"/>
    <w:rsid w:val="00CB5870"/>
    <w:rsid w:val="00CC2DAA"/>
    <w:rsid w:val="00CC3F87"/>
    <w:rsid w:val="00CC7AF3"/>
    <w:rsid w:val="00CC7B35"/>
    <w:rsid w:val="00CD0A2C"/>
    <w:rsid w:val="00CD3398"/>
    <w:rsid w:val="00CD46B3"/>
    <w:rsid w:val="00CE0BC9"/>
    <w:rsid w:val="00D100EC"/>
    <w:rsid w:val="00D14114"/>
    <w:rsid w:val="00D2045C"/>
    <w:rsid w:val="00D27899"/>
    <w:rsid w:val="00D34C73"/>
    <w:rsid w:val="00D540AF"/>
    <w:rsid w:val="00D55959"/>
    <w:rsid w:val="00D5760A"/>
    <w:rsid w:val="00D57639"/>
    <w:rsid w:val="00D6093C"/>
    <w:rsid w:val="00D61F34"/>
    <w:rsid w:val="00D638C1"/>
    <w:rsid w:val="00D73D44"/>
    <w:rsid w:val="00D9055B"/>
    <w:rsid w:val="00D967AC"/>
    <w:rsid w:val="00DB0B40"/>
    <w:rsid w:val="00DC2BAF"/>
    <w:rsid w:val="00DC6CBC"/>
    <w:rsid w:val="00DD510B"/>
    <w:rsid w:val="00DE0C7B"/>
    <w:rsid w:val="00DE10D7"/>
    <w:rsid w:val="00E17C2F"/>
    <w:rsid w:val="00E44828"/>
    <w:rsid w:val="00E50A4D"/>
    <w:rsid w:val="00E6023C"/>
    <w:rsid w:val="00E758BC"/>
    <w:rsid w:val="00E82D9D"/>
    <w:rsid w:val="00E84A33"/>
    <w:rsid w:val="00E870DE"/>
    <w:rsid w:val="00E95AFE"/>
    <w:rsid w:val="00EB2E5E"/>
    <w:rsid w:val="00EB72C1"/>
    <w:rsid w:val="00EC795A"/>
    <w:rsid w:val="00ED3756"/>
    <w:rsid w:val="00EF3A02"/>
    <w:rsid w:val="00EF7EF2"/>
    <w:rsid w:val="00EF7F8C"/>
    <w:rsid w:val="00F04A4E"/>
    <w:rsid w:val="00F108C5"/>
    <w:rsid w:val="00F20BAB"/>
    <w:rsid w:val="00F258CF"/>
    <w:rsid w:val="00F35C5D"/>
    <w:rsid w:val="00F43A02"/>
    <w:rsid w:val="00F45884"/>
    <w:rsid w:val="00F553FE"/>
    <w:rsid w:val="00F63939"/>
    <w:rsid w:val="00F81DB7"/>
    <w:rsid w:val="00F90654"/>
    <w:rsid w:val="00F91AD0"/>
    <w:rsid w:val="00FB05E4"/>
    <w:rsid w:val="00FC1837"/>
    <w:rsid w:val="00FC4062"/>
    <w:rsid w:val="00FC4251"/>
    <w:rsid w:val="00FD23FA"/>
    <w:rsid w:val="00FE0854"/>
    <w:rsid w:val="00FE274F"/>
    <w:rsid w:val="00FE4FDF"/>
    <w:rsid w:val="00FE58D5"/>
    <w:rsid w:val="00FF0942"/>
    <w:rsid w:val="00FF0B06"/>
    <w:rsid w:val="00FF1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9275A"/>
  <w15:chartTrackingRefBased/>
  <w15:docId w15:val="{A9492DB2-ED22-4A51-A2C6-573F53034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0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  <w:rsid w:val="002004E0"/>
    <w:pPr>
      <w:spacing w:after="0"/>
    </w:pPr>
    <w:rPr>
      <w:b/>
      <w:color w:val="0F0F3F" w:themeColor="text1"/>
      <w:sz w:val="28"/>
      <w:lang w:eastAsia="en-US"/>
    </w:rPr>
  </w:style>
  <w:style w:type="paragraph" w:styleId="u1">
    <w:name w:val="heading 1"/>
    <w:basedOn w:val="Binhthng"/>
    <w:next w:val="Binhthng"/>
    <w:link w:val="u1Char"/>
    <w:uiPriority w:val="1"/>
    <w:qFormat/>
    <w:rsid w:val="007057F4"/>
    <w:pPr>
      <w:keepNext/>
      <w:keepLines/>
      <w:framePr w:hSpace="180" w:wrap="around" w:vAnchor="page" w:hAnchor="margin" w:y="974"/>
      <w:contextualSpacing/>
      <w:jc w:val="both"/>
      <w:outlineLvl w:val="0"/>
    </w:pPr>
    <w:rPr>
      <w:rFonts w:asciiTheme="majorHAnsi" w:eastAsiaTheme="majorEastAsia" w:hAnsiTheme="majorHAnsi" w:cstheme="majorBidi"/>
      <w:bCs/>
      <w:sz w:val="48"/>
      <w:szCs w:val="28"/>
    </w:rPr>
  </w:style>
  <w:style w:type="paragraph" w:styleId="u2">
    <w:name w:val="heading 2"/>
    <w:basedOn w:val="Binhthng"/>
    <w:next w:val="Binhthng"/>
    <w:link w:val="u2Char"/>
    <w:uiPriority w:val="1"/>
    <w:unhideWhenUsed/>
    <w:qFormat/>
    <w:rsid w:val="002178B9"/>
    <w:pPr>
      <w:framePr w:hSpace="180" w:wrap="around" w:vAnchor="page" w:hAnchor="margin" w:y="3427"/>
      <w:spacing w:after="200"/>
      <w:outlineLvl w:val="1"/>
    </w:pPr>
    <w:rPr>
      <w:rFonts w:asciiTheme="majorHAnsi" w:hAnsiTheme="majorHAnsi"/>
      <w:color w:val="0189F9" w:themeColor="accent1"/>
      <w:sz w:val="40"/>
      <w:szCs w:val="40"/>
    </w:rPr>
  </w:style>
  <w:style w:type="paragraph" w:styleId="u3">
    <w:name w:val="heading 3"/>
    <w:basedOn w:val="Binhthng"/>
    <w:next w:val="Binhthng"/>
    <w:link w:val="u3Char"/>
    <w:uiPriority w:val="1"/>
    <w:unhideWhenUsed/>
    <w:qFormat/>
    <w:rsid w:val="007057F4"/>
    <w:pPr>
      <w:outlineLvl w:val="2"/>
    </w:pPr>
    <w:rPr>
      <w:rFonts w:asciiTheme="majorHAnsi" w:hAnsiTheme="majorHAnsi"/>
      <w:sz w:val="32"/>
      <w:szCs w:val="32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4F223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65BA" w:themeColor="accent1" w:themeShade="BF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iuSach">
    <w:name w:val="Book Title"/>
    <w:basedOn w:val="Phngmcinhcuaoanvn"/>
    <w:uiPriority w:val="33"/>
    <w:semiHidden/>
    <w:unhideWhenUsed/>
    <w:qFormat/>
    <w:rPr>
      <w:b/>
      <w:bCs/>
      <w:i/>
      <w:iCs/>
      <w:spacing w:val="0"/>
    </w:rPr>
  </w:style>
  <w:style w:type="character" w:styleId="ThamchiuNhnmnh">
    <w:name w:val="Intense Reference"/>
    <w:basedOn w:val="Phngmcinhcuaoanvn"/>
    <w:uiPriority w:val="32"/>
    <w:semiHidden/>
    <w:unhideWhenUsed/>
    <w:qFormat/>
    <w:rPr>
      <w:b/>
      <w:bCs/>
      <w:caps w:val="0"/>
      <w:smallCaps/>
      <w:color w:val="0189F9" w:themeColor="accent1"/>
      <w:spacing w:val="0"/>
    </w:rPr>
  </w:style>
  <w:style w:type="character" w:customStyle="1" w:styleId="u1Char">
    <w:name w:val="Đầu đề 1 Char"/>
    <w:basedOn w:val="Phngmcinhcuaoanvn"/>
    <w:link w:val="u1"/>
    <w:uiPriority w:val="1"/>
    <w:rsid w:val="007057F4"/>
    <w:rPr>
      <w:rFonts w:asciiTheme="majorHAnsi" w:eastAsiaTheme="majorEastAsia" w:hAnsiTheme="majorHAnsi" w:cstheme="majorBidi"/>
      <w:b/>
      <w:bCs/>
      <w:color w:val="0F0F3F" w:themeColor="text1"/>
      <w:sz w:val="48"/>
      <w:szCs w:val="28"/>
      <w:lang w:eastAsia="en-US"/>
    </w:rPr>
  </w:style>
  <w:style w:type="character" w:customStyle="1" w:styleId="u2Char">
    <w:name w:val="Đầu đề 2 Char"/>
    <w:basedOn w:val="Phngmcinhcuaoanvn"/>
    <w:link w:val="u2"/>
    <w:uiPriority w:val="1"/>
    <w:rsid w:val="002178B9"/>
    <w:rPr>
      <w:rFonts w:asciiTheme="majorHAnsi" w:hAnsiTheme="majorHAnsi"/>
      <w:b/>
      <w:color w:val="0189F9" w:themeColor="accent1"/>
      <w:sz w:val="40"/>
      <w:szCs w:val="40"/>
      <w:lang w:eastAsia="en-US"/>
    </w:rPr>
  </w:style>
  <w:style w:type="paragraph" w:styleId="Duudong">
    <w:name w:val="List Bullet"/>
    <w:basedOn w:val="Content"/>
    <w:uiPriority w:val="11"/>
    <w:qFormat/>
    <w:rsid w:val="005C3643"/>
    <w:pPr>
      <w:framePr w:wrap="around"/>
      <w:numPr>
        <w:numId w:val="2"/>
      </w:numPr>
    </w:pPr>
    <w:rPr>
      <w:noProof/>
    </w:rPr>
  </w:style>
  <w:style w:type="paragraph" w:customStyle="1" w:styleId="AlignedText">
    <w:name w:val="Aligned Text"/>
    <w:basedOn w:val="u3"/>
    <w:uiPriority w:val="2"/>
    <w:qFormat/>
    <w:rsid w:val="004F2231"/>
  </w:style>
  <w:style w:type="paragraph" w:styleId="Mucluc1">
    <w:name w:val="toc 1"/>
    <w:basedOn w:val="Binhthng"/>
    <w:uiPriority w:val="39"/>
    <w:pPr>
      <w:tabs>
        <w:tab w:val="right" w:leader="dot" w:pos="5040"/>
      </w:tabs>
    </w:pPr>
  </w:style>
  <w:style w:type="paragraph" w:styleId="Mucluc2">
    <w:name w:val="toc 2"/>
    <w:basedOn w:val="Binhthng"/>
    <w:uiPriority w:val="39"/>
    <w:pPr>
      <w:tabs>
        <w:tab w:val="right" w:leader="dot" w:pos="5040"/>
      </w:tabs>
    </w:pPr>
  </w:style>
  <w:style w:type="paragraph" w:styleId="Tiu">
    <w:name w:val="Title"/>
    <w:basedOn w:val="Binhthng"/>
    <w:link w:val="TiuChar"/>
    <w:qFormat/>
    <w:rsid w:val="002E0194"/>
    <w:pPr>
      <w:framePr w:hSpace="180" w:wrap="around" w:vAnchor="page" w:hAnchor="margin" w:y="974"/>
      <w:spacing w:line="240" w:lineRule="auto"/>
      <w:contextualSpacing/>
    </w:pPr>
    <w:rPr>
      <w:rFonts w:asciiTheme="majorHAnsi" w:eastAsiaTheme="majorEastAsia" w:hAnsiTheme="majorHAnsi" w:cstheme="majorBidi"/>
      <w:kern w:val="28"/>
      <w:sz w:val="80"/>
      <w:szCs w:val="80"/>
    </w:rPr>
  </w:style>
  <w:style w:type="character" w:customStyle="1" w:styleId="TiuChar">
    <w:name w:val="Tiêu đề Char"/>
    <w:basedOn w:val="Phngmcinhcuaoanvn"/>
    <w:link w:val="Tiu"/>
    <w:rsid w:val="002E0194"/>
    <w:rPr>
      <w:rFonts w:asciiTheme="majorHAnsi" w:eastAsiaTheme="majorEastAsia" w:hAnsiTheme="majorHAnsi" w:cstheme="majorBidi"/>
      <w:b/>
      <w:color w:val="0F0F3F" w:themeColor="text1"/>
      <w:kern w:val="28"/>
      <w:sz w:val="80"/>
      <w:szCs w:val="80"/>
      <w:lang w:eastAsia="en-US"/>
    </w:rPr>
  </w:style>
  <w:style w:type="paragraph" w:styleId="uMucluc">
    <w:name w:val="TOC Heading"/>
    <w:basedOn w:val="u1"/>
    <w:next w:val="Binhthng"/>
    <w:uiPriority w:val="39"/>
    <w:qFormat/>
    <w:rsid w:val="001F0AF0"/>
    <w:pPr>
      <w:pageBreakBefore/>
      <w:framePr w:wrap="around"/>
      <w:outlineLvl w:val="9"/>
    </w:pPr>
    <w:rPr>
      <w:caps/>
    </w:rPr>
  </w:style>
  <w:style w:type="paragraph" w:styleId="Chntrang">
    <w:name w:val="footer"/>
    <w:basedOn w:val="Binhthng"/>
    <w:link w:val="ChntrangChar"/>
    <w:uiPriority w:val="99"/>
    <w:pPr>
      <w:spacing w:line="240" w:lineRule="auto"/>
      <w:ind w:right="130"/>
      <w:jc w:val="right"/>
    </w:pPr>
  </w:style>
  <w:style w:type="character" w:customStyle="1" w:styleId="ChntrangChar">
    <w:name w:val="Chân trang Char"/>
    <w:basedOn w:val="Phngmcinhcuaoanvn"/>
    <w:link w:val="Chntrang"/>
    <w:uiPriority w:val="99"/>
    <w:rPr>
      <w:lang w:eastAsia="en-US"/>
    </w:rPr>
  </w:style>
  <w:style w:type="paragraph" w:styleId="utrang">
    <w:name w:val="header"/>
    <w:basedOn w:val="Binhthng"/>
    <w:link w:val="utrangChar"/>
    <w:uiPriority w:val="99"/>
    <w:pPr>
      <w:spacing w:line="240" w:lineRule="auto"/>
      <w:jc w:val="right"/>
    </w:pPr>
  </w:style>
  <w:style w:type="character" w:customStyle="1" w:styleId="utrangChar">
    <w:name w:val="Đầu trang Char"/>
    <w:basedOn w:val="Phngmcinhcuaoanvn"/>
    <w:link w:val="utrang"/>
    <w:uiPriority w:val="99"/>
    <w:rPr>
      <w:lang w:eastAsia="en-US"/>
    </w:rPr>
  </w:style>
  <w:style w:type="table" w:styleId="LiBang">
    <w:name w:val="Table Grid"/>
    <w:basedOn w:val="BangThngthng"/>
    <w:uiPriority w:val="59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Bongchuthich">
    <w:name w:val="Balloon Text"/>
    <w:basedOn w:val="Binhthng"/>
    <w:link w:val="Bongchuthich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Pr>
      <w:rFonts w:ascii="Segoe UI" w:hAnsi="Segoe UI" w:cs="Segoe UI"/>
      <w:sz w:val="18"/>
      <w:szCs w:val="18"/>
      <w:lang w:eastAsia="en-US"/>
    </w:rPr>
  </w:style>
  <w:style w:type="paragraph" w:styleId="Sudong">
    <w:name w:val="List Number"/>
    <w:basedOn w:val="Binhthng"/>
    <w:uiPriority w:val="10"/>
    <w:qFormat/>
    <w:rsid w:val="00B0688D"/>
    <w:pPr>
      <w:numPr>
        <w:numId w:val="1"/>
      </w:numPr>
    </w:pPr>
    <w:rPr>
      <w:rFonts w:eastAsiaTheme="minorHAnsi"/>
      <w:b w:val="0"/>
    </w:rPr>
  </w:style>
  <w:style w:type="character" w:customStyle="1" w:styleId="u3Char">
    <w:name w:val="Đầu đề 3 Char"/>
    <w:basedOn w:val="Phngmcinhcuaoanvn"/>
    <w:link w:val="u3"/>
    <w:uiPriority w:val="1"/>
    <w:rsid w:val="007057F4"/>
    <w:rPr>
      <w:rFonts w:asciiTheme="majorHAnsi" w:hAnsiTheme="majorHAnsi"/>
      <w:b/>
      <w:color w:val="0F0F3F" w:themeColor="text1"/>
      <w:sz w:val="32"/>
      <w:szCs w:val="32"/>
      <w:lang w:eastAsia="en-US"/>
    </w:rPr>
  </w:style>
  <w:style w:type="paragraph" w:styleId="Mucluc3">
    <w:name w:val="toc 3"/>
    <w:basedOn w:val="Binhthng"/>
    <w:next w:val="Binhthng"/>
    <w:autoRedefine/>
    <w:uiPriority w:val="39"/>
    <w:unhideWhenUsed/>
    <w:rsid w:val="007057F4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7057F4"/>
    <w:rPr>
      <w:color w:val="60C5E8" w:themeColor="hyperlink"/>
      <w:u w:val="single"/>
    </w:rPr>
  </w:style>
  <w:style w:type="character" w:customStyle="1" w:styleId="u4Char">
    <w:name w:val="Đầu đề 4 Char"/>
    <w:basedOn w:val="Phngmcinhcuaoanvn"/>
    <w:link w:val="u4"/>
    <w:uiPriority w:val="9"/>
    <w:rsid w:val="004F2231"/>
    <w:rPr>
      <w:rFonts w:asciiTheme="majorHAnsi" w:eastAsiaTheme="majorEastAsia" w:hAnsiTheme="majorHAnsi" w:cstheme="majorBidi"/>
      <w:b/>
      <w:i/>
      <w:iCs/>
      <w:color w:val="0065BA" w:themeColor="accent1" w:themeShade="BF"/>
      <w:sz w:val="28"/>
      <w:lang w:eastAsia="en-US"/>
    </w:rPr>
  </w:style>
  <w:style w:type="paragraph" w:customStyle="1" w:styleId="Content">
    <w:name w:val="Content"/>
    <w:basedOn w:val="Binhthng"/>
    <w:link w:val="ContentChar"/>
    <w:qFormat/>
    <w:rsid w:val="002178B9"/>
    <w:pPr>
      <w:framePr w:hSpace="180" w:wrap="around" w:vAnchor="page" w:hAnchor="margin" w:y="3427"/>
      <w:spacing w:line="240" w:lineRule="auto"/>
    </w:pPr>
    <w:rPr>
      <w:b w:val="0"/>
    </w:rPr>
  </w:style>
  <w:style w:type="character" w:styleId="Nhnmanh">
    <w:name w:val="Emphasis"/>
    <w:basedOn w:val="Phngmcinhcuaoanvn"/>
    <w:uiPriority w:val="20"/>
    <w:unhideWhenUsed/>
    <w:qFormat/>
    <w:rsid w:val="007C7473"/>
    <w:rPr>
      <w:i/>
      <w:iCs/>
    </w:rPr>
  </w:style>
  <w:style w:type="character" w:customStyle="1" w:styleId="ContentChar">
    <w:name w:val="Content Char"/>
    <w:basedOn w:val="Phngmcinhcuaoanvn"/>
    <w:link w:val="Content"/>
    <w:rsid w:val="002178B9"/>
    <w:rPr>
      <w:color w:val="0F0F3F" w:themeColor="text1"/>
      <w:sz w:val="28"/>
      <w:lang w:eastAsia="en-US"/>
    </w:rPr>
  </w:style>
  <w:style w:type="paragraph" w:styleId="ThngthngWeb">
    <w:name w:val="Normal (Web)"/>
    <w:basedOn w:val="Binhthng"/>
    <w:uiPriority w:val="99"/>
    <w:qFormat/>
    <w:rsid w:val="002634EB"/>
    <w:pPr>
      <w:spacing w:before="40" w:after="160" w:line="288" w:lineRule="auto"/>
    </w:pPr>
    <w:rPr>
      <w:rFonts w:ascii="Times New Roman" w:eastAsiaTheme="minorHAnsi" w:hAnsi="Times New Roman" w:cs="Times New Roman"/>
      <w:b w:val="0"/>
      <w:color w:val="242496" w:themeColor="text1" w:themeTint="BF"/>
      <w:sz w:val="26"/>
      <w:szCs w:val="20"/>
      <w:lang w:eastAsia="ja-JP"/>
    </w:rPr>
  </w:style>
  <w:style w:type="paragraph" w:styleId="Tiuphu">
    <w:name w:val="Subtitle"/>
    <w:basedOn w:val="Binhthng"/>
    <w:next w:val="Binhthng"/>
    <w:link w:val="TiuphuChar"/>
    <w:qFormat/>
    <w:rsid w:val="002634EB"/>
    <w:pPr>
      <w:spacing w:before="40" w:after="160" w:line="288" w:lineRule="auto"/>
      <w:ind w:left="144" w:right="720"/>
    </w:pPr>
    <w:rPr>
      <w:rFonts w:asciiTheme="majorHAnsi" w:eastAsiaTheme="majorEastAsia" w:hAnsiTheme="majorHAnsi" w:cstheme="majorBidi"/>
      <w:b w:val="0"/>
      <w:caps/>
      <w:color w:val="0189F9" w:themeColor="accent1"/>
      <w:sz w:val="64"/>
      <w:szCs w:val="20"/>
      <w:lang w:eastAsia="ja-JP"/>
    </w:rPr>
  </w:style>
  <w:style w:type="character" w:customStyle="1" w:styleId="TiuphuChar">
    <w:name w:val="Tiêu đề phụ Char"/>
    <w:basedOn w:val="Phngmcinhcuaoanvn"/>
    <w:link w:val="Tiuphu"/>
    <w:rsid w:val="002634EB"/>
    <w:rPr>
      <w:rFonts w:asciiTheme="majorHAnsi" w:eastAsiaTheme="majorEastAsia" w:hAnsiTheme="majorHAnsi" w:cstheme="majorBidi"/>
      <w:caps/>
      <w:color w:val="0189F9" w:themeColor="accent1"/>
      <w:sz w:val="64"/>
      <w:szCs w:val="20"/>
    </w:rPr>
  </w:style>
  <w:style w:type="character" w:styleId="Manh">
    <w:name w:val="Strong"/>
    <w:basedOn w:val="Phngmcinhcuaoanvn"/>
    <w:uiPriority w:val="22"/>
    <w:qFormat/>
    <w:rsid w:val="002634EB"/>
    <w:rPr>
      <w:b/>
      <w:bCs/>
    </w:rPr>
  </w:style>
  <w:style w:type="table" w:customStyle="1" w:styleId="FinancialTable">
    <w:name w:val="Financial Table"/>
    <w:basedOn w:val="BangThngthng"/>
    <w:uiPriority w:val="99"/>
    <w:qFormat/>
    <w:rsid w:val="002634EB"/>
    <w:pPr>
      <w:spacing w:after="0" w:line="240" w:lineRule="auto"/>
      <w:ind w:right="144"/>
    </w:pPr>
    <w:rPr>
      <w:sz w:val="20"/>
      <w:szCs w:val="20"/>
      <w:lang w:eastAsia="zh-CN"/>
    </w:rPr>
    <w:tblPr>
      <w:tblBorders>
        <w:insideH w:val="single" w:sz="4" w:space="0" w:color="FFFFFF" w:themeColor="background1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189F9" w:themeColor="accent1"/>
        <w:sz w:val="22"/>
      </w:rPr>
    </w:tblStylePr>
    <w:tblStylePr w:type="firstCol">
      <w:rPr>
        <w:b/>
      </w:rPr>
    </w:tblStylePr>
  </w:style>
  <w:style w:type="table" w:customStyle="1" w:styleId="TableGrid7">
    <w:name w:val="Table Grid7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stract">
    <w:name w:val="Abstract"/>
    <w:basedOn w:val="Binhthng"/>
    <w:uiPriority w:val="19"/>
    <w:qFormat/>
    <w:rsid w:val="002634EB"/>
    <w:pPr>
      <w:spacing w:before="360" w:after="600" w:line="288" w:lineRule="auto"/>
      <w:ind w:left="144" w:right="144"/>
    </w:pPr>
    <w:rPr>
      <w:rFonts w:eastAsiaTheme="minorHAnsi"/>
      <w:b w:val="0"/>
      <w:i/>
      <w:iCs/>
      <w:color w:val="4F4FD5" w:themeColor="text1" w:themeTint="80"/>
      <w:szCs w:val="20"/>
      <w:lang w:eastAsia="ja-JP"/>
    </w:rPr>
  </w:style>
  <w:style w:type="paragraph" w:customStyle="1" w:styleId="FrameContents">
    <w:name w:val="Frame Contents"/>
    <w:basedOn w:val="Binhthng"/>
    <w:qFormat/>
    <w:rsid w:val="002634EB"/>
    <w:pPr>
      <w:spacing w:before="40" w:after="160" w:line="288" w:lineRule="auto"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table" w:customStyle="1" w:styleId="TableGrid10">
    <w:name w:val="Table Grid10"/>
    <w:basedOn w:val="BangThngthng"/>
    <w:uiPriority w:val="39"/>
    <w:qFormat/>
    <w:rsid w:val="002634EB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Phngmcinhcuaoanvn"/>
    <w:uiPriority w:val="99"/>
    <w:unhideWhenUsed/>
    <w:qFormat/>
    <w:rsid w:val="002634EB"/>
    <w:rPr>
      <w:color w:val="60C5E8" w:themeColor="hyperlink"/>
      <w:u w:val="single"/>
    </w:rPr>
  </w:style>
  <w:style w:type="paragraph" w:styleId="oancuaDanhsach">
    <w:name w:val="List Paragraph"/>
    <w:basedOn w:val="Binhthng"/>
    <w:uiPriority w:val="34"/>
    <w:unhideWhenUsed/>
    <w:qFormat/>
    <w:rsid w:val="002634EB"/>
    <w:pPr>
      <w:spacing w:before="40" w:after="160" w:line="288" w:lineRule="auto"/>
      <w:ind w:left="72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styleId="Siuktnian">
    <w:name w:val="FollowedHyperlink"/>
    <w:basedOn w:val="Phngmcinhcuaoanvn"/>
    <w:semiHidden/>
    <w:unhideWhenUsed/>
    <w:rsid w:val="002634EB"/>
    <w:rPr>
      <w:color w:val="60C5E8" w:themeColor="followedHyperlink"/>
      <w:u w:val="single"/>
    </w:rPr>
  </w:style>
  <w:style w:type="table" w:customStyle="1" w:styleId="TableGrid71">
    <w:name w:val="Table Grid7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BangThngthng"/>
    <w:uiPriority w:val="39"/>
    <w:qFormat/>
    <w:rsid w:val="002634EB"/>
    <w:pPr>
      <w:spacing w:after="0" w:line="240" w:lineRule="auto"/>
    </w:pPr>
    <w:rPr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Khngco"/>
    <w:uiPriority w:val="99"/>
    <w:semiHidden/>
    <w:unhideWhenUsed/>
    <w:rsid w:val="002634EB"/>
  </w:style>
  <w:style w:type="table" w:customStyle="1" w:styleId="TableGrid1">
    <w:name w:val="Table Grid1"/>
    <w:basedOn w:val="BangThngthng"/>
    <w:next w:val="LiBang"/>
    <w:uiPriority w:val="39"/>
    <w:rsid w:val="002634EB"/>
    <w:pPr>
      <w:spacing w:after="0" w:line="240" w:lineRule="auto"/>
    </w:pPr>
    <w:rPr>
      <w:rFonts w:ascii="Calibri" w:eastAsia="Malgun Gothic" w:hAnsi="Calibri" w:cs="Times New Roman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hngDncch">
    <w:name w:val="No Spacing"/>
    <w:basedOn w:val="Binhthng"/>
    <w:link w:val="KhngDncchChar"/>
    <w:uiPriority w:val="1"/>
    <w:qFormat/>
    <w:rsid w:val="002634EB"/>
    <w:pPr>
      <w:spacing w:line="240" w:lineRule="auto"/>
    </w:pPr>
    <w:rPr>
      <w:rFonts w:ascii="Calibri" w:eastAsia="Times New Roman" w:hAnsi="Calibri" w:cs="Times New Roman"/>
      <w:b w:val="0"/>
      <w:color w:val="auto"/>
      <w:sz w:val="20"/>
      <w:szCs w:val="20"/>
    </w:rPr>
  </w:style>
  <w:style w:type="character" w:customStyle="1" w:styleId="KhngDncchChar">
    <w:name w:val="Không Dãn cách Char"/>
    <w:link w:val="KhngDncch"/>
    <w:uiPriority w:val="1"/>
    <w:rsid w:val="002634EB"/>
    <w:rPr>
      <w:rFonts w:ascii="Calibri" w:eastAsia="Times New Roman" w:hAnsi="Calibri" w:cs="Times New Roman"/>
      <w:sz w:val="20"/>
      <w:szCs w:val="20"/>
      <w:lang w:eastAsia="en-US"/>
    </w:rPr>
  </w:style>
  <w:style w:type="character" w:styleId="ThamchiuTinht">
    <w:name w:val="Subtle Reference"/>
    <w:uiPriority w:val="31"/>
    <w:qFormat/>
    <w:rsid w:val="002634EB"/>
    <w:rPr>
      <w:rFonts w:ascii="Times New Roman" w:hAnsi="Times New Roman"/>
      <w:b/>
      <w:bCs/>
      <w:color w:val="4F81BD"/>
    </w:rPr>
  </w:style>
  <w:style w:type="paragraph" w:customStyle="1" w:styleId="ListBullet21">
    <w:name w:val="List Bullet 21"/>
    <w:basedOn w:val="Binhthng"/>
    <w:next w:val="Duudong2"/>
    <w:uiPriority w:val="99"/>
    <w:unhideWhenUsed/>
    <w:rsid w:val="002634EB"/>
    <w:pPr>
      <w:spacing w:before="40" w:after="160" w:line="288" w:lineRule="auto"/>
      <w:ind w:left="360" w:hanging="360"/>
      <w:contextualSpacing/>
    </w:pPr>
    <w:rPr>
      <w:rFonts w:eastAsiaTheme="minorHAnsi"/>
      <w:b w:val="0"/>
      <w:color w:val="242496" w:themeColor="text1" w:themeTint="BF"/>
      <w:kern w:val="20"/>
      <w:sz w:val="26"/>
      <w:szCs w:val="20"/>
      <w:lang w:eastAsia="ja-JP"/>
    </w:rPr>
  </w:style>
  <w:style w:type="table" w:customStyle="1" w:styleId="TableGrid91">
    <w:name w:val="Table Grid91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BangThngthng"/>
    <w:uiPriority w:val="39"/>
    <w:rsid w:val="002634EB"/>
    <w:pPr>
      <w:spacing w:after="0" w:line="240" w:lineRule="auto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and">
    <w:name w:val="command"/>
    <w:basedOn w:val="Phngmcinhcuaoanvn"/>
    <w:rsid w:val="002634EB"/>
  </w:style>
  <w:style w:type="character" w:customStyle="1" w:styleId="cmduser">
    <w:name w:val="cmduser"/>
    <w:basedOn w:val="Phngmcinhcuaoanvn"/>
    <w:rsid w:val="002634EB"/>
  </w:style>
  <w:style w:type="character" w:customStyle="1" w:styleId="fontstyle01">
    <w:name w:val="fontstyle01"/>
    <w:basedOn w:val="Phngmcinhcuaoanvn"/>
    <w:rsid w:val="002634EB"/>
    <w:rPr>
      <w:rFonts w:ascii="Courier New" w:hAnsi="Courier New" w:cs="Courier New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Phngmcinhcuaoanvn"/>
    <w:rsid w:val="002634EB"/>
    <w:rPr>
      <w:rFonts w:ascii="Courier New" w:hAnsi="Courier New" w:cs="Courier New" w:hint="default"/>
      <w:b w:val="0"/>
      <w:bCs w:val="0"/>
      <w:i/>
      <w:iCs/>
      <w:color w:val="000000"/>
      <w:sz w:val="18"/>
      <w:szCs w:val="18"/>
    </w:rPr>
  </w:style>
  <w:style w:type="paragraph" w:customStyle="1" w:styleId="IntenseQuote1">
    <w:name w:val="Intense Quote1"/>
    <w:basedOn w:val="Binhthng"/>
    <w:next w:val="Binhthng"/>
    <w:uiPriority w:val="30"/>
    <w:qFormat/>
    <w:rsid w:val="002634EB"/>
    <w:pPr>
      <w:pBdr>
        <w:top w:val="single" w:sz="4" w:space="10" w:color="5B9BD5"/>
        <w:bottom w:val="single" w:sz="4" w:space="10" w:color="5B9BD5"/>
      </w:pBdr>
      <w:spacing w:before="360" w:after="360" w:line="312" w:lineRule="auto"/>
      <w:ind w:left="864" w:right="864"/>
      <w:jc w:val="center"/>
    </w:pPr>
    <w:rPr>
      <w:rFonts w:ascii="Times New Roman" w:eastAsia="Calibri" w:hAnsi="Times New Roman" w:cs="Times New Roman"/>
      <w:b w:val="0"/>
      <w:i/>
      <w:iCs/>
      <w:color w:val="5B9BD5"/>
      <w:sz w:val="26"/>
    </w:rPr>
  </w:style>
  <w:style w:type="character" w:customStyle="1" w:styleId="NhaykepmChar">
    <w:name w:val="Nháy kép Đậm Char"/>
    <w:basedOn w:val="Phngmcinhcuaoanvn"/>
    <w:link w:val="Nhaykepm"/>
    <w:uiPriority w:val="30"/>
    <w:rsid w:val="002634EB"/>
    <w:rPr>
      <w:i/>
      <w:iCs/>
      <w:color w:val="5B9BD5"/>
      <w:sz w:val="26"/>
    </w:rPr>
  </w:style>
  <w:style w:type="table" w:customStyle="1" w:styleId="PlainTable21">
    <w:name w:val="Plain Table 21"/>
    <w:basedOn w:val="BangThngthng"/>
    <w:uiPriority w:val="42"/>
    <w:rsid w:val="002634EB"/>
    <w:pPr>
      <w:spacing w:after="0" w:line="240" w:lineRule="auto"/>
    </w:pPr>
    <w:rPr>
      <w:rFonts w:eastAsia="Calibri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Duudong2">
    <w:name w:val="List Bullet 2"/>
    <w:basedOn w:val="Binhthng"/>
    <w:semiHidden/>
    <w:unhideWhenUsed/>
    <w:rsid w:val="002634EB"/>
    <w:pPr>
      <w:spacing w:before="40" w:after="160" w:line="288" w:lineRule="auto"/>
      <w:ind w:left="1080" w:hanging="360"/>
      <w:contextualSpacing/>
    </w:pPr>
    <w:rPr>
      <w:rFonts w:eastAsiaTheme="minorHAnsi"/>
      <w:b w:val="0"/>
      <w:color w:val="242496" w:themeColor="text1" w:themeTint="BF"/>
      <w:sz w:val="26"/>
      <w:szCs w:val="20"/>
      <w:lang w:eastAsia="ja-JP"/>
    </w:rPr>
  </w:style>
  <w:style w:type="paragraph" w:styleId="Nhaykepm">
    <w:name w:val="Intense Quote"/>
    <w:basedOn w:val="Binhthng"/>
    <w:next w:val="Binhthng"/>
    <w:link w:val="NhaykepmChar"/>
    <w:uiPriority w:val="30"/>
    <w:rsid w:val="002634EB"/>
    <w:pPr>
      <w:pBdr>
        <w:bottom w:val="single" w:sz="4" w:space="4" w:color="0189F9" w:themeColor="accent1"/>
      </w:pBdr>
      <w:spacing w:before="200" w:after="280" w:line="288" w:lineRule="auto"/>
      <w:ind w:left="936" w:right="936"/>
    </w:pPr>
    <w:rPr>
      <w:b w:val="0"/>
      <w:i/>
      <w:iCs/>
      <w:color w:val="5B9BD5"/>
      <w:sz w:val="26"/>
      <w:lang w:eastAsia="ja-JP"/>
    </w:rPr>
  </w:style>
  <w:style w:type="character" w:customStyle="1" w:styleId="IntenseQuoteChar1">
    <w:name w:val="Intense Quote Char1"/>
    <w:basedOn w:val="Phngmcinhcuaoanvn"/>
    <w:uiPriority w:val="99"/>
    <w:rsid w:val="002634EB"/>
    <w:rPr>
      <w:b/>
      <w:i/>
      <w:iCs/>
      <w:color w:val="0189F9" w:themeColor="accent1"/>
      <w:sz w:val="28"/>
      <w:lang w:eastAsia="en-US"/>
    </w:rPr>
  </w:style>
  <w:style w:type="character" w:customStyle="1" w:styleId="UnresolvedMention2">
    <w:name w:val="Unresolved Mention2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paragraph" w:styleId="Mucluc4">
    <w:name w:val="toc 4"/>
    <w:basedOn w:val="Binhthng"/>
    <w:next w:val="Binhthng"/>
    <w:autoRedefine/>
    <w:uiPriority w:val="39"/>
    <w:unhideWhenUsed/>
    <w:rsid w:val="002634EB"/>
    <w:pPr>
      <w:spacing w:after="100" w:line="259" w:lineRule="auto"/>
      <w:ind w:left="660"/>
    </w:pPr>
    <w:rPr>
      <w:b w:val="0"/>
      <w:color w:val="auto"/>
      <w:sz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634EB"/>
    <w:pPr>
      <w:spacing w:after="100" w:line="259" w:lineRule="auto"/>
      <w:ind w:left="880"/>
    </w:pPr>
    <w:rPr>
      <w:b w:val="0"/>
      <w:color w:val="auto"/>
      <w:sz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634EB"/>
    <w:pPr>
      <w:spacing w:after="100" w:line="259" w:lineRule="auto"/>
      <w:ind w:left="1100"/>
    </w:pPr>
    <w:rPr>
      <w:b w:val="0"/>
      <w:color w:val="auto"/>
      <w:sz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634EB"/>
    <w:pPr>
      <w:spacing w:after="100" w:line="259" w:lineRule="auto"/>
      <w:ind w:left="1320"/>
    </w:pPr>
    <w:rPr>
      <w:b w:val="0"/>
      <w:color w:val="auto"/>
      <w:sz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634EB"/>
    <w:pPr>
      <w:spacing w:after="100" w:line="259" w:lineRule="auto"/>
      <w:ind w:left="1540"/>
    </w:pPr>
    <w:rPr>
      <w:b w:val="0"/>
      <w:color w:val="auto"/>
      <w:sz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634EB"/>
    <w:pPr>
      <w:spacing w:after="100" w:line="259" w:lineRule="auto"/>
      <w:ind w:left="1760"/>
    </w:pPr>
    <w:rPr>
      <w:b w:val="0"/>
      <w:color w:val="auto"/>
      <w:sz w:val="22"/>
    </w:rPr>
  </w:style>
  <w:style w:type="character" w:styleId="ThamchiuChuthich">
    <w:name w:val="annotation reference"/>
    <w:basedOn w:val="Phngmcinhcuaoanvn"/>
    <w:semiHidden/>
    <w:unhideWhenUsed/>
    <w:rsid w:val="002634EB"/>
    <w:rPr>
      <w:sz w:val="16"/>
      <w:szCs w:val="16"/>
    </w:rPr>
  </w:style>
  <w:style w:type="paragraph" w:styleId="VnbanChuthich">
    <w:name w:val="annotation text"/>
    <w:basedOn w:val="Binhthng"/>
    <w:link w:val="VnbanChuthichChar"/>
    <w:semiHidden/>
    <w:unhideWhenUsed/>
    <w:rsid w:val="002634EB"/>
    <w:pPr>
      <w:spacing w:before="40" w:after="160" w:line="240" w:lineRule="auto"/>
    </w:pPr>
    <w:rPr>
      <w:rFonts w:eastAsiaTheme="minorHAnsi"/>
      <w:b w:val="0"/>
      <w:color w:val="242496" w:themeColor="text1" w:themeTint="BF"/>
      <w:sz w:val="20"/>
      <w:szCs w:val="20"/>
      <w:lang w:eastAsia="ja-JP"/>
    </w:rPr>
  </w:style>
  <w:style w:type="character" w:customStyle="1" w:styleId="VnbanChuthichChar">
    <w:name w:val="Văn bản Chú thích Char"/>
    <w:basedOn w:val="Phngmcinhcuaoanvn"/>
    <w:link w:val="VnbanChuthich"/>
    <w:semiHidden/>
    <w:rsid w:val="002634EB"/>
    <w:rPr>
      <w:rFonts w:eastAsiaTheme="minorHAnsi"/>
      <w:color w:val="242496" w:themeColor="text1" w:themeTint="BF"/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semiHidden/>
    <w:unhideWhenUsed/>
    <w:rsid w:val="002634EB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semiHidden/>
    <w:rsid w:val="002634EB"/>
    <w:rPr>
      <w:rFonts w:eastAsiaTheme="minorHAnsi"/>
      <w:b/>
      <w:bCs/>
      <w:color w:val="242496" w:themeColor="text1" w:themeTint="BF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263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2634EB"/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UnresolvedMention">
    <w:name w:val="Unresolved Mention"/>
    <w:basedOn w:val="Phngmcinhcuaoanvn"/>
    <w:uiPriority w:val="99"/>
    <w:semiHidden/>
    <w:unhideWhenUsed/>
    <w:rsid w:val="002634EB"/>
    <w:rPr>
      <w:color w:val="605E5C"/>
      <w:shd w:val="clear" w:color="auto" w:fill="E1DFDD"/>
    </w:rPr>
  </w:style>
  <w:style w:type="character" w:customStyle="1" w:styleId="p">
    <w:name w:val="p"/>
    <w:basedOn w:val="Phngmcinhcuaoanvn"/>
    <w:rsid w:val="00104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2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MCCS-04\AppData\Roaming\Microsoft\Templates\Business%20report%20(graphic%20design)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58B349B32A6490B87A5AA25E4C450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F00D0-3C22-4A30-9978-D162B51D0E01}"/>
      </w:docPartPr>
      <w:docPartBody>
        <w:p w:rsidR="008176CB" w:rsidRDefault="00F52DF3">
          <w:pPr>
            <w:pStyle w:val="158B349B32A6490B87A5AA25E4C45052"/>
          </w:pPr>
          <w:r>
            <w:t>Type chapter title (level 1)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DF3"/>
    <w:rsid w:val="000B3690"/>
    <w:rsid w:val="000F0768"/>
    <w:rsid w:val="00197D0F"/>
    <w:rsid w:val="001D4FAF"/>
    <w:rsid w:val="002E1FCE"/>
    <w:rsid w:val="00315EE6"/>
    <w:rsid w:val="00351E0C"/>
    <w:rsid w:val="003E5A06"/>
    <w:rsid w:val="003E6B59"/>
    <w:rsid w:val="004202EE"/>
    <w:rsid w:val="00426025"/>
    <w:rsid w:val="00496DA9"/>
    <w:rsid w:val="004C75DD"/>
    <w:rsid w:val="005203CB"/>
    <w:rsid w:val="0055109D"/>
    <w:rsid w:val="0056496E"/>
    <w:rsid w:val="005D3A98"/>
    <w:rsid w:val="00652B35"/>
    <w:rsid w:val="006604CA"/>
    <w:rsid w:val="006D57BA"/>
    <w:rsid w:val="00785378"/>
    <w:rsid w:val="007872AC"/>
    <w:rsid w:val="007B0A50"/>
    <w:rsid w:val="007B5EFD"/>
    <w:rsid w:val="008176CB"/>
    <w:rsid w:val="00846EBB"/>
    <w:rsid w:val="00923374"/>
    <w:rsid w:val="00965303"/>
    <w:rsid w:val="00A5031F"/>
    <w:rsid w:val="00B11378"/>
    <w:rsid w:val="00B21251"/>
    <w:rsid w:val="00C10C47"/>
    <w:rsid w:val="00C33CB5"/>
    <w:rsid w:val="00CC45F9"/>
    <w:rsid w:val="00CE01E0"/>
    <w:rsid w:val="00D3011D"/>
    <w:rsid w:val="00D84467"/>
    <w:rsid w:val="00DC2208"/>
    <w:rsid w:val="00E17C2F"/>
    <w:rsid w:val="00F2419F"/>
    <w:rsid w:val="00F52DF3"/>
    <w:rsid w:val="00F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58B349B32A6490B87A5AA25E4C45052">
    <w:name w:val="158B349B32A6490B87A5AA25E4C450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'1.0' encoding='UTF-8' standalone='yes'?>
<Relationships xmlns="http://schemas.openxmlformats.org/package/2006/relationships"><Relationship Id="rId1" Type="http://schemas.openxmlformats.org/officeDocument/2006/relationships/image" Target="../media/image30.jpeg"/></Relationships>
</file>

<file path=word/theme/theme1.xml><?xml version="1.0" encoding="utf-8"?>
<a:theme xmlns:a="http://schemas.openxmlformats.org/drawingml/2006/main" name="Report">
  <a:themeElements>
    <a:clrScheme name="Custom 50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0189F9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4">
      <a:majorFont>
        <a:latin typeface="Gill Sans MT"/>
        <a:ea typeface=""/>
        <a:cs typeface=""/>
      </a:majorFont>
      <a:minorFont>
        <a:latin typeface="Calibri"/>
        <a:ea typeface=""/>
        <a:cs typeface="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AC555E-8EC6-4BE1-B00C-C840F422B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(graphic design).dotx</Template>
  <TotalTime>2032</TotalTime>
  <Pages>76</Pages>
  <Words>24190</Words>
  <Characters>137883</Characters>
  <Application>Microsoft Office Word</Application>
  <DocSecurity>0</DocSecurity>
  <Lines>1149</Lines>
  <Paragraphs>323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177</cp:revision>
  <cp:lastPrinted>2025-12-03T04:43:00Z</cp:lastPrinted>
  <dcterms:created xsi:type="dcterms:W3CDTF">2023-10-17T02:17:00Z</dcterms:created>
  <dcterms:modified xsi:type="dcterms:W3CDTF">2026-04-02T09:27:00Z</dcterms:modified>
</cp:coreProperties>
</file>