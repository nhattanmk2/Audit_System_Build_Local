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48D0C151" w14:textId="28C5FE7A" w:rsidR="0099740A" w:rsidRPr="00B3086D" w:rsidRDefault="0099740A" w:rsidP="0099740A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45" w:name="_Toc214872483"/>
      <w:bookmarkStart w:id="46" w:name="_Toc214883266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2.6. </w:t>
      </w:r>
      <w:r w:rsidR="00BE527B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SW_Cisco_192.168.19.254</w:t>
      </w:r>
      <w:bookmarkEnd w:id="45"/>
      <w:bookmarkEnd w:id="46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BE527B" w:rsidRPr="00B3086D" w14:paraId="3D739FA4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B9121D" w14:textId="77777777" w:rsidR="00BE527B" w:rsidRPr="001D6F94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F8BCE7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BE527B" w:rsidRPr="00B3086D" w14:paraId="446A1AE5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C0397C" w14:textId="77777777" w:rsidR="00BE527B" w:rsidRPr="00B3086D" w:rsidRDefault="00BE527B" w:rsidP="007A591E">
            <w:pPr>
              <w:pStyle w:val="oancuaDanhsach"/>
              <w:numPr>
                <w:ilvl w:val="0"/>
                <w:numId w:val="8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BE527B" w:rsidRPr="00B3086D" w14:paraId="449CAEB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969CA8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04AE39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BE527B" w:rsidRPr="00B3086D" w14:paraId="6E8DE6E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E6FBBE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548562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4C39C97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F1D41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722673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1152C6E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F2C334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chính sách khóa tài khoản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378E15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12195FCE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A618FD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BE527B" w:rsidRPr="00B3086D" w14:paraId="4A69CAB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D16A8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phương thức kết nối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B2D68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1A60246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92C9D0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5509A7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4808D43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609FD6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exec-timeout đối với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E0C596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429BB00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C35D0A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exec-timeout đối với line console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D50E8C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3526D2A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BCEBF6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exec-timeout đối với line tty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B53109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6D27F11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6B3259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 Kiểm tra cấu hình exec-timeout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773B3B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15112D3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580094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secret của enable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1AFAB8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16442DC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00CF61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service password-encryption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2096C0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2ABEDD3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9CDFAB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secret với toàn bộ người dùng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3D7BB0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05E0005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3A3FE1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thuật toán mã hóa mật khẩu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B188F6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71CD2C2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79BB34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2.11. Kiểm tra cấu hình chuỗi SNMP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0FC389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388134F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245FCF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2.12. Kiểm tra phân quyền cho SNMP-Server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7C8181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11AA4AB4" w14:textId="77777777" w:rsidTr="00614157">
        <w:trPr>
          <w:trHeight w:val="55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DAA2F4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tra, đánh giá cấu hình dịch vụ</w:t>
            </w:r>
          </w:p>
        </w:tc>
      </w:tr>
      <w:tr w:rsidR="00BE527B" w:rsidRPr="00B3086D" w14:paraId="7B1FAAD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00899F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cấu hình SSH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AC7560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3CBEB4D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E987BF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cấu hình SSH Authentication-Retries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096044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486B3F4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2BA4E5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SSH Version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61D668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1450479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685FE9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trạng thái dịch vụ CDP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45FEA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3217D13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D61196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3.5. Kiểm tra trạng thái dịch vụ BOOTP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DA320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503F838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C2664D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3.6. Kiểm tra trạng thái dịch vụ DHCP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DB75B4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0F7F7C7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A4FBA7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3.7. Kiểm tra trạng thái dịch vụ Identd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56FEF2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2E0B594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D74A1C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3.8. Kiểm tra cấu hình tcp-keepalives-in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42DC53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BE527B" w:rsidRPr="00B3086D" w14:paraId="7855491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6D0609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3.9. Kiểm tra cấu hình tcp-keepalives-out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8D49CE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BE527B" w:rsidRPr="00B3086D" w14:paraId="2EF2F69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AE0D3DC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3.10. Kiểm tra trạng thái dịch vụ PAD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2C923D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BE527B" w:rsidRPr="00B3086D" w14:paraId="3A03B48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9EBD7AD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3.11.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BDDE3E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BE527B" w:rsidRPr="00B3086D" w14:paraId="5540AC6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B32A917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3.12. Kiểm tra cấu hình buffer size đối với logging buffered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8DBAB6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BE527B" w:rsidRPr="00B3086D" w14:paraId="4057EE6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231F3F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3.13. Kiểm tra cấu hình logging console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728B54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BE527B" w:rsidRPr="00B3086D" w14:paraId="2C04EDB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60E96A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3.14. Kiểm tra cấu hình logging host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E749C0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BE527B" w:rsidRPr="00B3086D" w14:paraId="051C962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216531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3.15. Kiểm tra cấu hình logging trap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33FA78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BE527B" w:rsidRPr="00B3086D" w14:paraId="0D2BD9E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B81CDF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3.16.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386949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BE527B" w:rsidRPr="00B3086D" w14:paraId="549B2E6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545314" w14:textId="77777777" w:rsidR="00BE527B" w:rsidRPr="00B3086D" w:rsidRDefault="00BE527B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3.17. Kiểm tra cấu hình ip source-route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041B61" w14:textId="77777777" w:rsidR="00BE527B" w:rsidRPr="00B3086D" w:rsidRDefault="00BE527B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</w:tbl>
    <w:p w14:paraId="1951EB03" w14:textId="77777777" w:rsidR="00BE527B" w:rsidRPr="00B3086D" w:rsidRDefault="00BE527B" w:rsidP="00BE527B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BE527B" w:rsidRPr="00B3086D" w14:paraId="0AEB9D02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4C56EC1F" w14:textId="77777777" w:rsidR="00BE527B" w:rsidRPr="00B3086D" w:rsidRDefault="00BE527B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DAD33C2" w14:textId="77777777" w:rsidR="00BE527B" w:rsidRPr="00B3086D" w:rsidRDefault="00BE527B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8A772CB" w14:textId="77777777" w:rsidR="00BE527B" w:rsidRPr="00B3086D" w:rsidRDefault="00BE527B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BE527B" w:rsidRPr="001D6F94" w14:paraId="5962DA13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2FF3E" w14:textId="77777777" w:rsidR="00BE527B" w:rsidRPr="00B3086D" w:rsidRDefault="00BE527B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firmware của thiết bị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692C4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3CA9273F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35EA6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Cập nhật phiên bản firmware mới nhất</w:t>
            </w:r>
          </w:p>
        </w:tc>
      </w:tr>
      <w:tr w:rsidR="00BE527B" w:rsidRPr="00B3086D" w14:paraId="104B77D7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4E797" w14:textId="77777777" w:rsidR="00BE527B" w:rsidRPr="00B3086D" w:rsidRDefault="00BE527B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trạng thái dịch vụ CDP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59C9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439223E6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0B04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Tắt dịch vụ CDP</w:t>
            </w:r>
          </w:p>
        </w:tc>
      </w:tr>
      <w:tr w:rsidR="00BE527B" w:rsidRPr="00B3086D" w14:paraId="2A470C63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12F59" w14:textId="77777777" w:rsidR="00BE527B" w:rsidRPr="00B3086D" w:rsidRDefault="00BE527B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244AB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3E12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on hoặc logging host</w:t>
            </w:r>
          </w:p>
        </w:tc>
      </w:tr>
      <w:tr w:rsidR="00BE527B" w:rsidRPr="00B3086D" w14:paraId="3F1C205F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2EF43" w14:textId="77777777" w:rsidR="00BE527B" w:rsidRPr="00B3086D" w:rsidRDefault="00BE527B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logging host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80C8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64F46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host</w:t>
            </w:r>
          </w:p>
        </w:tc>
      </w:tr>
      <w:tr w:rsidR="00BE527B" w:rsidRPr="001D6F94" w14:paraId="74D2A1E1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2C497" w14:textId="77777777" w:rsidR="00BE527B" w:rsidRPr="00B3086D" w:rsidRDefault="00BE527B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 trap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C93CC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EC2C3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trap</w:t>
            </w:r>
          </w:p>
        </w:tc>
      </w:tr>
      <w:tr w:rsidR="00BE527B" w:rsidRPr="001D6F94" w14:paraId="0975EF8F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93C6F" w14:textId="77777777" w:rsidR="00BE527B" w:rsidRPr="00B3086D" w:rsidRDefault="00BE527B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đồng bộ thời gian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0465D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39884809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04A7A" w14:textId="77777777" w:rsidR="00BE527B" w:rsidRPr="00B3086D" w:rsidRDefault="00BE527B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đồng bộ thời gian theo giờ Việt Nam</w:t>
            </w:r>
          </w:p>
        </w:tc>
      </w:tr>
    </w:tbl>
    <w:p w14:paraId="0B054447" w14:textId="77777777" w:rsidR="00BE527B" w:rsidRPr="00B3086D" w:rsidRDefault="00BE527B" w:rsidP="00BE527B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