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31A2D9EF" w14:textId="306809B5" w:rsidR="0099740A" w:rsidRPr="00B3086D" w:rsidRDefault="0099740A" w:rsidP="0099740A">
      <w:pPr>
        <w:pStyle w:val="u3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35" w:name="_Toc214872478"/>
      <w:bookmarkStart w:id="36" w:name="_Toc214883261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2.1. SW_Cisco_10.10.1.201</w:t>
      </w:r>
      <w:bookmarkEnd w:id="35"/>
      <w:bookmarkEnd w:id="36"/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6"/>
      </w:tblGrid>
      <w:tr w:rsidR="0099740A" w:rsidRPr="00B3086D" w14:paraId="5BC85D65" w14:textId="77777777" w:rsidTr="00614157">
        <w:trPr>
          <w:gridAfter w:val="1"/>
          <w:wAfter w:w="6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248ED2" w14:textId="77777777" w:rsidR="0099740A" w:rsidRPr="001D6F94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87B8C5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99740A" w:rsidRPr="00B3086D" w14:paraId="7CB6382D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B3CC6D" w14:textId="77777777" w:rsidR="0099740A" w:rsidRPr="00B3086D" w:rsidRDefault="0099740A" w:rsidP="007A591E">
            <w:pPr>
              <w:pStyle w:val="oancuaDanhsach"/>
              <w:numPr>
                <w:ilvl w:val="0"/>
                <w:numId w:val="3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99740A" w:rsidRPr="00B3086D" w14:paraId="4E62909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961A98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8729FD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9740A" w:rsidRPr="00B3086D" w14:paraId="6233A60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30911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8F9AD5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837D14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766EA1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1.3. Kiểm tra độ dài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7F06E1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E45896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3C3EA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1.4. Kiểm tra chính sách khóa tài khoản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5FDA46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0CD18D4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B5AD7B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tra, đánh giá cấu hình quản trị thiết bị</w:t>
            </w:r>
          </w:p>
        </w:tc>
      </w:tr>
      <w:tr w:rsidR="0099740A" w:rsidRPr="00B3086D" w14:paraId="3742FB7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3E725B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 Kiểm tra phương thức kết nối đối với line vty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B5D1E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903437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4D414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 Kiểm tra cấu hình line aux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38CC51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1F67100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3F6EB6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exec-timeout đối với line aux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873773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8037D1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DE501B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exec-timeout đối với line console 0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B3EFC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BD6E65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E1B6BD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 Kiểm tra cấu hình exec-timeout đối với line tty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2C481A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85BB56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E4ED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 Kiểm tra cấu hình exec-timeout đối với line vty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34A99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49FEC2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4A907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 Kiểm tra cấu hình secret của enable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9649F4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15A8381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34990C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 Kiểm tra cấu hình service password-encryption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E03042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95B549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7C4AE1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2.9. Kiểm tra cấu hình secret với toàn bộ người dùng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517DF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CC786F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C9CE9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2.10. Kiểm tra thuật toán mã hóa mật khẩu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087D9B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2E3767E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917B88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2.11. Kiểm tra cấu hình chuỗi SNMP Community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3D0D63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6959753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99FA10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2.12. Kiểm tra phân quyền cho SNMP-Server Community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1AF5E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CD820D6" w14:textId="77777777" w:rsidTr="00614157">
        <w:trPr>
          <w:trHeight w:val="55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F1A874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tra, đánh giá cấu hình dịch vụ</w:t>
            </w:r>
          </w:p>
        </w:tc>
      </w:tr>
      <w:tr w:rsidR="0099740A" w:rsidRPr="00B3086D" w14:paraId="7C97984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70A283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cấu hình SSH Timeout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173D4E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3344A8E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B9A572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cấu hình SSH Authentication-Retries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0CF589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723576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1D15DC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SSH Version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DC5E8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38BA2F2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DDF081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trạng thái dịch vụ CDP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603ABC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52083A8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AF40A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3.5. Kiểm tra trạng thái dịch vụ BOOTP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5153CA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71AD431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BA5E8E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3.6. Kiểm tra trạng thái dịch vụ DHCP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CA3DB0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EAAFB9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F354AC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3.7. Kiểm tra trạng thái dịch vụ Identd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40E71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0F4A877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82911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3.8. Kiểm tra cấu hình tcp-keepalives-in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060DC0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9740A" w:rsidRPr="00B3086D" w14:paraId="4F2E775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93CD9A5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3.9. Kiểm tra cấu hình tcp-keepalives-out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7665DB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1BEDEC7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A6583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3.10. Kiểm tra trạng thái dịch vụ PAD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942F78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38FF68B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195F504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3.11. Kiểm tra cấu hình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0E5551F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5EF4736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961283F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3.12. Kiểm tra cấu hình buffer size đối với logging buffered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51C4B6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2AACDC8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FCF95B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3.13. Kiểm tra cấu hình logging console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F71351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3E3A8C0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95C3B2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3.14. Kiểm tra cấu hình logging host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0815F87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122742F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1B5F34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3.15. Kiểm tra cấu hình logging trap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0204C99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648EE4E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414FE8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3.16.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A33E03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9740A" w:rsidRPr="00B3086D" w14:paraId="69BCE4C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8F0A72B" w14:textId="77777777" w:rsidR="0099740A" w:rsidRPr="00B3086D" w:rsidRDefault="0099740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3.17. Kiểm tra cấu hình ip source-route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4A055F" w14:textId="77777777" w:rsidR="0099740A" w:rsidRPr="00B3086D" w:rsidRDefault="0099740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</w:tbl>
    <w:p w14:paraId="5875935A" w14:textId="77777777" w:rsidR="0099740A" w:rsidRPr="00B3086D" w:rsidRDefault="0099740A" w:rsidP="0099740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99740A" w:rsidRPr="00B3086D" w14:paraId="31B2F879" w14:textId="77777777" w:rsidTr="00614157">
        <w:trPr>
          <w:trHeight w:val="269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716B3B49" w14:textId="77777777" w:rsidR="0099740A" w:rsidRPr="00B3086D" w:rsidRDefault="0099740A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39CE4EDD" w14:textId="77777777" w:rsidR="0099740A" w:rsidRPr="00B3086D" w:rsidRDefault="0099740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3AB44B21" w14:textId="77777777" w:rsidR="0099740A" w:rsidRPr="00B3086D" w:rsidRDefault="0099740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99740A" w:rsidRPr="00672481" w14:paraId="424AA331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F85F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firmware của thiết bị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F3A1D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63D55010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D5460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Cập nhật phiên bản firmware mới nhất</w:t>
            </w:r>
          </w:p>
        </w:tc>
      </w:tr>
      <w:tr w:rsidR="0099740A" w:rsidRPr="00672481" w14:paraId="2815C949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3711B" w14:textId="77777777" w:rsidR="0099740A" w:rsidRPr="001D6F94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thuật toán mã hóa mật khẩu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6FEA3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5F938748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9CDB7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thuật toán mã hóa lên mức 8 hoặc 9</w:t>
            </w:r>
          </w:p>
        </w:tc>
      </w:tr>
      <w:tr w:rsidR="0099740A" w:rsidRPr="00B3086D" w14:paraId="4EDF62CB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7CD42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A51B6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DB32B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on hoặc logging host</w:t>
            </w:r>
          </w:p>
        </w:tc>
      </w:tr>
      <w:tr w:rsidR="0099740A" w:rsidRPr="00B3086D" w14:paraId="1D8E6159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DEE58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Kiểu tra cấu hình logging host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D95AF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4542F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host</w:t>
            </w:r>
          </w:p>
        </w:tc>
      </w:tr>
      <w:tr w:rsidR="0099740A" w:rsidRPr="001D6F94" w14:paraId="72992377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957BD" w14:textId="77777777" w:rsidR="0099740A" w:rsidRPr="00B3086D" w:rsidRDefault="0099740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 trap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7E7A6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E73B1" w14:textId="77777777" w:rsidR="0099740A" w:rsidRPr="00B3086D" w:rsidRDefault="0099740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trap</w:t>
            </w:r>
          </w:p>
        </w:tc>
      </w:tr>
    </w:tbl>
    <w:p w14:paraId="695C0B6B" w14:textId="77777777" w:rsidR="00F35C5D" w:rsidRPr="00B3086D" w:rsidRDefault="00F35C5D" w:rsidP="002634EB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