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7FA9A3D0" w14:textId="3A02F32D" w:rsidR="002B47B6" w:rsidRPr="00B3086D" w:rsidRDefault="002B47B6" w:rsidP="002B47B6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55" w:name="_Toc214872488"/>
      <w:bookmarkStart w:id="56" w:name="_Toc214883271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3.1. FW_FortiGate_192.168.31.253</w:t>
      </w:r>
      <w:bookmarkEnd w:id="55"/>
      <w:bookmarkEnd w:id="56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2B47B6" w:rsidRPr="00B3086D" w14:paraId="3A994657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BD195" w14:textId="77777777" w:rsidR="002B47B6" w:rsidRPr="001D6F94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F40CBB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2B47B6" w:rsidRPr="00B3086D" w14:paraId="2CC7FBEB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C3A5E" w14:textId="77777777" w:rsidR="002B47B6" w:rsidRPr="00B3086D" w:rsidRDefault="002B47B6" w:rsidP="007A591E">
            <w:pPr>
              <w:pStyle w:val="oancuaDanhsach"/>
              <w:numPr>
                <w:ilvl w:val="0"/>
                <w:numId w:val="12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2B47B6" w:rsidRPr="00B3086D" w14:paraId="6C048D1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184310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D16460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2B47B6" w:rsidRPr="00B3086D" w14:paraId="3FDEBD2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A6945D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966CF4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6A4A817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0C872B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chính sách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A6751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6D9212F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549EFF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cấu hình Idle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647967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2B47B6" w:rsidRPr="00B3086D" w14:paraId="17E113E5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EDC667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2B47B6" w:rsidRPr="00B3086D" w14:paraId="4F71002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C4EDB1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cấu hình HTTPS và SSH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DF6D4E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5CBEC4C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20E36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2.2. Kiểm tra cấu hình HA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C13944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75FA7F8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90401E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cập nhật Antivirus tự động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8845B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4FB178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FA8003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0DA838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63F0243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FC17B51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chính sách Firewall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A4A8E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544E729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A96530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6</w:t>
            </w: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. 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Kiểm tra cấu hình IPS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9B9FCF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48D9E57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08F9D2B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DNS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8D53F1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1DC3A5A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441649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Application Control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17EBF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0C4B822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B7432C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98D5B7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0B1A2BA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CD069B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cấu hình logging cho chính sách Firewall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834C7D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248EB2A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089FA0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2.11. Kiểm tra cấu hình Antivirus Machine Learning Detection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E07254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</w:tbl>
    <w:p w14:paraId="7E1A3839" w14:textId="77777777" w:rsidR="002B47B6" w:rsidRPr="00B3086D" w:rsidRDefault="002B47B6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2B47B6" w:rsidRPr="00B3086D" w14:paraId="66425315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59BAD329" w14:textId="77777777" w:rsidR="002B47B6" w:rsidRPr="00B3086D" w:rsidRDefault="002B47B6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6F43BBFC" w14:textId="77777777" w:rsidR="002B47B6" w:rsidRPr="00B3086D" w:rsidRDefault="002B47B6" w:rsidP="00614157">
            <w:pPr>
              <w:jc w:val="right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148FA890" w14:textId="77777777" w:rsidR="002B47B6" w:rsidRPr="00B3086D" w:rsidRDefault="002B47B6" w:rsidP="00614157">
            <w:pPr>
              <w:jc w:val="right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2B47B6" w:rsidRPr="001D6F94" w14:paraId="3C76BCD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A445E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chính sách mật khẩu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87AB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6377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chính sách mật khẩu với ít nhất độ dài mật khẩu là 8, hết hạn mật khẩu được bật và không được reuse password</w:t>
            </w:r>
          </w:p>
        </w:tc>
      </w:tr>
      <w:tr w:rsidR="002B47B6" w:rsidRPr="00B3086D" w14:paraId="08C70FD2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7C1E6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Idle Timeout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7211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C407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Idle Timeout</w:t>
            </w:r>
          </w:p>
        </w:tc>
      </w:tr>
      <w:tr w:rsidR="00635A3A" w:rsidRPr="001D6F94" w14:paraId="2A511CE9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4371" w14:textId="217B35B0" w:rsidR="00635A3A" w:rsidRPr="00B3086D" w:rsidRDefault="00635A3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HA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255C" w14:textId="29E2C698" w:rsidR="00635A3A" w:rsidRPr="00B3086D" w:rsidRDefault="00635A3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E160F" w14:textId="08E22858" w:rsidR="00635A3A" w:rsidRPr="00B3086D" w:rsidRDefault="00635A3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HA</w:t>
            </w:r>
          </w:p>
        </w:tc>
      </w:tr>
      <w:tr w:rsidR="002B47B6" w:rsidRPr="001D6F94" w14:paraId="25587FED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6A582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chính sách Firewall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84B3D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146B22ED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A7AD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chính sách Firewall</w:t>
            </w:r>
          </w:p>
        </w:tc>
      </w:tr>
      <w:tr w:rsidR="002B47B6" w:rsidRPr="001D6F94" w14:paraId="2FF317B3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0661D" w14:textId="77777777" w:rsidR="002B47B6" w:rsidRPr="001D6F94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IDS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3729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2E47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IDS cho chính sách Firewall</w:t>
            </w:r>
          </w:p>
        </w:tc>
      </w:tr>
      <w:tr w:rsidR="002B47B6" w:rsidRPr="001D6F94" w14:paraId="47619F07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F4B0" w14:textId="77777777" w:rsidR="002B47B6" w:rsidRPr="001D6F94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DNS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C26E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ABC2B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DNS cho chính sách Firewall</w:t>
            </w:r>
          </w:p>
        </w:tc>
      </w:tr>
      <w:tr w:rsidR="002B47B6" w:rsidRPr="00B3086D" w14:paraId="0226684E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EAE7B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Application Control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85D7B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056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Application Control cho chính sách Firewall</w:t>
            </w:r>
          </w:p>
        </w:tc>
      </w:tr>
      <w:tr w:rsidR="002B47B6" w:rsidRPr="00B3086D" w14:paraId="3C55B783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3ACD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cho chính sách Firewall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825F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E545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cho chính sách Firewall</w:t>
            </w:r>
          </w:p>
        </w:tc>
      </w:tr>
      <w:tr w:rsidR="002B47B6" w:rsidRPr="00B3086D" w14:paraId="64DFC938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E01BE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 xml:space="preserve">Kiểm tra cấu hình Antivirus Machine Learning Detection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5B81A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5FB4B4BB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4A5E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Thực hiện cấu hình Antivirus Machine Learning Detection</w:t>
            </w:r>
          </w:p>
        </w:tc>
      </w:tr>
    </w:tbl>
    <w:p w14:paraId="588ED4FD" w14:textId="77777777" w:rsidR="002B47B6" w:rsidRPr="00B3086D" w:rsidRDefault="002B47B6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