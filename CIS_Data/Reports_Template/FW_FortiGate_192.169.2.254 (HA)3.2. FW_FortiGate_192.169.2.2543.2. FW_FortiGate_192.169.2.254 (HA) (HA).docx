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29FE4FA9" w14:textId="6E8F3971" w:rsidR="002B47B6" w:rsidRPr="00B3086D" w:rsidRDefault="002B47B6" w:rsidP="00A720ED">
      <w:pPr>
        <w:pStyle w:val="u3"/>
        <w:spacing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57" w:name="_Toc214872489"/>
      <w:bookmarkStart w:id="58" w:name="_Toc214883272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3.2. FW_FortiGate_192.169.2.254</w:t>
      </w:r>
      <w:r w:rsidR="001774E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 (HA)</w:t>
      </w:r>
      <w:bookmarkEnd w:id="57"/>
      <w:bookmarkEnd w:id="58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2B47B6" w:rsidRPr="00B3086D" w14:paraId="337B3172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869429" w14:textId="77777777" w:rsidR="002B47B6" w:rsidRPr="001D6F94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EEB3F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2B47B6" w:rsidRPr="00B3086D" w14:paraId="55371132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4C21A" w14:textId="77777777" w:rsidR="002B47B6" w:rsidRPr="00B3086D" w:rsidRDefault="002B47B6" w:rsidP="007A591E">
            <w:pPr>
              <w:pStyle w:val="oancuaDanhsach"/>
              <w:numPr>
                <w:ilvl w:val="0"/>
                <w:numId w:val="13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2B47B6" w:rsidRPr="00B3086D" w14:paraId="63B1C58B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9B9C6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B20B0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2B47B6" w:rsidRPr="00B3086D" w14:paraId="13525DB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F45BE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75C6A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E3026C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E305A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chính sách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DE53C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2521A3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4BB2F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cấu hình Idle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1DD3C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2B47B6" w:rsidRPr="00B3086D" w14:paraId="5F2B8FAA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37350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2B47B6" w:rsidRPr="00B3086D" w14:paraId="4C25429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3512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cấu hình HTTPS và SSH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D7B0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AFD867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78512E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HA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CF1FA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436D42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C12F7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cập nhật Antivirus tự động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106D1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C22DC3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75446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CE807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3C6B6B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66663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6D50F0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1E35162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5B8449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EEB22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08EB9AB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A082ED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DNS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CBC259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4A9564B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9C064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Application Control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AA6FF1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7343C6B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44A29B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EF90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5845C1F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2B90DC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logging cho chính sách Firewall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60FFE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2B47B6" w:rsidRPr="00B3086D" w14:paraId="361A111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2F0F67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Antivirus Machine Learning Detection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6EA0C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</w:tbl>
    <w:p w14:paraId="698F7304" w14:textId="77777777" w:rsidR="002B47B6" w:rsidRPr="00B3086D" w:rsidRDefault="002B47B6" w:rsidP="002B47B6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2B47B6" w:rsidRPr="00B3086D" w14:paraId="52CB8B9A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23E6B03C" w14:textId="77777777" w:rsidR="002B47B6" w:rsidRPr="00B3086D" w:rsidRDefault="002B47B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403C1A4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7F28943B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2B47B6" w:rsidRPr="001D6F94" w14:paraId="3715A84C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769A3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chính sách mật khẩu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721F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1D92FC49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53B0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chính sách mật khẩu với ít nhất độ dài mật khẩu là 8, hết hạn mật khẩu được bật và không được reuse password</w:t>
            </w:r>
          </w:p>
        </w:tc>
      </w:tr>
      <w:tr w:rsidR="002B47B6" w:rsidRPr="001D6F94" w14:paraId="63993EDA" w14:textId="77777777" w:rsidTr="00A720ED">
        <w:trPr>
          <w:trHeight w:val="2029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64D04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DNS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57164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117BC220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135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DNS cho chính sách Firewall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