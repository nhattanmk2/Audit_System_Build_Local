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720080" w14:textId="360A5BA9" w:rsidR="002634EB" w:rsidRPr="007800A8" w:rsidRDefault="00E870DE" w:rsidP="00EB72C1">
      <w:pPr>
        <w:pStyle w:val="u1"/>
        <w:framePr w:hSpace="0" w:wrap="auto" w:vAnchor="margin" w:hAnchor="text" w:yAlign="inline"/>
        <w:numPr>
          <w:ilvl w:val="0"/>
          <w:numId w:val="19"/>
        </w:numPr>
        <w:spacing w:before="240" w:after="120"/>
        <w:rPr>
          <w:rFonts w:ascii="Times New Roman" w:hAnsi="Times New Roman" w:cs="Times New Roman"/>
          <w:sz w:val="28"/>
        </w:rPr>
      </w:pPr>
      <w:bookmarkStart w:id="0" w:name="_Toc214883244"/>
      <w:bookmarkStart w:id="1" w:name="_GoBack"/>
      <w:bookmarkEnd w:id="1"/>
      <w:r w:rsidRPr="007800A8">
        <w:rPr>
          <w:rFonts w:ascii="Times New Roman" w:hAnsi="Times New Roman" w:cs="Times New Roman"/>
          <w:sz w:val="28"/>
        </w:rPr>
        <w:t>CHI TIẾT KẾT QUẢ KIỂM ĐỊNH</w:t>
      </w:r>
      <w:bookmarkEnd w:id="0"/>
    </w:p>
    <w:p w14:paraId="6A391668" w14:textId="65015F83" w:rsidR="00142600" w:rsidRPr="00B3086D" w:rsidRDefault="001D6F94" w:rsidP="00765986">
      <w:pPr>
        <w:pStyle w:val="u2"/>
        <w:framePr w:hSpace="0" w:wrap="auto" w:vAnchor="margin" w:hAnchor="text" w:yAlign="inline"/>
        <w:spacing w:after="0"/>
        <w:rPr>
          <w:rFonts w:ascii="Times New Roman" w:hAnsi="Times New Roman" w:cs="Times New Roman"/>
          <w:color w:val="0070C0"/>
          <w:sz w:val="26"/>
          <w:szCs w:val="26"/>
          <w:lang w:val="it-IT" w:eastAsia="ko-KR"/>
        </w:rPr>
      </w:pPr>
      <w:bookmarkStart w:id="2" w:name="_Toc214872462"/>
      <w:bookmarkStart w:id="3" w:name="_Toc214883245"/>
      <w:bookmarkStart w:id="4" w:name="_Toc144369407"/>
      <w:r>
        <w:rPr>
          <w:rFonts w:ascii="Times New Roman" w:hAnsi="Times New Roman" w:cs="Times New Roman"/>
          <w:color w:val="0070C0"/>
          <w:sz w:val="26"/>
          <w:szCs w:val="26"/>
          <w:lang w:val="it-IT" w:eastAsia="ko-KR"/>
        </w:rPr>
        <w:t xml:space="preserve">            A</w:t>
      </w:r>
      <w:r w:rsidR="003F5A99">
        <w:rPr>
          <w:rFonts w:ascii="Times New Roman" w:hAnsi="Times New Roman" w:cs="Times New Roman"/>
          <w:color w:val="0070C0"/>
          <w:sz w:val="26"/>
          <w:szCs w:val="26"/>
          <w:lang w:val="it-IT" w:eastAsia="ko-KR"/>
        </w:rPr>
        <w:t xml:space="preserve"> </w:t>
      </w:r>
      <w:r w:rsidR="00765986" w:rsidRPr="00B3086D">
        <w:rPr>
          <w:rFonts w:ascii="Times New Roman" w:hAnsi="Times New Roman" w:cs="Times New Roman"/>
          <w:color w:val="0070C0"/>
          <w:sz w:val="26"/>
          <w:szCs w:val="26"/>
          <w:lang w:val="it-IT" w:eastAsia="ko-KR"/>
        </w:rPr>
        <w:t>1. SERVER</w:t>
      </w:r>
      <w:bookmarkEnd w:id="2"/>
      <w:bookmarkEnd w:id="3"/>
    </w:p>
    <w:p w14:paraId="128794EC" w14:textId="1B617535" w:rsidR="00462D51" w:rsidRPr="00B3086D" w:rsidRDefault="00462D51" w:rsidP="00142600">
      <w:pPr>
        <w:pStyle w:val="u3"/>
        <w:rPr>
          <w:rFonts w:ascii="Times New Roman" w:hAnsi="Times New Roman" w:cs="Times New Roman"/>
          <w:color w:val="0070C0"/>
          <w:sz w:val="26"/>
          <w:szCs w:val="26"/>
          <w:lang w:val="it-IT" w:eastAsia="ko-KR"/>
        </w:rPr>
      </w:pPr>
      <w:bookmarkStart w:id="5" w:name="_Toc214872463"/>
      <w:bookmarkStart w:id="6" w:name="_Toc214883246"/>
      <w:r w:rsidRPr="00B3086D">
        <w:rPr>
          <w:rFonts w:ascii="Times New Roman" w:hAnsi="Times New Roman" w:cs="Times New Roman"/>
          <w:color w:val="0070C0"/>
          <w:sz w:val="26"/>
          <w:szCs w:val="26"/>
          <w:lang w:val="it-IT" w:eastAsia="ko-KR"/>
        </w:rPr>
        <w:t>1.</w:t>
      </w:r>
      <w:r w:rsidR="00142600" w:rsidRPr="00B3086D">
        <w:rPr>
          <w:rFonts w:ascii="Times New Roman" w:hAnsi="Times New Roman" w:cs="Times New Roman"/>
          <w:color w:val="0070C0"/>
          <w:sz w:val="26"/>
          <w:szCs w:val="26"/>
          <w:lang w:val="it-IT" w:eastAsia="ko-KR"/>
        </w:rPr>
        <w:t>1.</w:t>
      </w:r>
      <w:r w:rsidRPr="00B3086D">
        <w:rPr>
          <w:rFonts w:ascii="Times New Roman" w:hAnsi="Times New Roman" w:cs="Times New Roman"/>
          <w:color w:val="0070C0"/>
          <w:sz w:val="26"/>
          <w:szCs w:val="26"/>
          <w:lang w:val="it-IT" w:eastAsia="ko-KR"/>
        </w:rPr>
        <w:t xml:space="preserve"> 2022-192.169.3.14</w:t>
      </w:r>
      <w:bookmarkEnd w:id="5"/>
      <w:bookmarkEnd w:id="6"/>
    </w:p>
    <w:tbl>
      <w:tblPr>
        <w:tblW w:w="9171" w:type="dxa"/>
        <w:tblLayout w:type="fixed"/>
        <w:tblCellMar>
          <w:left w:w="0" w:type="dxa"/>
          <w:right w:w="0" w:type="dxa"/>
        </w:tblCellMar>
        <w:tblLook w:val="04A0" w:firstRow="1" w:lastRow="0" w:firstColumn="1" w:lastColumn="0" w:noHBand="0" w:noVBand="1"/>
      </w:tblPr>
      <w:tblGrid>
        <w:gridCol w:w="7363"/>
        <w:gridCol w:w="1808"/>
      </w:tblGrid>
      <w:tr w:rsidR="0010492A" w:rsidRPr="00B3086D" w14:paraId="31DE87A5" w14:textId="77777777" w:rsidTr="00AE0F77">
        <w:trPr>
          <w:trHeight w:val="285"/>
          <w:tblHeader/>
        </w:trPr>
        <w:tc>
          <w:tcPr>
            <w:tcW w:w="7363"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bookmarkEnd w:id="4"/>
          <w:p w14:paraId="41CB0989"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8"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2539B4EC"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32FB3360" w14:textId="77777777" w:rsidTr="007532A6">
        <w:trPr>
          <w:trHeight w:val="285"/>
        </w:trPr>
        <w:tc>
          <w:tcPr>
            <w:tcW w:w="9171"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41068A7A"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595A6AF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EEC78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69AE8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0E2DDC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C7008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6B9FE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41ADB26" w14:textId="77777777" w:rsidTr="007532A6">
        <w:trPr>
          <w:trHeight w:val="285"/>
        </w:trPr>
        <w:tc>
          <w:tcPr>
            <w:tcW w:w="9171"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0A63DCD0"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525D4838" w14:textId="77777777" w:rsidTr="007532A6">
        <w:trPr>
          <w:trHeight w:val="285"/>
        </w:trPr>
        <w:tc>
          <w:tcPr>
            <w:tcW w:w="9171"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56148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1FF3762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A85E6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39F83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0B3E44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085D6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DF525B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EC4550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4822C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6AD04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8B4DBE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CFE102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BFA8A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AD72F3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64848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3D32E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873734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3B6CF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D0B9C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92A06DC" w14:textId="77777777" w:rsidTr="007532A6">
        <w:trPr>
          <w:trHeight w:val="285"/>
        </w:trPr>
        <w:tc>
          <w:tcPr>
            <w:tcW w:w="9171"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1AA49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377934A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55E80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B27681" w14:textId="08776172" w:rsidR="0010492A" w:rsidRPr="00B3086D" w:rsidRDefault="006C27B3"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3B6173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E5422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26E1ED" w14:textId="2E0360F9" w:rsidR="0010492A" w:rsidRPr="00B3086D" w:rsidRDefault="00CD3398"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CAF982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A4815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0234C8" w14:textId="7A4F04D1" w:rsidR="0010492A" w:rsidRPr="00B3086D" w:rsidRDefault="005F270D"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3E213DE" w14:textId="77777777" w:rsidTr="007532A6">
        <w:trPr>
          <w:trHeight w:val="285"/>
        </w:trPr>
        <w:tc>
          <w:tcPr>
            <w:tcW w:w="9171"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6CCC3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5597539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2121F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20ACF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94FC69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6FCBD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EB98C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DF44BA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820AE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E8684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C6F035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07D8F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1AEFD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62BB9E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DFDC9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1FAC8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868EDA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877F3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27AEC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6D2757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72B01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DAE6B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3F2555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F2294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26861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4C7F07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C13E5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81E8A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37CC35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61DBB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37531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F10F93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5E12A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FF7AA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B9FF0C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3479F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38805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6DEE69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E5E3F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66EEA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77EF21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41323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2FDEB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43C840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19076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3E187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67F089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A2371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27734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65064F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789A5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C5B22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70C2FF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3F7AE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59E75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B31B6F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992E9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9DF7A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09A4AB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45665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74096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F6E80D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30A66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6C43B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B8D512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51D59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7C6DC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E3FCA8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6F0C6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3C817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CF5C9D2" w14:textId="77777777" w:rsidTr="007532A6">
        <w:trPr>
          <w:trHeight w:val="285"/>
        </w:trPr>
        <w:tc>
          <w:tcPr>
            <w:tcW w:w="9171"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4AB45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4C6FD1A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4C510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2.4.1. Accounts: Block Microsoft accounts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CE892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117AF4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CA56D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Audit: Force audit policy subcategory settings (Windows Vista or later) to override audit policy category settings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7192C1" w14:textId="1526AF5E"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E4412B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AC4DB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Devices: Allowed to format and eject removable media</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2D9F46" w14:textId="474AB339"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7CB027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8E47C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Domain controller: Refuse machine account password changes (DC Only)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65571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880992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2A8BC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require CTRL+ALT+DEL</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408D7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AC5F6D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7F3AC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Interactive logon: Don't display last signed-in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FE3863" w14:textId="7E127426" w:rsidR="0010492A" w:rsidRPr="00B3086D" w:rsidRDefault="009304C2"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F8F84C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9C98B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Interactive logon: Machine inactivity limit</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9C4854" w14:textId="2A731A4E" w:rsidR="0010492A" w:rsidRPr="00B3086D" w:rsidRDefault="003E360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D35887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E66E7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access: Do not allow anonymous enumeration of SAM accounts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2965D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C1F0D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C0BAA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access: Do not allow anonymous enumeration of SAM accounts and shares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C69EAC" w14:textId="1BB12D15"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135C15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4074F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Network security: Allow Local System to use computer identity for NTLM</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D32B6D" w14:textId="17E81A9E"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AA6FBC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4666F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Network security: Allow LocalSystem NULL session fallback</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E9EFF2" w14:textId="5E2E8280"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353295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16BCB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Shutdown: Allow system to be shut down without having to log 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53939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65BAC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6665C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2.4.13. User Account Control: Admin Approval Mode for the Built-in Administrator account</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5BFF80" w14:textId="3ED8CE48"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23161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BB1FA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2.4.14. User Account Control: Behavior of the elevation prompt for administrators in Admin Approval Mode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B984A8" w14:textId="4E6CFBA0"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B69E75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127FE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2.4.15. User Account Control: Detect application installations and prompt for elevation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C10F0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40FF9A" w14:textId="77777777" w:rsidTr="007532A6">
        <w:trPr>
          <w:trHeight w:val="285"/>
        </w:trPr>
        <w:tc>
          <w:tcPr>
            <w:tcW w:w="9171"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DCF21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61457B9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9A923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E7DE3C" w14:textId="18740CE9"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555DCE" w14:textId="77777777" w:rsidTr="007532A6">
        <w:trPr>
          <w:trHeight w:val="285"/>
        </w:trPr>
        <w:tc>
          <w:tcPr>
            <w:tcW w:w="9171"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A40B6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17F5EA7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FC924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85BED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9F136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2F78F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418BD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F6915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B7E46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C3288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FEC9CD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32AFB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8AE12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9AB2B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4AA24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3F548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C0DE1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C79B2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98249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F1D2C0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3160B4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BA74B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BF73B5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2E2F2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D3D09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51E598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ACD27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14341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98A7A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5D525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2D3D6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1C6E29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647D5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29845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DC12F0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F04ED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2.6.12. Windows Firewall: Private: Logging: Log successful connections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0C811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EDEF34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366AD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ACF27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DB7D1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27FD8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350A5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7E054F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5A6CA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078E0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4B56ED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28914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2.6.16. Windows Firewall: Public: Settings: Apply local connection security rules (Domain joined)</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5AFD5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815FC9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6AC49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059AF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6AD1E7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8751E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5D846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94C3A8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7673C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455EA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3C38E1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6F1B0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6B986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01EC345" w14:textId="77777777" w:rsidTr="007532A6">
        <w:trPr>
          <w:trHeight w:val="285"/>
        </w:trPr>
        <w:tc>
          <w:tcPr>
            <w:tcW w:w="9171"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2F42B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1C18B92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35D34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F83BBE" w14:textId="0E48A3E7"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B0557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849BF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5FF11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977C51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CBC83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CBD35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0B4E9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D1C3D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524AC5" w14:textId="5D4B1E80"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2ADE65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D2EDB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F57C4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7266D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69A90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85AE0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CA9C31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E0ECB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E65724" w14:textId="25D8C369"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DF5FFA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AD257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PNP Activity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8413BC" w14:textId="1C63BCB1" w:rsidR="00AE0F77" w:rsidRPr="00B3086D" w:rsidRDefault="0018231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B8975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5D297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Process Creation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0BBF58" w14:textId="5EE9C7A2"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FE70D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93C97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Access (DC Only)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A5A02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187D6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3C564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Directory Service Changes (DC Only)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C7B28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585B4C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8F66C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Account Lockout</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67C1E1" w14:textId="7E9D36FF"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7E7455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75CAB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Group Membership</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EE3801" w14:textId="7B258C82"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57A19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5B352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Other Logon/Logoff Events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12F541" w14:textId="566E494B"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6F80E9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DF1C0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Detailed File Share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435A9E" w14:textId="43FDB4F4"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A66BE6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55146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File Share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FD2AFA" w14:textId="26352286"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E6A813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A3E39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Other Object Access Events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5FE896" w14:textId="0F1ED20E" w:rsidR="00AE0F77" w:rsidRPr="00B3086D" w:rsidRDefault="00E4482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48A47D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EBA95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Removable Storage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CD5032" w14:textId="4F6CE691"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C12A4A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F3978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MPSSVC Rule-Level Policy Change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087F91" w14:textId="1E1E3259"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9CBDD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42B53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Other Policy Change Events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2EDB37" w14:textId="2724AFDC"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7B78FB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C2B106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2.7.21. Audit Sensitive Privilege Use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214DEF" w14:textId="34ED59E0"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472E7F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11E4D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2.7.22. Audit Security System Extension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848870" w14:textId="26B9FB34"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BD9D7BC" w14:textId="77777777" w:rsidTr="007532A6">
        <w:trPr>
          <w:trHeight w:val="285"/>
        </w:trPr>
        <w:tc>
          <w:tcPr>
            <w:tcW w:w="9171"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3A8A5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0ECF4B3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3646F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Control Panel: Personalization: Prevent enabling lock screen camera</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4DAC15" w14:textId="26FE55FA"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9EA25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854F8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Control Panel: Personalization: Prevent enabling lock screen slide show</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49B482" w14:textId="4892B6EA"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8C33A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C79A0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Control Panel: Regional and Language Options: Allow users to enable online speech recognition services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6D135A" w14:textId="1B089239" w:rsidR="00AE0F77" w:rsidRPr="00B3086D" w:rsidRDefault="00D61F3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8F1C8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A6138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DNS Client: Turn off multicast name resolution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4768DF" w14:textId="379AF30F"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FE463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459DD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Network Connection: Prohibit installation and configuration of Network Bridge on your DNS domain network</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C50930" w14:textId="4FDA2CEF"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16F49D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D956C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Network Connection: Prohibit use of Internet Connection Sharing on your DNS domain network</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E39246" w14:textId="6BEDE5B4" w:rsidR="00AE0F77" w:rsidRPr="00B3086D" w:rsidRDefault="001B7E3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0E905F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6FAE3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Network Connection: Require domain users to elevate when setting a network's location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7B6546" w14:textId="2A61C00B"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9AF3B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9764B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Network Provider: Hardened UNC Paths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FFCE52" w14:textId="739D1C9C" w:rsidR="00AE0F77" w:rsidRPr="00B3086D" w:rsidRDefault="009D132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B6023E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84516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2.8.9. Windows Connection Manager: Minimize the number of simultaneous connections to the Internet or a Windows Domain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32BBED" w14:textId="7E0A0AD7" w:rsidR="00AE0F77" w:rsidRPr="00B3086D" w:rsidRDefault="006E21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59E8D2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4D2BB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Printers: Allow Print Spooler to accept client connections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93793A" w14:textId="5D2FD4D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02370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9AA86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Audit Process Creation: Include command line in process creation events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3C3677" w14:textId="3999839B" w:rsidR="00AE0F77" w:rsidRPr="00B3086D" w:rsidRDefault="00CC3F8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A0B15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06633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Credentials Delegation: Encryption Oracle Remediation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19BE28" w14:textId="4F8659F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30819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C021E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Device Installation Restrictions: Prevent device metadata retrieval from the Internet</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E1B02C" w14:textId="785A652A"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8D9D2B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E8767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Group Policy: Configure registry policy processing</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168430" w14:textId="70FC6AFB"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308273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74C56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Group Policy: Continue experiences on this device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C649C0" w14:textId="29B81AA1"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1CFE1A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D5220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Internet Communication Settings: Turn off downloading of print drivers over HTTP</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863C9C" w14:textId="428DD5CD"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FA2906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1060E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Internet Communication Settings: Turn off Internet download for Web publishing and online ordering wizards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61DE87" w14:textId="66D18FA6"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89BCF0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8A6B1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Logon: Block user from showing account details on sign-in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3B9A51" w14:textId="3BBFAC4E" w:rsidR="00AE0F77" w:rsidRPr="00B3086D" w:rsidRDefault="00D5595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0350D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62CCF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Logon: Do not display network selection UI</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5EC048" w14:textId="42165448" w:rsidR="00AE0F77" w:rsidRPr="00B3086D" w:rsidRDefault="00DE10D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A3A33B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40206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Logon: Do not enumerate connected users on domain-joined computers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286F15" w14:textId="40B7CD4C" w:rsidR="00AE0F77" w:rsidRPr="00B3086D" w:rsidRDefault="00B1277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A6E24D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E00C4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Logon: Turn off app notifications on the lock screen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444DEB" w14:textId="21C76B82" w:rsidR="00AE0F77" w:rsidRPr="00B3086D" w:rsidRDefault="004B30F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42FAA6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86FD8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Logon: Turn off picture password sign-in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B90632" w14:textId="7C756745" w:rsidR="00AE0F77" w:rsidRPr="00B3086D" w:rsidRDefault="0069753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C54E0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A9A74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Remote Assistance: Configure Solicited Remote Assistance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826765" w14:textId="315517B1"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DA7FC5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504A0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2.8.24. App runtime: Allow Microsoft accounts to be optional</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359BD4" w14:textId="26B4FDCD" w:rsidR="00AE0F77" w:rsidRPr="00B3086D" w:rsidRDefault="00B761B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851700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87834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2.8.25. AutoPlay Policies: Disallow Autoplay for non-volume devices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C3D1B8" w14:textId="7E8798BE"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FC59B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43052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2.8.26. AutoPlay Policies: Set the default behavior for AutoRun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2A39E8" w14:textId="35F92C6A"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D3A50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0A928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2.8.27. AutoPlay Policies: Turn off Autoplay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A51998" w14:textId="6C22BF06"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3D63D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6FAC7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2.8.28. Biometrics: Configure enhanced anti-spoofing</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38AC78" w14:textId="048144C9" w:rsidR="00AE0F77" w:rsidRPr="00B3086D" w:rsidRDefault="0010620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C17068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2D014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2.8.29. Data Collection and Preview Builds: Do not show feedback notifications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961101" w14:textId="68004C26" w:rsidR="00AE0F77" w:rsidRPr="00B3086D" w:rsidRDefault="00F81DB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9FC151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62B84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2.8.30. Data Collection and Preview Builds: Toggle user control over Insider builds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44FF1F" w14:textId="1B971179" w:rsidR="00AE0F77" w:rsidRPr="00B3086D" w:rsidRDefault="00941DEE"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84DB2D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C0E79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2.8.31. Event Log Service: Specify the maximum log file size (KB)</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828C51" w14:textId="5DA111C4"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88EE1E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D239B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2.8.32. Microsoft Defender Antivirus: Scan removable drives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FD255B" w14:textId="6C6EE9E0" w:rsidR="00AE0F77" w:rsidRPr="00B3086D" w:rsidRDefault="00BD591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7B370B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7D76E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2.8.33. Microsoft Defender Antivirus: Turn on e-mail scanning</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47F5F5" w14:textId="75D2301D" w:rsidR="00AE0F77" w:rsidRPr="00B3086D" w:rsidRDefault="00DC6CB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9E55B33" w14:textId="77777777" w:rsidTr="00AE0F77">
        <w:trPr>
          <w:trHeight w:val="40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F8564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2.8.34. Remote Desktop Services: Do not allow passwords to be saved</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13B3C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640021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EE86EF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2.8.35. Remote Desktop Services: Do not allow drive redirection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F51555" w14:textId="1CF843B6"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42DC10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9C3C1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2.8.36. Windows Defender SmartScreen: Configure Windows Defender SmartScreen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BAFAA2" w14:textId="31468E86" w:rsidR="00AE0F77" w:rsidRPr="00B3086D" w:rsidRDefault="00B4026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240D03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52833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2.8.37. Windows Ink Workspace: Allow Windows Ink Workspace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809780" w14:textId="0A6D1159" w:rsidR="00AE0F77" w:rsidRPr="00B3086D" w:rsidRDefault="00C74D7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BED79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81534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2.8.38. Windows Error Reporting: Automatically send memory dumps for OS generated error reports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63CD10" w14:textId="5413E1E8"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AB494A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617F1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2.8.39. Windows Installer: Always install with elevated privileges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54866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BFB550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B79AD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2.8.40. Windows Remote Management (WinRM): Disallow Digest authentication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BC1194" w14:textId="6EA36D40"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03026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FA97F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2.8.41. Windows Remote Management (WinRM): Disallow WinRM from storing RunAs credentials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A5643C" w14:textId="4F45BDC3"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8B91E4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80E50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2.8.42. Windows Security: Prevent users from modifying settings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DEA6FD" w14:textId="3460FD64" w:rsidR="00AE0F77" w:rsidRPr="00B3086D" w:rsidRDefault="008719B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B0E63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CACED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2.8.43. Windows Update: Configure Automatic Updates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6D505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4F00921" w14:textId="77777777" w:rsidTr="007532A6">
        <w:trPr>
          <w:trHeight w:val="285"/>
        </w:trPr>
        <w:tc>
          <w:tcPr>
            <w:tcW w:w="9171"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207C8B13"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61C2D66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9B1DC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D2B050"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5979701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A862D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E3E29C"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5784EEA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CDC7B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74B65D"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7FA034C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C4EAA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6A6B39"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bl>
    <w:p w14:paraId="4A81BD2C" w14:textId="43616084"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7" w:name="_Toc214872464"/>
      <w:bookmarkStart w:id="8" w:name="_Toc214883247"/>
      <w:r w:rsidRPr="00B3086D">
        <w:rPr>
          <w:rFonts w:ascii="Times New Roman" w:hAnsi="Times New Roman" w:cs="Times New Roman"/>
          <w:color w:val="0070C0"/>
          <w:sz w:val="26"/>
          <w:szCs w:val="26"/>
          <w:lang w:val="it-IT" w:eastAsia="ko-KR"/>
        </w:rPr>
        <w:t>1.</w:t>
      </w:r>
      <w:r w:rsidR="00462D51" w:rsidRPr="00B3086D">
        <w:rPr>
          <w:rFonts w:ascii="Times New Roman" w:hAnsi="Times New Roman" w:cs="Times New Roman"/>
          <w:color w:val="0070C0"/>
          <w:sz w:val="26"/>
          <w:szCs w:val="26"/>
          <w:lang w:val="it-IT" w:eastAsia="ko-KR"/>
        </w:rPr>
        <w:t>2. 2022-192.169.3.15</w:t>
      </w:r>
      <w:bookmarkEnd w:id="7"/>
      <w:bookmarkEnd w:id="8"/>
    </w:p>
    <w:tbl>
      <w:tblPr>
        <w:tblW w:w="9310" w:type="dxa"/>
        <w:tblLayout w:type="fixed"/>
        <w:tblCellMar>
          <w:left w:w="0" w:type="dxa"/>
          <w:right w:w="0" w:type="dxa"/>
        </w:tblCellMar>
        <w:tblLook w:val="04A0" w:firstRow="1" w:lastRow="0" w:firstColumn="1" w:lastColumn="0" w:noHBand="0" w:noVBand="1"/>
      </w:tblPr>
      <w:tblGrid>
        <w:gridCol w:w="7505"/>
        <w:gridCol w:w="1805"/>
      </w:tblGrid>
      <w:tr w:rsidR="0010492A" w:rsidRPr="00B3086D" w14:paraId="0C1DD232" w14:textId="77777777" w:rsidTr="00AE0F77">
        <w:trPr>
          <w:trHeight w:val="285"/>
          <w:tblHeader/>
        </w:trPr>
        <w:tc>
          <w:tcPr>
            <w:tcW w:w="7505"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6E431234"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1E1E5133"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24CDC46B"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6F157245"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4DDA7C5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F5006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1C7C5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F99C16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E180B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145F5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4CDE941"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589C71FD"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69BC75DE"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7A1D2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1252AD5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02C1A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CC151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39F357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CF9D4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D042C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55A5E2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D3209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97606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306C90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DAFF5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82B28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9AA9CB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5B7E1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01230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123918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4BD18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B2243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AED51E1"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93533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38497E0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6B153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195E7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B86696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73BB7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EC7D0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99D93B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E86CD7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86274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43E2694"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39249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415DF3D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5AAE5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DF30B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25A968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C61556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1539E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42284D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4D837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B8946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A5D118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4F203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94D93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E93EA5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75607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03D1C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4DB651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9272D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4C440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73043F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C0F57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95001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5C81DB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AD73D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41CFA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F03C8B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28225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B9191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9C984E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37F40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9907B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D2CD36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FC0C6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7387C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B877BB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B6144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34615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83584C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A1A99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F2FF3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2560F8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34593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4F0A9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285B77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9DC11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05B1E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30EAAB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DC28F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1BA82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D9E844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B84AC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19B0C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5E892E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45590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76500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4D45A7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578B0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7D167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96F0C0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9EF20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B7C0D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56EB75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2DE47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A2038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0A5B05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7BBE1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38A1D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7C6463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6BB1F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97CDF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53C1DD9"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7F932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515420F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E51E4E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Accounts: Block Microsoft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C727F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17213B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3818A7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A98578" w14:textId="2BC93AF5"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465611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6AA25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E2445C" w14:textId="4AB5153B"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89A527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4A061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D7B72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60C520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5AB6B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212EC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6045AA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B37FD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Interactive logon: Don't display last signed-in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3BC513" w14:textId="6000157D" w:rsidR="0010492A" w:rsidRPr="00B3086D" w:rsidRDefault="009304C2"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647463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173A3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Interactive logon: Machine inactivity limit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207578" w14:textId="101345EB" w:rsidR="0010492A" w:rsidRPr="00B3086D" w:rsidRDefault="003E360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BD5027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5EDB9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1AE52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D801EB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CBB92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8A58DD" w14:textId="0306185E"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957343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27BCE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Network security: Allow Local System to use computer identity for NTLM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87DDDD" w14:textId="67976491"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DC9E5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7BD08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FC29CE" w14:textId="00A0F04B"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F149C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B3A65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01CBB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916BF8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A9364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2.4.13.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935453" w14:textId="115625C6"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85F3A6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BE93E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2.4.14.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23CFA67" w14:textId="3DA1E572"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703122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514EE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2.4.15.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4DA01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B16398F"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DB674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6AD1B1D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AAD4D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B487FD" w14:textId="5FF0D2C3"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47F7D4"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9FDF5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71BC7AD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FB571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489D0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7202D1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C27D6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50A6E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745B00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6E62C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D1736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52C0D3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7DF1E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B6E99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1E187F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02C14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BDAEA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575A7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2B00E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CD76E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F1C08F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336DD2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CEEB0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603217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9000C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7BD76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A5C9C3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28DCE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AE721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EF7F2D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E220E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14406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4A9E79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2BA46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4FDBA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604A95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264A7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04BE4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C91F3C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E08E7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C6901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E2CD08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411E9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3E401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E9E106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478FF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6A21C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0E89C0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E9169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14756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357D5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B6877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76DE2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13889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1595F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281DF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9F20D5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6CEC1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AA0E4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95426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F7674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41D50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5A141A3"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216EB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4333B79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5FFE4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AAD17E" w14:textId="77830769"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EFD73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1746D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05934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A80E5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E2063A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9C9FB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E4C77C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3AF7C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411EEE" w14:textId="51C1E699"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A1D457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9C467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47308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A6587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FFD12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08CCD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839FA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9CFF0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F0D761" w14:textId="6C962B57"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646ACE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905CF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PNP Activity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4C9D99" w14:textId="7A543C76" w:rsidR="00AE0F77" w:rsidRPr="00B3086D" w:rsidRDefault="0018231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61B2D9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640E3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81DD7F" w14:textId="159F0024"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5C5599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B125F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0A575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71DA01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0A6CB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F97C2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31B56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927E3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012694" w14:textId="5BBCE668"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E99C87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08649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Group Membership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07D597" w14:textId="26F43243"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EB11F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AB4E9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F227BC" w14:textId="463543F9"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6FF34F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1D132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75E5D8" w14:textId="50211C9E"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22E046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9E87C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CB6D53" w14:textId="71008AB4"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6FD3EE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6C025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A2A769" w14:textId="6F946928" w:rsidR="00AE0F77" w:rsidRPr="00B3086D" w:rsidRDefault="00E4482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7455AA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6258D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F709F3" w14:textId="73DD404C"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C901B7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B3E5C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81E738" w14:textId="1114ACAD"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F5A6C8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7AB96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27E3C9" w14:textId="248E5B4C"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B9141C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03A24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2.7.21.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759991" w14:textId="0EE98F66"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CD3ACE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95D4B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2.7.22.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0E9E17" w14:textId="7A0584C1"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A6101E5"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9BE30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7FD416E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92882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Control Panel: Personalization: Prevent enabling lock screen camera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7F2C52" w14:textId="3C4FB0A9"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D2C09F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80C42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Control Panel: Personalization: Prevent enabling lock screen slide show</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F2441F" w14:textId="2BF4B49F"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3BC8BC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87251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Control Panel: Regional and Language Options: Allow users to enable online speech recognition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A7C851" w14:textId="14CBE184" w:rsidR="00AE0F77" w:rsidRPr="00B3086D" w:rsidRDefault="00D61F3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FAB111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4B9F5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2CE071" w14:textId="090C008A"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79787A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BA6D9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0C72A9" w14:textId="4DA4DBC2"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BCE59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3BC55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2.8.6. Network Connection: Prohibit use of Internet Connection Sharing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0F8DB9" w14:textId="1F3D0E9A" w:rsidR="00AE0F77" w:rsidRPr="00B3086D" w:rsidRDefault="001B7E3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D16D2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C0EDE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74AB03" w14:textId="452FE46B"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1854A7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54591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Network Provider: Hardened UNC Paths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E99EFD" w14:textId="0553230F" w:rsidR="00AE0F77" w:rsidRPr="00B3086D" w:rsidRDefault="009D132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0ECD4D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87A3E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Windows Connection Manager: Minimize the number of simultaneous connections to the Internet or a Windows Domain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A7D6EB" w14:textId="07F42509" w:rsidR="00AE0F77" w:rsidRPr="00B3086D" w:rsidRDefault="006E21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219CAA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ADB2B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AEE1CF" w14:textId="70E0293D"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8845FC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7FECF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Audit Process Creation: Include command line in process creation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B19A97" w14:textId="1CDAD432" w:rsidR="00AE0F77" w:rsidRPr="00B3086D" w:rsidRDefault="00CC3F8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D1E883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5C509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8C2970" w14:textId="07342F2F"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79B2B1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5BF68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0E59E2" w14:textId="653487F5"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1101FB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CFD74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83CB03" w14:textId="23EDC55B"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6F286A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9D591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6EB3BF" w14:textId="03189598"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F8FA9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254EA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46174E" w14:textId="524A8BD9"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1B3E15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B2DC1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B2E2CF" w14:textId="33B8B387"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24BE8B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D96F2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Logon: Block user from showing account details on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8AC248" w14:textId="54057FC6" w:rsidR="00AE0F77" w:rsidRPr="00B3086D" w:rsidRDefault="00D5595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D53499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2BCD4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Logon: Do not display network selection UI</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6E44D4" w14:textId="00A6D1E4" w:rsidR="00AE0F77" w:rsidRPr="00B3086D" w:rsidRDefault="00DE10D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71318B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39FD4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Logon: Do not enumerate connected users on domain-joined computers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B5FF62" w14:textId="7E6FF04E" w:rsidR="00AE0F77" w:rsidRPr="00B3086D" w:rsidRDefault="00B1277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E04DC5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A8BEB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Logon: Turn off app notifications on the lock 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AA156E" w14:textId="562F4B28" w:rsidR="00AE0F77" w:rsidRPr="00B3086D" w:rsidRDefault="004B30F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7D29E0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8635C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Logon: Turn off picture password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CAA96D" w14:textId="242E0B6C" w:rsidR="00AE0F77" w:rsidRPr="00B3086D" w:rsidRDefault="0069753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FB9BBB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054DC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86BAD2" w14:textId="054ADE32"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08E9AF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643D5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2.8.24. App runtime: Allow Microsoft accounts to be optional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9314B8" w14:textId="338E6B00" w:rsidR="00AE0F77" w:rsidRPr="00B3086D" w:rsidRDefault="00B761B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C997D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9DB60B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2.8.25.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1B84FC" w14:textId="7B9CFD78"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837A5B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D2899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2.8.26.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F53D25" w14:textId="60223C11"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411527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DDE95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2.8.27.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4DE330" w14:textId="0D74B37D"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A15D9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95C1F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2.8.28. Biometrics: Configure enhanced anti-spoofing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3F5B61" w14:textId="06A12970" w:rsidR="00AE0F77" w:rsidRPr="00B3086D" w:rsidRDefault="0010620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08E8EA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917E3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2.8.29. Data Collection and Preview Builds: Do not show feedback notifications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A4F66D" w14:textId="4AEC1C49" w:rsidR="00AE0F77" w:rsidRPr="00B3086D" w:rsidRDefault="00F81DB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F8A820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02D14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2.8.30. Data Collection and Preview Builds: Toggle user control over Insider builds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23E80F" w14:textId="6BF80CE3" w:rsidR="00AE0F77" w:rsidRPr="00B3086D" w:rsidRDefault="00941DEE"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928BA9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AB4D0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2.8.31.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B75445" w14:textId="60836CC3"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72DD38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8B701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2.8.32. Microsoft Defender Antivirus: Scan removable drives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594EB9" w14:textId="3BD3D562" w:rsidR="00AE0F77" w:rsidRPr="00B3086D" w:rsidRDefault="00BD591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ECB70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19482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2.8.33. Microsoft Defender Antivirus: Turn on e-mail scanning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F1C3AF" w14:textId="039345B0" w:rsidR="00AE0F77" w:rsidRPr="00B3086D" w:rsidRDefault="00DC6CB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9CFB492" w14:textId="77777777" w:rsidTr="00AE0F77">
        <w:trPr>
          <w:trHeight w:val="40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35CEE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2.8.34.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4F1B1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5E6028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4F361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2.8.35.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DB8764" w14:textId="6E2D9B70"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1ACA3A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3FB26B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2.8.36. Windows Defender SmartScreen: Configure Windows Defender SmartScreen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0A27FB" w14:textId="0F1A5CDC" w:rsidR="00AE0F77" w:rsidRPr="00B3086D" w:rsidRDefault="00B4026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8A2112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0FCF0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2.8.37. Windows Ink Workspace: Allow Windows Ink Workspace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854B2F" w14:textId="35A20F50" w:rsidR="00AE0F77" w:rsidRPr="00B3086D" w:rsidRDefault="00C74D7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6BE6C7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79FA0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2.8.38. Windows Error Reporting: Automatically send memory dumps for OS generated error reports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7918EF" w14:textId="1DBB383A"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F25037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54747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2.8.39.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05B60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A8ADED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0376D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2.8.40.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F26149" w14:textId="232DDEFE"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4A53AF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C930C1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2.8.41.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429043" w14:textId="77150BF2"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435B2F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D52E9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2.8.42. Windows Security: Prevent users from modifying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6A1F0B" w14:textId="14523A50" w:rsidR="00AE0F77" w:rsidRPr="00B3086D" w:rsidRDefault="008719B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EA0CED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1EF8D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3CD41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B445EB7"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6A2CFF20"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18BDAA2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F2887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6B26D6"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5544B9B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35357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500E62"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35666BC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96767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4C18F6"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7507664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40DBE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3FF785"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bl>
    <w:p w14:paraId="7E64903A" w14:textId="37742F1C"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9" w:name="_Toc214872465"/>
      <w:bookmarkStart w:id="10" w:name="_Toc214883248"/>
      <w:r w:rsidRPr="00B3086D">
        <w:rPr>
          <w:rFonts w:ascii="Times New Roman" w:hAnsi="Times New Roman" w:cs="Times New Roman"/>
          <w:color w:val="0070C0"/>
          <w:sz w:val="26"/>
          <w:szCs w:val="26"/>
          <w:lang w:val="it-IT" w:eastAsia="ko-KR"/>
        </w:rPr>
        <w:t>1.</w:t>
      </w:r>
      <w:r w:rsidR="00462D51" w:rsidRPr="00B3086D">
        <w:rPr>
          <w:rFonts w:ascii="Times New Roman" w:hAnsi="Times New Roman" w:cs="Times New Roman"/>
          <w:color w:val="0070C0"/>
          <w:sz w:val="26"/>
          <w:szCs w:val="26"/>
          <w:lang w:val="it-IT" w:eastAsia="ko-KR"/>
        </w:rPr>
        <w:t>3. 2022-192.169.3.16</w:t>
      </w:r>
      <w:bookmarkEnd w:id="9"/>
      <w:bookmarkEnd w:id="10"/>
    </w:p>
    <w:tbl>
      <w:tblPr>
        <w:tblW w:w="9168" w:type="dxa"/>
        <w:tblLayout w:type="fixed"/>
        <w:tblCellMar>
          <w:left w:w="0" w:type="dxa"/>
          <w:right w:w="0" w:type="dxa"/>
        </w:tblCellMar>
        <w:tblLook w:val="04A0" w:firstRow="1" w:lastRow="0" w:firstColumn="1" w:lastColumn="0" w:noHBand="0" w:noVBand="1"/>
      </w:tblPr>
      <w:tblGrid>
        <w:gridCol w:w="7363"/>
        <w:gridCol w:w="1805"/>
      </w:tblGrid>
      <w:tr w:rsidR="0010492A" w:rsidRPr="00B3086D" w14:paraId="152F9ACF" w14:textId="77777777" w:rsidTr="00AE0F77">
        <w:trPr>
          <w:trHeight w:val="285"/>
          <w:tblHeader/>
        </w:trPr>
        <w:tc>
          <w:tcPr>
            <w:tcW w:w="7363"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72FDF907"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14477A68"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286CB25A"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5E52C56C"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06E997B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02F2A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24915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50C065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6F30A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A9A42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7EBCBC6"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495C606B"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7FC2D89D"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F5622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4EF88F3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FD018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531B4F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06B258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9A49B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0B593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82BAFA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98B272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6AA43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92325E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FF287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BFFB93" w14:textId="03DF8F06" w:rsidR="0010492A" w:rsidRPr="00B3086D" w:rsidRDefault="00502188"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CCD876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71A6D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199DF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65B54D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D0A50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57EE3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1DA8E5C"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D22B7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095009D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942B5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4EE911" w14:textId="064861AE" w:rsidR="0010492A" w:rsidRPr="00B3086D" w:rsidRDefault="006C27B3"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CDF8F7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956C3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6488C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55F592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8E730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E0E935" w14:textId="69E81FA1" w:rsidR="0010492A" w:rsidRPr="00B3086D" w:rsidRDefault="005F270D"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D42B52D"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EC81F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3B1C61D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32D4E0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170B6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6F1D56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E2CB5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9F14E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2B505A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93E6F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1188A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BE4F5E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A5AE7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2378F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E7B22A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9BB362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1A354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DFDC37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ED91E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02081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C19140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403C9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60513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A2C973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92166D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7254D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72307E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B0EE4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B295A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73D3FB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F3B8B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00E42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F60F55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C285C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9320E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31EF07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B0B46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062DF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951BA8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FBEFD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2D6A3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09569F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6D4CA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23197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95D364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0ED9F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CC72C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7106FD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F936B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B4BF0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83F9DC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CA05DB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37BC4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E5EA9C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93CF6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88778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16B4E6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A4C79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897C1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F31E8C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CABDEF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94CAB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3E24D5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BB345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D2D92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57EF38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BDF31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22F78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394D38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50B54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474E5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1634614"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844BF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32EA6AC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84571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Accounts: Block Microsoft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CECE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079481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0F725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A16A55" w14:textId="0E8FE7F2"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62EE13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CECAD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49181D" w14:textId="2E2F3621"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6F496B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83865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C4FB9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0D538A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47A40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6D8D5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8312AE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EB088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Interactive logon: Don't display last signed-in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B3F7AB" w14:textId="425E4E7B" w:rsidR="0010492A" w:rsidRPr="00B3086D" w:rsidRDefault="009304C2"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553793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48645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Interactive logon: Machine inactivity limit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3F52AD" w14:textId="702F19CA" w:rsidR="0010492A" w:rsidRPr="00B3086D" w:rsidRDefault="003E360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29A7F9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5ECA1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7B9F4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9C501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1CEBE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925A3A" w14:textId="324A99C5"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C7211F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B9674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Network security: Allow Local System to use computer identity for NTLM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BC28B1" w14:textId="51736971"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60C1F5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2776A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001401" w14:textId="618E194A"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E50CD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1B103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48FB7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D92A55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2AFF9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2.4.13.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9CB32C" w14:textId="1712DA7D"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7AFF20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DD7B9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2.4.14.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DAC478" w14:textId="29FD620A"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977638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3E5E15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2.4.15.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02DA2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12A9F5"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31303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73154A4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0EF3E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AF7480" w14:textId="061A86CD"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21EC64"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D0A3A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585D97B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76AC2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B7C06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64F8B5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99164C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D4DDD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318BF1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A1B41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87B43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09587E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671EB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12DC2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D5FAC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8CB0A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61751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E67129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017A4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BCF09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AB62A4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422CF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C3B2F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BAB3A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8224E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CE12F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FA34F4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89BA7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C27F8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453620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24826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AC555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F20FC3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E42B1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56D47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63B1BF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79C6C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CB2AF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7705AD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ABD5D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36E15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55E66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5AC55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50D05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E8E8DC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7427C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26BF8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6EF9E3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E1450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214F6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D398A6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95C3F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8B39E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9C848D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7FFE7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52F68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EE5282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9F825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578DB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34FA10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417B1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1BF9E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1CE023"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E1A8F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40B169F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CF4A3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60412F" w14:textId="011C8E80"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39D545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39E91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AEF29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6A4F6D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BA2E8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97DA7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D0DBF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9FBB9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EBEC31" w14:textId="3BCB3E36"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7C1CFB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931CC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C3989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1167FE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49964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176F5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3F52DE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36402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46D8BB" w14:textId="03D1F3A4"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319811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EE40E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PNP Activity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3C6C74" w14:textId="04E024CE" w:rsidR="00AE0F77" w:rsidRPr="00B3086D" w:rsidRDefault="0018231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5A7E43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7B5A1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3B869C" w14:textId="7FA57407"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C16429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EBE2A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623EF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CDCAE0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05E2B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D6648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12037D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0BE6A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9B83E8" w14:textId="434E173A"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896C48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0A334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Group Membership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5E0946" w14:textId="017513D5"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F2A4DB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FD6F4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A34F68" w14:textId="5F5740F3"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F0E191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F3D53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47B596" w14:textId="2696943A"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814B86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E4E91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CEBC26" w14:textId="7894F9F0"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BEB54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F2FC8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CF3204" w14:textId="42B2A461" w:rsidR="00AE0F77" w:rsidRPr="00B3086D" w:rsidRDefault="00E4482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03E6B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3CEE8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97C8EC" w14:textId="1FE85462"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16634B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B5EFC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BCE9E8" w14:textId="3260A19D"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F35C1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901E6C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FEB85B" w14:textId="3AEC4C1C"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971A78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920C0D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2.7.21.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91B8F7" w14:textId="6F5A9514"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D7418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35EBE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2.7.22.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A78CF5" w14:textId="0D4A0A97"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8165AA"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F9F6E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71A7490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26069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Control Panel: Personalization: Prevent enabling lock screen camera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D8CFC3" w14:textId="220699C4"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7B880F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AA501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Control Panel: Personalization: Prevent enabling lock screen slide show</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CE55A5" w14:textId="5D785D2A"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272D48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39794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2.8.3. Control Panel: Regional and Language Options: Allow users to enable online speech recognition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ED5216" w14:textId="021A3197" w:rsidR="00AE0F77" w:rsidRPr="00B3086D" w:rsidRDefault="00D61F3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D7490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513F1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EF8BEA" w14:textId="62F9599D"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35D9C1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19742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89B125" w14:textId="4307A945"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B653AF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3A6C1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Network Connection: Prohibit use of Internet Connection Sharing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523FC4" w14:textId="52D26B12" w:rsidR="00AE0F77" w:rsidRPr="00B3086D" w:rsidRDefault="001B7E3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03DC38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94CE4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B9855B" w14:textId="079C12BF"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5ACB52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84141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Network Provider: Hardened UNC Paths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02EF8C" w14:textId="557F258F" w:rsidR="00AE0F77" w:rsidRPr="00B3086D" w:rsidRDefault="009D132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20B086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AFB87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Windows Connection Manager: Minimize the number of simultaneous connections to the Internet or a Windows Domain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45B3AE" w14:textId="1F91E89A" w:rsidR="00AE0F77" w:rsidRPr="00B3086D" w:rsidRDefault="006E21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DA5F0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4F453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1F4657" w14:textId="6E02C64A"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FC978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7B9CA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Audit Process Creation: Include command line in process creation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368797" w14:textId="57235790" w:rsidR="00AE0F77" w:rsidRPr="00B3086D" w:rsidRDefault="00CC3F8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337785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4DF0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12619D" w14:textId="1EE32342"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4E15B6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104CD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60A687" w14:textId="50350B18"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24B65B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7BD6B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E8AD40" w14:textId="194F10A8"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97C40D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8AD64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4C5596" w14:textId="7A974BC8"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45416A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D1871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38AD10" w14:textId="12C9E97E"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ACB98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F4F3D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3B07F2" w14:textId="636AC960"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3C7CD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56A8D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Logon: Block user from showing account details on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9730EB" w14:textId="1193BD8F" w:rsidR="00AE0F77" w:rsidRPr="00B3086D" w:rsidRDefault="00D5595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685C5E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8F0DC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Logon: Do not display network selection UI</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10E09D" w14:textId="09408DB0" w:rsidR="00AE0F77" w:rsidRPr="00B3086D" w:rsidRDefault="00DE10D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B14DD6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05BA6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Logon: Do not enumerate connected users on domain-joined computers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CC137F" w14:textId="15055A10" w:rsidR="00AE0F77" w:rsidRPr="00B3086D" w:rsidRDefault="00B1277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D0ADFB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7FAD2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Logon: Turn off app notifications on the lock 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23D764" w14:textId="4BB1B913" w:rsidR="00AE0F77" w:rsidRPr="00B3086D" w:rsidRDefault="004B30F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DC98A3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350E6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Logon: Turn off picture password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77461C" w14:textId="5EA4F92B" w:rsidR="00AE0F77" w:rsidRPr="00B3086D" w:rsidRDefault="0069753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F51613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C77AD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BFE8C2" w14:textId="021BCCFC"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282066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0AABC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2.8.24. App runtime: Allow Microsoft accounts to be optional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6CF1B9" w14:textId="497D7D32" w:rsidR="00AE0F77" w:rsidRPr="00B3086D" w:rsidRDefault="00B761B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DB2167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3D2A4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2.8.25.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8B1BB0" w14:textId="449AF060"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D15349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15944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2.8.26.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E70E1C" w14:textId="3FAE6157"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8FEFF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8F7EB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2.8.27.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FC0D1E" w14:textId="66DD69D0"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A2EF0D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F4EBA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2.8.28. Biometrics: Configure enhanced anti-spoofing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017694" w14:textId="1B8C5F1B" w:rsidR="00AE0F77" w:rsidRPr="00B3086D" w:rsidRDefault="0010620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F0CE1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DA699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2.8.29. Data Collection and Preview Builds: Do not show feedback notifications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114E2C" w14:textId="05E81525" w:rsidR="00AE0F77" w:rsidRPr="00B3086D" w:rsidRDefault="00F81DB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F14BC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20307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2.8.30. Data Collection and Preview Builds: Toggle user control over Insider builds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EFF75C" w14:textId="4D7F33C0" w:rsidR="00AE0F77" w:rsidRPr="00B3086D" w:rsidRDefault="00941DEE"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22008F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F401F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2.8.31.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FBDB7B" w14:textId="7B24F59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BA450E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052C1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2.8.32. Microsoft Defender Antivirus: Scan removable drives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7892CA" w14:textId="509ADEA8" w:rsidR="00AE0F77" w:rsidRPr="00B3086D" w:rsidRDefault="00BD591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D6071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C1BCE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2.8.33. Microsoft Defender Antivirus: Turn on e-mail scanning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79198D" w14:textId="464E83BA" w:rsidR="00AE0F77" w:rsidRPr="00B3086D" w:rsidRDefault="00DC6CB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527394" w14:textId="77777777" w:rsidTr="00AE0F77">
        <w:trPr>
          <w:trHeight w:val="40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DA170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2.8.34.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B1568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C60672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28E77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2.8.35.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45371F" w14:textId="31E5E379"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C76AAC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61C9D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2.8.36. Windows Defender SmartScreen: Configure Windows Defender SmartScreen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88F6F2" w14:textId="375779DE" w:rsidR="00AE0F77" w:rsidRPr="00B3086D" w:rsidRDefault="00B4026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6BA979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839BA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2.8.37. Windows Ink Workspace: Allow Windows Ink Workspace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F6D79F" w14:textId="11A97E5D" w:rsidR="00AE0F77" w:rsidRPr="00B3086D" w:rsidRDefault="00C74D7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684921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56A23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2.8.38. Windows Error Reporting: Automatically send memory dumps for OS generated error reports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993B4B" w14:textId="7A8B70B2"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B592A7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E4B6F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2.8.39.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4C40A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A1C191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BF3BB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2.8.40.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621066" w14:textId="16A20FB1"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D89136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FC0AF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2.8.41.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3E27C9" w14:textId="07C81DB0"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0EDEB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B9340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2.8.42. Windows Security: Prevent users from modifying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0E98F5" w14:textId="0FFDA2D1" w:rsidR="00AE0F77" w:rsidRPr="00B3086D" w:rsidRDefault="008719B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973631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83326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307E8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453F8C"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1AADB6A9"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3341B42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A3A2A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A3640A"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723F092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A8A11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39E626"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66E1770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4F3D1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E680A1"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3244766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A03FE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BF69A4"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bl>
    <w:p w14:paraId="0344F556" w14:textId="5AF53C1F"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11" w:name="_Toc214872466"/>
      <w:bookmarkStart w:id="12" w:name="_Toc214883249"/>
      <w:r w:rsidRPr="00B3086D">
        <w:rPr>
          <w:rFonts w:ascii="Times New Roman" w:hAnsi="Times New Roman" w:cs="Times New Roman"/>
          <w:color w:val="0070C0"/>
          <w:sz w:val="26"/>
          <w:szCs w:val="26"/>
          <w:lang w:val="it-IT" w:eastAsia="ko-KR"/>
        </w:rPr>
        <w:t>1.</w:t>
      </w:r>
      <w:r w:rsidR="00462D51" w:rsidRPr="00B3086D">
        <w:rPr>
          <w:rFonts w:ascii="Times New Roman" w:hAnsi="Times New Roman" w:cs="Times New Roman"/>
          <w:color w:val="0070C0"/>
          <w:sz w:val="26"/>
          <w:szCs w:val="26"/>
          <w:lang w:val="it-IT" w:eastAsia="ko-KR"/>
        </w:rPr>
        <w:t>4. 2022-192.169.3.17</w:t>
      </w:r>
      <w:bookmarkEnd w:id="11"/>
      <w:bookmarkEnd w:id="12"/>
    </w:p>
    <w:tbl>
      <w:tblPr>
        <w:tblW w:w="9168" w:type="dxa"/>
        <w:tblLayout w:type="fixed"/>
        <w:tblCellMar>
          <w:left w:w="0" w:type="dxa"/>
          <w:right w:w="0" w:type="dxa"/>
        </w:tblCellMar>
        <w:tblLook w:val="04A0" w:firstRow="1" w:lastRow="0" w:firstColumn="1" w:lastColumn="0" w:noHBand="0" w:noVBand="1"/>
      </w:tblPr>
      <w:tblGrid>
        <w:gridCol w:w="7363"/>
        <w:gridCol w:w="1805"/>
      </w:tblGrid>
      <w:tr w:rsidR="0010492A" w:rsidRPr="00B3086D" w14:paraId="6547B4EE" w14:textId="77777777" w:rsidTr="00AE0F77">
        <w:trPr>
          <w:trHeight w:val="285"/>
          <w:tblHeader/>
        </w:trPr>
        <w:tc>
          <w:tcPr>
            <w:tcW w:w="7363"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0784995F"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04FC7CAD"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7219E53D"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0AF4F2F9"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2400017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7C4A7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42D55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AB3116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45F4C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CD0E8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6436F7F"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02AF9DC0"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527D4CC0"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191D1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5B90F45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F63C5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75A03C" w14:textId="1BA6035C" w:rsidR="0010492A" w:rsidRPr="00B3086D" w:rsidRDefault="00477912"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FB4A0D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FA7F9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FD1FA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A4DA05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8C0B8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A36B06" w14:textId="5CDF241A" w:rsidR="0010492A" w:rsidRPr="00B3086D" w:rsidRDefault="00502188"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669E25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0E122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DB8AD4" w14:textId="3E9E7B68" w:rsidR="0010492A" w:rsidRPr="00B3086D" w:rsidRDefault="00502188"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C39D62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1D499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9C4CC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F48AFD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D9F6B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DB25D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DD22FC9"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8F483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50E1F79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8008A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D84529" w14:textId="759C996B" w:rsidR="0010492A" w:rsidRPr="00B3086D" w:rsidRDefault="006C27B3"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8D988F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E4DA9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A382B0" w14:textId="291A4510" w:rsidR="0010492A" w:rsidRPr="00B3086D" w:rsidRDefault="00CD3398"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7CE73A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68E68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602DEC" w14:textId="1C882886" w:rsidR="0010492A" w:rsidRPr="00B3086D" w:rsidRDefault="005F270D"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E41ED7F"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379AF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767CDF3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40F83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7EBF4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6B5C6D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8BDAF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5CB5C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18ABB7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9B01F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A87B3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0B45A3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47056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A6D7E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5E7EBA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F6699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3CBB3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07F38F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482D0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F32FD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9968A5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B8A70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EDA9C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541847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45DFA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A2F94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79D689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D8480B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4A7CA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016A3D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C232D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2413C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87B03A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972E1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D005C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D70993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470AE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79604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2A3F58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B340C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C9E6B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028DA5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10401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77CE0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871FF4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4BDFC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D43E9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CFE5B3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5AE0C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6EA6B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FBBE09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FE821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D13A7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C6E717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A3A4A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F12D9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9A1B44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03AEE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58E6F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2DC4A2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8CD44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B8067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B773F5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14EAD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81466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769501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C545C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13532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7D0860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333FA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1EB34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89025FD"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B3AA1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22838E1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0E569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Accounts: Block Microsoft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1DC10B" w14:textId="0A8E4D59" w:rsidR="0010492A" w:rsidRPr="00B3086D" w:rsidRDefault="00617A1E"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7EEC3D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EE48E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6F326F" w14:textId="47057D44"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497C49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DBB7C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26B26D" w14:textId="79EEBBA1"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174E26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5E535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AEF83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DF9993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1F028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B1D9B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07DF43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78CAF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Interactive logon: Don't display last signed-in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0F7811" w14:textId="0603610C" w:rsidR="0010492A" w:rsidRPr="00B3086D" w:rsidRDefault="009304C2"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45826F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0E221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Interactive logon: Machine inactivity limit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3DC269" w14:textId="65B19372" w:rsidR="0010492A" w:rsidRPr="00B3086D" w:rsidRDefault="003E360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99A99C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DC808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3B222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D37C75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0A05B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8A0D94" w14:textId="5C3F4AA3"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35248E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E7805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Network security: Allow Local System to use computer identity for NTLM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336FBB" w14:textId="5F407C18"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92508F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C2A19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BE5DE5" w14:textId="2C66CF01"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4FA85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D4A47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B776A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27AC81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3F9792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2.4.13.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AAAB50" w14:textId="4E3FBB0D"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F4F52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5C1F9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2.4.14.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356F20" w14:textId="35563778"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E0A450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6E449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2.4.15.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4A4A1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0EBDF4A"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06049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1826F02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E1F51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838F8C" w14:textId="435B6AD1"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7CDBC40"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D829F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20EA429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BB917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C8F84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02CCBC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088F0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644EB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874A9B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91559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8DA80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8F9185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9F340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9C085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0C9B4D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26E16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A1D73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4CFB05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2C6D5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6C2B8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D50CA2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EABE31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332CF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4EF6B9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67626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37D4E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652F47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FEAF2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9279A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71DFB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79FE9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28633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447518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A10B1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33120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553E9F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0EE6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AFB8D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7A1625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43E0A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0F4A4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4BF11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4616D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E8212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E5E049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6BD93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79DE9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B10F7F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E454E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9AEA0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D57FB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05AE6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FF651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10F79F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90717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5D6C4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9A61F6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C5FB7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4C500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73C5C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0FF24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CFA18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6E3326"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773D0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2CE50E1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AD3CA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FDAD0F" w14:textId="171E071E"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686024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5A429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B8E06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A8F4AC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12010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BD91C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BFBE75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347DF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D09BF5" w14:textId="50CDBEAC"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D0AF1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E6A63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83228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9E73C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DA16F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AEF29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298DCF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CCBE7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B2A60C" w14:textId="4F708917"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D91D0B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62024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PNP Activity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FEB5D0" w14:textId="1CF5338E" w:rsidR="00AE0F77" w:rsidRPr="00B3086D" w:rsidRDefault="0018231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D55397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01DD5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945388" w14:textId="6EEE7445"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95BF08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98B22E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C72ED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B9F7C6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27346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12003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F0732D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73376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216406" w14:textId="4E7ED9A9"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8AD946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354BC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Group Membership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A9C314" w14:textId="595CF027"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AD3A55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223D5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97C0FE" w14:textId="553A1D41"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809293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79F47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A50DA4" w14:textId="03B8C377"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C972B3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7E03C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6303D8" w14:textId="2DD54740"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7857E7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60D9B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8CC59B" w14:textId="417F9506" w:rsidR="00AE0F77" w:rsidRPr="00B3086D" w:rsidRDefault="006002C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553C7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52373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1CD648" w14:textId="48CBA644"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A3B67F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FD261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AB85DE" w14:textId="5E10B232"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EAD7C8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116D0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90021A" w14:textId="62629B81"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74E1AB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8E51A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2.7.21.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DE757C" w14:textId="45BDD1CF"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5A941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64EAC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2.7.22.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8FA285" w14:textId="445B0782"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3D7A2D6"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EF428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lastRenderedPageBreak/>
              <w:t>2.8. Cấu hình khung quản trị</w:t>
            </w:r>
          </w:p>
        </w:tc>
      </w:tr>
      <w:tr w:rsidR="00AE0F77" w:rsidRPr="00B3086D" w14:paraId="6D7051B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8EC04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Control Panel: Personalization: Prevent enabling lock screen camera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729FFB" w14:textId="759A8BBE"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3DDCD8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FB20F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Control Panel: Personalization: Prevent enabling lock screen slide show</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2D3F30" w14:textId="6D92D0E5"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2EA726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22C3F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Control Panel: Regional and Language Options: Allow users to enable online speech recognition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C54B66" w14:textId="4318B50D" w:rsidR="00AE0F77" w:rsidRPr="00B3086D" w:rsidRDefault="00D61F3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D9437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32C37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825A90" w14:textId="168AA5B7"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115E3D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FD2CE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B168FF" w14:textId="45286412"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69764E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D37E5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Network Connection: Prohibit use of Internet Connection Sharing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A2760B" w14:textId="737C1CE2" w:rsidR="00AE0F77" w:rsidRPr="00B3086D" w:rsidRDefault="001B7E3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C1F1DB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05E05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7BF97E" w14:textId="3A6D9043"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F11A34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C4694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Network Provider: Hardened UNC Paths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0864D9" w14:textId="2970167C" w:rsidR="00AE0F77" w:rsidRPr="00B3086D" w:rsidRDefault="009D132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4C3DF6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B2FCA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Windows Connection Manager: Minimize the number of simultaneous connections to the Internet or a Windows Domain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940655" w14:textId="634933B4" w:rsidR="00AE0F77" w:rsidRPr="00B3086D" w:rsidRDefault="006E21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9775B6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5DEA7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F91A6B" w14:textId="2AB024A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F39F53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F9704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Audit Process Creation: Include command line in process creation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553E0C" w14:textId="7F168100" w:rsidR="00AE0F77" w:rsidRPr="00B3086D" w:rsidRDefault="00CC3F8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212FBC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80912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4C4C2C" w14:textId="5F685615"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16DB7B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51687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227EF8" w14:textId="414246C3"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5A1C3F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2E26E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980918" w14:textId="4836982B"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C168B0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E8E52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ABE901" w14:textId="447A90CF"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E81BED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E15AB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614ADD" w14:textId="50204511"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903342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837E5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93DFF3" w14:textId="5FC6A663"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61BCBE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F4DC4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Logon: Block user from showing account details on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B3E317" w14:textId="6D5B61F4" w:rsidR="00AE0F77" w:rsidRPr="00B3086D" w:rsidRDefault="00D5595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01731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36997D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Logon: Do not display network selection UI</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F2B474" w14:textId="62D8AC66" w:rsidR="00AE0F77" w:rsidRPr="00B3086D" w:rsidRDefault="00DE10D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982CA0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A95F5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Logon: Do not enumerate connected users on domain-joined computers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BAB370" w14:textId="46C1D522" w:rsidR="00AE0F77" w:rsidRPr="00B3086D" w:rsidRDefault="00B1277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E17652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8DF9A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Logon: Turn off app notifications on the lock 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AFB74B" w14:textId="6F9633A0" w:rsidR="00AE0F77" w:rsidRPr="00B3086D" w:rsidRDefault="004B30F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0A4C6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8F754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Logon: Turn off picture password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924FC0" w14:textId="334E41A2" w:rsidR="00AE0F77" w:rsidRPr="00B3086D" w:rsidRDefault="0069753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60ECC2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20BE4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3003CE" w14:textId="5B624004"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1C174A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BAEE9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2.8.24. App runtime: Allow Microsoft accounts to be optional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605C4B" w14:textId="10F8248F" w:rsidR="00AE0F77" w:rsidRPr="00B3086D" w:rsidRDefault="00B761B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3F783E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A3EDA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2.8.25.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DFE240" w14:textId="4DCEB10B"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A03D79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8BCF7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2.8.26.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A2076E" w14:textId="652C44B3"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2D3EA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725A0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2.8.27.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F58647" w14:textId="198425EC"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63394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C9D6A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2.8.28. Biometrics: Configure enhanced anti-spoofing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3D794D" w14:textId="128A290E" w:rsidR="00AE0F77" w:rsidRPr="00B3086D" w:rsidRDefault="0010620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70924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98CBA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2.8.29. Data Collection and Preview Builds: Do not show feedback notifications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CAB438" w14:textId="4C7603C4" w:rsidR="00AE0F77" w:rsidRPr="00B3086D" w:rsidRDefault="00F81DB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89FB38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A9522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2.8.30. Data Collection and Preview Builds: Toggle user control over Insider builds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C1E5F4" w14:textId="77310BB4" w:rsidR="00AE0F77" w:rsidRPr="00B3086D" w:rsidRDefault="00941DEE"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FD4EE1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B745D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2.8.31.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FF365A" w14:textId="1DD8EABF"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1A918D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6BEC89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2.8.32. Microsoft Defender Antivirus: Scan removable drives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211ED8" w14:textId="5F7A6C02" w:rsidR="00AE0F77" w:rsidRPr="00B3086D" w:rsidRDefault="00BD591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C82B7C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2AB7D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2.8.33. Microsoft Defender Antivirus: Turn on e-mail scanning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DA79E3" w14:textId="6AF9067B" w:rsidR="00AE0F77" w:rsidRPr="00B3086D" w:rsidRDefault="00DC6CB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B351DC" w14:textId="77777777" w:rsidTr="00AE0F77">
        <w:trPr>
          <w:trHeight w:val="40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D2387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2.8.34.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CD3D3F" w14:textId="0F459291"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3A8329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5832B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2.8.35.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9DC555" w14:textId="52126A4A"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25F2F9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A95CC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2.8.36. Windows Defender SmartScreen: Configure Windows Defender SmartScreen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588E7D" w14:textId="1F0A6592" w:rsidR="00AE0F77" w:rsidRPr="00B3086D" w:rsidRDefault="00B4026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0DD3FB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B1C06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2.8.37. Windows Ink Workspace: Allow Windows Ink Workspace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2FBFC8" w14:textId="6E00F39E" w:rsidR="00AE0F77" w:rsidRPr="00B3086D" w:rsidRDefault="00C74D7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882261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E1093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2.8.38. Windows Error Reporting: Automatically send memory dumps for OS generated error reports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2B91B8" w14:textId="14BAC8DD"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8175A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FD4AC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2.8.39.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2A9421" w14:textId="576DA1A1" w:rsidR="00AE0F77" w:rsidRPr="00B3086D" w:rsidRDefault="0026449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0C553F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8C56D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2.8.40.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EBA27C" w14:textId="65A45D4E"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A305E1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336AF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2.8.41.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C95EC" w14:textId="43B94862"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789FD7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97878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2.8.42. Windows Security: Prevent users from modifying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363B34" w14:textId="1FD11300" w:rsidR="00AE0F77" w:rsidRPr="00B3086D" w:rsidRDefault="008719B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EE1AA0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CE050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A3402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423EE11"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3244CAC6"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205BFB7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70B76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37B65E"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17CCC77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3CB748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422687"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3F998FC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0CB91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262656"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76EC17C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2E8E2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105079"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bl>
    <w:p w14:paraId="48486CB9" w14:textId="46F560E8"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13" w:name="_Toc214872467"/>
      <w:bookmarkStart w:id="14" w:name="_Toc214883250"/>
      <w:r w:rsidRPr="00B3086D">
        <w:rPr>
          <w:rFonts w:ascii="Times New Roman" w:hAnsi="Times New Roman" w:cs="Times New Roman"/>
          <w:color w:val="0070C0"/>
          <w:sz w:val="26"/>
          <w:szCs w:val="26"/>
          <w:lang w:val="it-IT" w:eastAsia="ko-KR"/>
        </w:rPr>
        <w:t>1.</w:t>
      </w:r>
      <w:r w:rsidR="00462D51" w:rsidRPr="00B3086D">
        <w:rPr>
          <w:rFonts w:ascii="Times New Roman" w:hAnsi="Times New Roman" w:cs="Times New Roman"/>
          <w:color w:val="0070C0"/>
          <w:sz w:val="26"/>
          <w:szCs w:val="26"/>
          <w:lang w:val="it-IT" w:eastAsia="ko-KR"/>
        </w:rPr>
        <w:t>5. 2019-192.169.3.202</w:t>
      </w:r>
      <w:bookmarkEnd w:id="13"/>
      <w:bookmarkEnd w:id="14"/>
    </w:p>
    <w:tbl>
      <w:tblPr>
        <w:tblW w:w="9168" w:type="dxa"/>
        <w:tblLayout w:type="fixed"/>
        <w:tblCellMar>
          <w:left w:w="0" w:type="dxa"/>
          <w:right w:w="0" w:type="dxa"/>
        </w:tblCellMar>
        <w:tblLook w:val="04A0" w:firstRow="1" w:lastRow="0" w:firstColumn="1" w:lastColumn="0" w:noHBand="0" w:noVBand="1"/>
      </w:tblPr>
      <w:tblGrid>
        <w:gridCol w:w="7363"/>
        <w:gridCol w:w="1805"/>
      </w:tblGrid>
      <w:tr w:rsidR="0010492A" w:rsidRPr="00B3086D" w14:paraId="0D6C1D01" w14:textId="77777777" w:rsidTr="00AE0F77">
        <w:trPr>
          <w:trHeight w:val="285"/>
          <w:tblHeader/>
        </w:trPr>
        <w:tc>
          <w:tcPr>
            <w:tcW w:w="7363"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331F4465"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518F9C4D"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53F253F1"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07A1597A"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7BB1581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8B2E5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7DF87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D43BE9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8DAEB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75978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6F9F7BB"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2AF43DF7"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4D759928"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A1BA5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1811EC9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81646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F4B6B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E229D3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ADFE2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FADDF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0A4F9D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F4EAF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E7E0B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64BDD4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12794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C2E15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704D27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751E1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0F8F9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49DD0C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0B496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0B6E9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F489FE7"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60026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7F446F0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2B382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155AA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06B8CD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63FA4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85E33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37A251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906698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0BF31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FCA6240"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ED5B0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2CBFAD0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28265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54940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D3D169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5CDEB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DA27F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5C050F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99489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83CF9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6E359E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EEDD8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B5A76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FC52F3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FCE40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C5F7E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1DB448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B03A7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BF2AD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A18658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E0173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E7EA6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87A3B0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FCE74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408D5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65BE1C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38982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32B52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AC3E1C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F2200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C3B35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ED4D21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B8782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E6AF0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64B95B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8BB70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FA8EF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F7BD3C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BC3ED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C2928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D94E4B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79576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1C0FB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4A7943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17CBA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ED7B8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A98B91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ED32E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C7BC8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2FA6EA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00D78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5A51A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33D941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74868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593B1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35DC25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67E89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52AA5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C92BEE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F6663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BD271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882605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B3953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712AC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7121C8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B7D4C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6AE64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4CC085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DD008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69BED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3E7D512"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67D1C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26DC2B3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E6179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Accounts: Block Microsoft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22CB4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EA0C6D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72DC6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7F670A" w14:textId="71FEC861"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E1A604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FA237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306188" w14:textId="79238ACE"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B314BB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EC03F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601C7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AB5477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3170F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C8496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BD824D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847A7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Interactive logon: Don't display last signed-in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5B5BA9" w14:textId="2D91E3C7" w:rsidR="0010492A" w:rsidRPr="00B3086D" w:rsidRDefault="009304C2"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30F70A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0AC3D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Interactive logon: Machine inactivity limit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07247C" w14:textId="09EA392C" w:rsidR="0010492A" w:rsidRPr="00B3086D" w:rsidRDefault="003E360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76500E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628F8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2A64A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8847B4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E0D01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9C26AC" w14:textId="7F46EE38"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3EF6E7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7A817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Network security: Allow Local System to use computer identity for NTLM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C50221" w14:textId="4CE406B6"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322B97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6D100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0D1670" w14:textId="0FB29694"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0CD29C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3261A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D8FF7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0C358D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C7D3C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2.4.13.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14BDD5" w14:textId="244AD055"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44CD8E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34F0E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2.4.14.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098C02" w14:textId="18EA879F"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5745FB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2A0E4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2.4.15.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71A28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7FE8144"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87FCE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lastRenderedPageBreak/>
              <w:t>2.5. Chính sách liên quan đến dịch vụ hệ thống</w:t>
            </w:r>
          </w:p>
        </w:tc>
      </w:tr>
      <w:tr w:rsidR="00AE0F77" w:rsidRPr="00B3086D" w14:paraId="12D675C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B1C2A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8650CC" w14:textId="6149ABF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7D5AA1"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72358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125BBAA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0ACEB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A948D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63D24D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14064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42F1A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C35543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BAA36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1C27F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FC03E4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ECB1F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7572C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670A21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217C9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B6589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ACD549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07506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A3750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6E82DA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326CB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82404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CE4567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2B111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3B818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A2C07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D688F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52701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F0386F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BEE2E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13CF4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70BCDC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5DD06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11DB0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B0D40E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E1C39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18C36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01054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809D4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1DF30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3F2120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34FF7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393D5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5C844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AAB34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AD1DC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4DAB6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4AA27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472B1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7427BA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B4C31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AE1AA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451EC5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8F55F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E2C95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5409B8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E3824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09564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84093A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9B051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1F6A5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AD88E6D"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6C6E8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670CA13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DCC89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07E5EE" w14:textId="0A36EA06"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DA3F7C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91BF4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64E4A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2A7238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64D6A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8C4E5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86244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0A881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1303D1" w14:textId="4E667C2B"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63106C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2A3F8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D3535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7A625E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DDAF6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9FA5B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3CEC21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0891B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CA0280" w14:textId="08AE46FC"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8DDEE8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F9B5A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PNP Activity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BB2096" w14:textId="53E9398F" w:rsidR="00AE0F77" w:rsidRPr="00B3086D" w:rsidRDefault="0018231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98049A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15DC8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B94B08" w14:textId="1ABD735D"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6F028A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9633A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4973E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24E11D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54704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651E7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F31891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1067A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65A9D8" w14:textId="4F7B5FF9"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6AB6F6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64944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Group Membership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99B46D" w14:textId="10CC8906"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5A3EB4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DD5F9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A80A68" w14:textId="43AF7DD4"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19823A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8514A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75FDD9" w14:textId="4D6380D7"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686506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9BC15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55D983" w14:textId="2F1CCFB7"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4CBDC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C85DA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BCE93D" w14:textId="406EE8DF" w:rsidR="00AE0F77" w:rsidRPr="00B3086D" w:rsidRDefault="006002C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7042F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183A8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2.7.18.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8932D8" w14:textId="3BC86324"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2AEEA6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C6B86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9E299A" w14:textId="76EC2528"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D6116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62B1F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51BD40" w14:textId="6EE0248A"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B1E5E8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66450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2.7.21.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73089E" w14:textId="5417BA1E"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7D127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1D45A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2.7.22.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06AF3B" w14:textId="59EA8B0A"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CE7C48B"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39791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4B6AA4E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6BEA2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Control Panel: Personalization: Prevent enabling lock screen camera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01C18A" w14:textId="4283384E"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213AC4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44D64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Control Panel: Personalization: Prevent enabling lock screen slide show</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DC7F7D" w14:textId="1C363C4E"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8FB46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C4559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Control Panel: Regional and Language Options: Allow users to enable online speech recognition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15489F" w14:textId="183945D7" w:rsidR="00AE0F77" w:rsidRPr="00B3086D" w:rsidRDefault="00D61F3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1BBEDC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08DFE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82B739" w14:textId="1841CAB6"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8857FD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9DF6F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180506" w14:textId="7AD426BB"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9F03A4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86FC1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Network Connection: Prohibit use of Internet Connection Sharing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8261D6" w14:textId="1E17C7C7" w:rsidR="00AE0F77" w:rsidRPr="00B3086D" w:rsidRDefault="001B7E3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C11E1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F80F4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6F0936" w14:textId="0ABB0416"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B0BE1F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ACC23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Network Provider: Hardened UNC Paths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A34145" w14:textId="50C02E12" w:rsidR="00AE0F77" w:rsidRPr="00B3086D" w:rsidRDefault="009D132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61777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E96C4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Windows Connection Manager: Minimize the number of simultaneous connections to the Internet or a Windows Domain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EC5ABA" w14:textId="6F60EB32" w:rsidR="00AE0F77" w:rsidRPr="00B3086D" w:rsidRDefault="006E21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A87CD4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3137F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3DFFB6" w14:textId="1BED466B"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E35AE5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6DBB0D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Audit Process Creation: Include command line in process creation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1B9527" w14:textId="7ECD7E22" w:rsidR="00AE0F77" w:rsidRPr="00B3086D" w:rsidRDefault="00CC3F8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F4B77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6F24A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DD6EEA" w14:textId="6A4EB4F8"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7ED37E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2FFDE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2BF89C" w14:textId="19D8BE29"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96BF82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86CB2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2D358B" w14:textId="3A1B37BA"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953103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1CB8A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E4C47F" w14:textId="2B1121EC"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511D9D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A1937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A28695" w14:textId="6F1C511D"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46F81C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E00E6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94C5A8" w14:textId="46A64EE7"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EDDFF2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D21DD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Logon: Block user from showing account details on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CF6838" w14:textId="06195531" w:rsidR="00AE0F77" w:rsidRPr="00B3086D" w:rsidRDefault="00D5595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C0F9F7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91D6E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Logon: Do not display network selection UI</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EE390E" w14:textId="0C3BEE8D" w:rsidR="00AE0F77" w:rsidRPr="00B3086D" w:rsidRDefault="00DE10D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57243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652F6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Logon: Do not enumerate connected users on domain-joined computers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D7A162" w14:textId="2F801EC2" w:rsidR="00AE0F77" w:rsidRPr="00B3086D" w:rsidRDefault="00B1277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64044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3141B6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Logon: Turn off app notifications on the lock 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6B3F31" w14:textId="7E0BF55E" w:rsidR="00AE0F77" w:rsidRPr="00B3086D" w:rsidRDefault="004B30F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271769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06057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Logon: Turn off picture password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0BA979" w14:textId="03E3EE3E" w:rsidR="00AE0F77" w:rsidRPr="00B3086D" w:rsidRDefault="0069753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DE6AA9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DFBE2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8E873B" w14:textId="7AA17130"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1DA91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2B39A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2.8.24. App runtime: Allow Microsoft accounts to be optional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4E6FA3" w14:textId="6824F007" w:rsidR="00AE0F77" w:rsidRPr="00B3086D" w:rsidRDefault="00B761B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19126A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EEDA2C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2.8.25.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89FBE4" w14:textId="5543DF49"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7352B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83CF4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2.8.26.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B46428" w14:textId="39762F65"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24B232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39C80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2.8.27.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BC2E5A" w14:textId="5228B785"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6AA694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90CE7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2.8.28. Biometrics: Configure enhanced anti-spoofing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4D545E" w14:textId="4813ACC7" w:rsidR="00AE0F77" w:rsidRPr="00B3086D" w:rsidRDefault="0010620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0055A8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95751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2.8.29. Data Collection and Preview Builds: Do not show feedback notifications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B94128" w14:textId="2461402B" w:rsidR="00AE0F77" w:rsidRPr="00B3086D" w:rsidRDefault="00F81DB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E8FA3B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6F7D7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2.8.30. Data Collection and Preview Builds: Toggle user control over Insider builds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2DC29C" w14:textId="657C6558" w:rsidR="00AE0F77" w:rsidRPr="00B3086D" w:rsidRDefault="00941DEE"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D34ECB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88F43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2.8.31.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0E5739" w14:textId="496AE60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46CF67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6AEFF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2.8.32. Microsoft Defender Antivirus: Scan removable drives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85BB3E" w14:textId="520E87D3" w:rsidR="00AE0F77" w:rsidRPr="00B3086D" w:rsidRDefault="00BD591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C05562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371A6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2.8.33. Microsoft Defender Antivirus: Turn on e-mail scanning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FBC019" w14:textId="6C32D837" w:rsidR="00AE0F77" w:rsidRPr="00B3086D" w:rsidRDefault="00DC6CB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03CC0B5" w14:textId="77777777" w:rsidTr="00AE0F77">
        <w:trPr>
          <w:trHeight w:val="40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C6CC3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2.8.34.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944C3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934B1A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B9BAB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2.8.35.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3CEBF3" w14:textId="1FB34F10"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B790C6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902E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2.8.36. Windows Defender SmartScreen: Configure Windows Defender SmartScreen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56E417" w14:textId="017672B4" w:rsidR="00AE0F77" w:rsidRPr="00B3086D" w:rsidRDefault="00B4026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B35370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DE11F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2.8.37. Windows Ink Workspace: Allow Windows Ink Workspace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648B00" w14:textId="442B9914" w:rsidR="00AE0F77" w:rsidRPr="00B3086D" w:rsidRDefault="00C74D7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963A45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38D9C1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2.8.38. Windows Error Reporting: Automatically send memory dumps for OS generated error reports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AA7BFD" w14:textId="2F403BB1"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A5296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A4EBE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2.8.39.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FA193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B818DB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32C5B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2.8.40.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D6C648" w14:textId="2146B5FD"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6F3720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26DCA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2.8.41.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ECDD52" w14:textId="3A5DBEFB"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7F5B15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6A24D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2.8.42. Windows Security: Prevent users from modifying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147C6A" w14:textId="5909379D" w:rsidR="00AE0F77" w:rsidRPr="00B3086D" w:rsidRDefault="008719B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B567F1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A157B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AE935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DE38F20"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50566813"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3732487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F6798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A0B451"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5D868ED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12CA2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E33575"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134554C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E219C1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6D6EED"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7332D18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D18E6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52311C"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bl>
    <w:p w14:paraId="40B1F1DD" w14:textId="0D7C645D"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15" w:name="_Toc214872468"/>
      <w:bookmarkStart w:id="16" w:name="_Toc214883251"/>
      <w:r w:rsidRPr="00B3086D">
        <w:rPr>
          <w:rFonts w:ascii="Times New Roman" w:hAnsi="Times New Roman" w:cs="Times New Roman"/>
          <w:color w:val="0070C0"/>
          <w:sz w:val="26"/>
          <w:szCs w:val="26"/>
          <w:lang w:val="it-IT" w:eastAsia="ko-KR"/>
        </w:rPr>
        <w:t>1.</w:t>
      </w:r>
      <w:r w:rsidR="00462D51" w:rsidRPr="00B3086D">
        <w:rPr>
          <w:rFonts w:ascii="Times New Roman" w:hAnsi="Times New Roman" w:cs="Times New Roman"/>
          <w:color w:val="0070C0"/>
          <w:sz w:val="26"/>
          <w:szCs w:val="26"/>
          <w:lang w:val="it-IT" w:eastAsia="ko-KR"/>
        </w:rPr>
        <w:t>6. 2022-192.169.3.22</w:t>
      </w:r>
      <w:bookmarkEnd w:id="15"/>
      <w:bookmarkEnd w:id="16"/>
    </w:p>
    <w:tbl>
      <w:tblPr>
        <w:tblW w:w="9310" w:type="dxa"/>
        <w:tblLayout w:type="fixed"/>
        <w:tblCellMar>
          <w:left w:w="0" w:type="dxa"/>
          <w:right w:w="0" w:type="dxa"/>
        </w:tblCellMar>
        <w:tblLook w:val="04A0" w:firstRow="1" w:lastRow="0" w:firstColumn="1" w:lastColumn="0" w:noHBand="0" w:noVBand="1"/>
      </w:tblPr>
      <w:tblGrid>
        <w:gridCol w:w="7505"/>
        <w:gridCol w:w="1805"/>
      </w:tblGrid>
      <w:tr w:rsidR="0010492A" w:rsidRPr="00B3086D" w14:paraId="0AD64350" w14:textId="77777777" w:rsidTr="00AE0F77">
        <w:trPr>
          <w:trHeight w:val="285"/>
          <w:tblHeader/>
        </w:trPr>
        <w:tc>
          <w:tcPr>
            <w:tcW w:w="7505"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05987F6F"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465D7820"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4BA8EDC7"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58E105D0"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47E0A2E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B6D6B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58FCA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650D87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D544E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C1A12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C279420"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568E4CDD"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5D2379FF"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6A614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1C8796A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0C203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3D1CD3" w14:textId="695A7B76" w:rsidR="0010492A" w:rsidRPr="00B3086D" w:rsidRDefault="00477912"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709EC8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AA7F6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E5340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6355BB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C4A84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796C1C" w14:textId="74B841E0" w:rsidR="0010492A" w:rsidRPr="00B3086D" w:rsidRDefault="00502188"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75960F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0C6AC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F68177A" w14:textId="1D250BF4" w:rsidR="0010492A" w:rsidRPr="00B3086D" w:rsidRDefault="00502188"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169E92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EA903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AA902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514572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22A96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CAAB2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0BC8F3B"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611DA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52F6017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CF76F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12D159" w14:textId="5F9613C0" w:rsidR="0010492A" w:rsidRPr="00B3086D" w:rsidRDefault="006C27B3"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2BE427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A2628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A9E4E0" w14:textId="58B1E74E" w:rsidR="0010492A" w:rsidRPr="00B3086D" w:rsidRDefault="00CD3398"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16DE86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078D1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BC935B" w14:textId="1CA70BD4" w:rsidR="0010492A" w:rsidRPr="00B3086D" w:rsidRDefault="005F270D"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5781BE7"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79387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77C0876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D32B4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2F619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A7F13E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1712D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3ACAB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660DAB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2AC3A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A0E43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EB5AD2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B28CA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CB6A3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54E9C2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BF578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8CB02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DAD85D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C9C27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36F6F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6DCCE4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F3C18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55063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8F32A1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E1CF7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E0A3A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763B32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3A287D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4190F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68FC8F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DD451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B1A19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F5BE73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1E43D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1C725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4256EA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3C156B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284D2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E7A240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128BB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874BF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30CEE7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C651C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3C22B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E2D30B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25549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2A633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0E72DC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B1BC8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99A8A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8A95CA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D4572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214D9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57BDB0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54A6F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956CC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5AD4F6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8F4ED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CFCB0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6E9E29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CBACD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B24AB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AE3ED4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A6A1F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A00B7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F76983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12A6F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9C3A5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1671A5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3BB08F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53DD8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5E46857"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69D38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2C5224E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6838EF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Accounts: Block Microsoft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10B73B" w14:textId="75B3A163" w:rsidR="0010492A" w:rsidRPr="00B3086D" w:rsidRDefault="00617A1E"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8DA151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5F97C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4E748C" w14:textId="5D3BACF7"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ACB7FB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682BD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667CB8" w14:textId="4AFBE44F"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4B1C22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EFD71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1B630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795E00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72332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202E1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621774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C16AE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Interactive logon: Don't display last signed-in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2F0D64" w14:textId="24544E08" w:rsidR="0010492A" w:rsidRPr="00B3086D" w:rsidRDefault="009304C2"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507AEC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E93F8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Interactive logon: Machine inactivity limit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37C183" w14:textId="0880F497" w:rsidR="0010492A" w:rsidRPr="00B3086D" w:rsidRDefault="003E360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E2EEC1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C81F2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60948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D1E3BE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2306A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C39455" w14:textId="35FB8AA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8C7FE0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EDABA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Network security: Allow Local System to use computer identity for NTLM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DF9E48" w14:textId="20A44CDB"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B6544E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68620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847ABB" w14:textId="234CC8FD" w:rsidR="00AE0F77" w:rsidRPr="00B3086D" w:rsidRDefault="002A7D20" w:rsidP="002A7D20">
            <w:pPr>
              <w:tabs>
                <w:tab w:val="left" w:pos="525"/>
                <w:tab w:val="center" w:pos="857"/>
              </w:tabs>
              <w:spacing w:line="240" w:lineRule="auto"/>
              <w:rPr>
                <w:rFonts w:ascii="Times New Roman" w:hAnsi="Times New Roman" w:cs="Times New Roman"/>
                <w:b w:val="0"/>
                <w:bCs/>
                <w:color w:val="auto"/>
                <w:sz w:val="26"/>
                <w:szCs w:val="26"/>
              </w:rPr>
            </w:pPr>
            <w:r>
              <w:rPr>
                <w:rFonts w:ascii="Times New Roman" w:hAnsi="Times New Roman" w:cs="Times New Roman"/>
                <w:bCs/>
                <w:color w:val="FF0000"/>
                <w:sz w:val="26"/>
                <w:szCs w:val="26"/>
              </w:rPr>
              <w:tab/>
            </w:r>
            <w:r w:rsidRPr="00B3086D">
              <w:rPr>
                <w:rFonts w:ascii="Times New Roman" w:hAnsi="Times New Roman" w:cs="Times New Roman"/>
                <w:bCs/>
                <w:color w:val="00B050"/>
                <w:sz w:val="26"/>
                <w:szCs w:val="26"/>
              </w:rPr>
              <w:t>PASS</w:t>
            </w:r>
          </w:p>
        </w:tc>
      </w:tr>
      <w:tr w:rsidR="00AE0F77" w:rsidRPr="00B3086D" w14:paraId="053FC82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1049A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E5497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EAF2C0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EF227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2.4.13.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091674" w14:textId="24FD6C75"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D542FC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397BE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2.4.14.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53724A" w14:textId="522E4017"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61E4E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BA26F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2.4.15.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7659D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03A5D2A"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972A3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32AE0B0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14D31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F43551" w14:textId="5F1BC302"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34B70C"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E960D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6362C5F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5F483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630FD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B974F7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50F33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903D9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0AC5A2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6D0C6B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63908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F00F70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0BF64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F375F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F732C3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114B7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87F29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7A08F0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7499F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42897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24590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9C79A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F3E1A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6A185D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780C1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7521E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D3FCC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97449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2E5DD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620CC8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94D36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7FEFD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FF6A23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52D3B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92208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5E316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BA53F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346D9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EBE433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99D83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089EB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BFEB5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25D31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1F530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3C4D9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B40EE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AC3A1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4B160E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7A0C5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379DE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4FDFD2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DFBB4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1FD36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8825FC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E54F6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240FE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810394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A0B60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74CE0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2C736A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716F9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D2F32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C0F575"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8948F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008DEBB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957F8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49C817" w14:textId="18591CF7"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840B52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99227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CB747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859EB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71850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09802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73D70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32606A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DA1568" w14:textId="0851FFAF"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53DDAC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0BF8E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57E6C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6F560B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FEE6B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E7214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4BE4F7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8CFD5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E0B64B" w14:textId="2D9B93D8"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96DBC6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FB312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PNP Activity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9912AA" w14:textId="26053B6D" w:rsidR="00AE0F77" w:rsidRPr="00B3086D" w:rsidRDefault="0018231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67E4DC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E1A18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FF4171" w14:textId="150356D4"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2E77C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7A172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D6B01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4E89C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B5550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8B913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3BF8D5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086F5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A3FA21" w14:textId="4AB6A37E"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60042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9E3C2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Group Membership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75FC62" w14:textId="5DDF3550"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148FF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8B5F9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2.7.14.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DF42DB" w14:textId="0F56C057"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9C8C9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E3F0B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966B3B" w14:textId="65706EAB"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409630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CAC57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053D31" w14:textId="22939E60"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E01A16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2908D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44FF45" w14:textId="68E09F55" w:rsidR="00AE0F77" w:rsidRPr="00B3086D" w:rsidRDefault="006002C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10767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99D41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6B6BB9" w14:textId="29F612C5"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11351C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9DA06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1F5BD8" w14:textId="12D6C3FC"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1C348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35E14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0FC599" w14:textId="5B4FA843"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09449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1816D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2.7.21.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31940C" w14:textId="5650911F"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B7E0C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98F91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2.7.22.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99F0CE" w14:textId="0700EF41"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9338730"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38341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2821F7F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D609B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Control Panel: Personalization: Prevent enabling lock screen camera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3E8932" w14:textId="76E76064"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C10D07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3380E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Control Panel: Personalization: Prevent enabling lock screen slide show</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E5B9AB" w14:textId="07B7A36F"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A32E10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19CB3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Control Panel: Regional and Language Options: Allow users to enable online speech recognition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966F26" w14:textId="7129E4AA" w:rsidR="00AE0F77" w:rsidRPr="00B3086D" w:rsidRDefault="00D61F3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EA5836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F02D7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0D69EE" w14:textId="3DA1CE49"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D4E2B9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AE421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2A06A7" w14:textId="7BD04533"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F1F0CB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EAB0C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Network Connection: Prohibit use of Internet Connection Sharing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8D4865" w14:textId="75A830EB" w:rsidR="00AE0F77" w:rsidRPr="00B3086D" w:rsidRDefault="001B7E3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99F91C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37303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411A6D" w14:textId="4AD4B14A"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A70485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9A8526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Network Provider: Hardened UNC Paths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6D8ABD" w14:textId="5A7D083C" w:rsidR="00AE0F77" w:rsidRPr="00B3086D" w:rsidRDefault="009D132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CC1137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94A0C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Windows Connection Manager: Minimize the number of simultaneous connections to the Internet or a Windows Domain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E8C457" w14:textId="508D9FB1" w:rsidR="00AE0F77" w:rsidRPr="00B3086D" w:rsidRDefault="006E21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C7005F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14E8F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393341" w14:textId="0CC2A621"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4A019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A1241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Audit Process Creation: Include command line in process creation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F2D7B5" w14:textId="663B6F92" w:rsidR="00AE0F77" w:rsidRPr="00B3086D" w:rsidRDefault="00CC3F8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E5C185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2AC93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75AC34" w14:textId="4CBE50F9"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449E08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1E861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0AFAF2" w14:textId="4FB8A5B3"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97D193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380B0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0C509A" w14:textId="41D30EC9"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9EF4CA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3CEA7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FA788C" w14:textId="3642385D"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CB91C5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C5B980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E50336" w14:textId="183E18FC"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2D3D39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7FFFE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892EC3" w14:textId="7A43D13F"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A07D49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36A3A0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Logon: Block user from showing account details on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3FF787" w14:textId="51E2E5C5" w:rsidR="00AE0F77" w:rsidRPr="00B3086D" w:rsidRDefault="00D5595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1CA97C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973FA9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Logon: Do not display network selection UI</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62AE6E" w14:textId="67180D6C" w:rsidR="00AE0F77" w:rsidRPr="00B3086D" w:rsidRDefault="00DE10D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04C88C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2DF48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Logon: Do not enumerate connected users on domain-joined computers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0AB848" w14:textId="71E90F55" w:rsidR="00AE0F77" w:rsidRPr="00B3086D" w:rsidRDefault="00B1277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3E460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29415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Logon: Turn off app notifications on the lock 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BCA622" w14:textId="103D20A7" w:rsidR="00AE0F77" w:rsidRPr="00B3086D" w:rsidRDefault="004B30F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2E345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119F6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Logon: Turn off picture password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1C63D1" w14:textId="1A089117" w:rsidR="00AE0F77" w:rsidRPr="00B3086D" w:rsidRDefault="0069753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BD6A91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9C0C7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97C113" w14:textId="35F34DBA"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F7411A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21406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2.8.24. App runtime: Allow Microsoft accounts to be optional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B17F79" w14:textId="1BFAA291" w:rsidR="00AE0F77" w:rsidRPr="00B3086D" w:rsidRDefault="00B761B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C7A621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D7406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2.8.25.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CEF42D" w14:textId="68F8BBFB"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3FC6F3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124DA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2.8.26.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3A8B3C" w14:textId="0937BCD8"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EA074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43527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2.8.27.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BF95FD" w14:textId="6EFA58FA"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2120D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268FC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2.8.28. Biometrics: Configure enhanced anti-spoofing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679738" w14:textId="3F913D25" w:rsidR="00AE0F77" w:rsidRPr="00B3086D" w:rsidRDefault="0010620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3A4664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F5248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2.8.29. Data Collection and Preview Builds: Do not show feedback notifications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88369F" w14:textId="69798F93" w:rsidR="00AE0F77" w:rsidRPr="00B3086D" w:rsidRDefault="00F81DB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C6F7A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F476A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2.8.30. Data Collection and Preview Builds: Toggle user control over Insider builds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78BBBB" w14:textId="32727A84" w:rsidR="00AE0F77" w:rsidRPr="00B3086D" w:rsidRDefault="00941DEE"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D56E1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18CD1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2.8.31.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7FCC83" w14:textId="45EFC3E6"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DC430D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EC700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2.8.32. Microsoft Defender Antivirus: Scan removable drives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925499" w14:textId="77D92006" w:rsidR="00AE0F77" w:rsidRPr="00B3086D" w:rsidRDefault="00BD591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D22BC9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91CDD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2.8.33. Microsoft Defender Antivirus: Turn on e-mail scanning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91A98F" w14:textId="397DB335" w:rsidR="00AE0F77" w:rsidRPr="00B3086D" w:rsidRDefault="00DC6CB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93F6632" w14:textId="77777777" w:rsidTr="00AE0F77">
        <w:trPr>
          <w:trHeight w:val="40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AA17C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2.8.34.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5EA07A" w14:textId="5B5521B6"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64A1FC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40925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2.8.35.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3BB98D" w14:textId="64491A56"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CACAFE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B2E38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2.8.36. Windows Defender SmartScreen: Configure Windows Defender SmartScreen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D05729" w14:textId="02F58C91" w:rsidR="00AE0F77" w:rsidRPr="00B3086D" w:rsidRDefault="00B4026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21E422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E56CC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2.8.37. Windows Ink Workspace: Allow Windows Ink Workspace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8A5CFD" w14:textId="29975832" w:rsidR="00AE0F77" w:rsidRPr="00B3086D" w:rsidRDefault="00C74D7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CA73C4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DDCA9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2.8.38. Windows Error Reporting: Automatically send memory dumps for OS generated error reports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B28BBA" w14:textId="5633BC93"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F8EA83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C15F1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2.8.39.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69DEA1" w14:textId="27ABCDAA" w:rsidR="00AE0F77" w:rsidRPr="00B3086D" w:rsidRDefault="0026449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C0E28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D75A9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2.8.40.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BBE158" w14:textId="5FB544D7"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A2BC0A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BF550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2.8.41.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2D83F2" w14:textId="4371B1EC"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1B75B9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8B2D3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2.8.42. Windows Security: Prevent users from modifying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52BA07" w14:textId="1F42721B" w:rsidR="00AE0F77" w:rsidRPr="00B3086D" w:rsidRDefault="008719B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1CD7A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424AF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4195C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487BF4"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248A0E04"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3F9BBE0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C82AE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241738"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5E917F2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D6B23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7EE7DA"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2C2DBCB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EC880D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02B6DB"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121AE85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AE559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161470"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bl>
    <w:p w14:paraId="29C22E7D" w14:textId="73C770BA"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17" w:name="_Toc214872469"/>
      <w:bookmarkStart w:id="18" w:name="_Toc214883252"/>
      <w:r w:rsidRPr="00B3086D">
        <w:rPr>
          <w:rFonts w:ascii="Times New Roman" w:hAnsi="Times New Roman" w:cs="Times New Roman"/>
          <w:color w:val="0070C0"/>
          <w:sz w:val="26"/>
          <w:szCs w:val="26"/>
          <w:lang w:val="it-IT" w:eastAsia="ko-KR"/>
        </w:rPr>
        <w:t>1.</w:t>
      </w:r>
      <w:r w:rsidR="00462D51" w:rsidRPr="00B3086D">
        <w:rPr>
          <w:rFonts w:ascii="Times New Roman" w:hAnsi="Times New Roman" w:cs="Times New Roman"/>
          <w:color w:val="0070C0"/>
          <w:sz w:val="26"/>
          <w:szCs w:val="26"/>
          <w:lang w:val="it-IT" w:eastAsia="ko-KR"/>
        </w:rPr>
        <w:t>7. 2022-192.169.5.225</w:t>
      </w:r>
      <w:bookmarkEnd w:id="17"/>
      <w:bookmarkEnd w:id="18"/>
    </w:p>
    <w:tbl>
      <w:tblPr>
        <w:tblW w:w="9310" w:type="dxa"/>
        <w:tblLayout w:type="fixed"/>
        <w:tblCellMar>
          <w:left w:w="0" w:type="dxa"/>
          <w:right w:w="0" w:type="dxa"/>
        </w:tblCellMar>
        <w:tblLook w:val="04A0" w:firstRow="1" w:lastRow="0" w:firstColumn="1" w:lastColumn="0" w:noHBand="0" w:noVBand="1"/>
      </w:tblPr>
      <w:tblGrid>
        <w:gridCol w:w="7505"/>
        <w:gridCol w:w="1805"/>
      </w:tblGrid>
      <w:tr w:rsidR="0010492A" w:rsidRPr="00B3086D" w14:paraId="3DBBC895" w14:textId="77777777" w:rsidTr="00AE0F77">
        <w:trPr>
          <w:trHeight w:val="285"/>
          <w:tblHeader/>
        </w:trPr>
        <w:tc>
          <w:tcPr>
            <w:tcW w:w="7505"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197E391F"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1A620739"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04AAE6A8"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680AE2C7"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55B3A24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5F5FE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EEBC1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253C49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64DC9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6FC7E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1EDA411"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32AA14D3"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47FDB972"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BBE99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664ACA3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C037F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2FA14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2664DC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3CFE1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4EBBAB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C963E4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C2A29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E41F6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7A1548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E05E7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9412C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FAB0C9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35938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69172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11FB04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0EBE4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A6267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343D199"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BA5B0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5B135A7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CCA62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103D7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FE0A4C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819B3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2B36C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A9CCEC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1DC97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C5F6E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EDFBFF7"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B4CB1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7C3DB7B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D450A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27F70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9A9B3A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BEBDD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8544B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589BFF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5E476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E6925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BF9489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9754A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98762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D1E0A6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6309A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75E6A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4FE653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81EFA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D4AD0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AD4A4B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7EDFD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5E905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E32FF6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C0AA8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5B861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92197E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7D32B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0E781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DDCD22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CDE77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368D6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B8DA7A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774C0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ACA04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18FDAE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66503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1F586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6C1A1C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CEE96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DCE17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E5F847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679D6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0DE03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B1D94F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6A4F1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69924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5655EF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E8D7F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B211E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F3F56C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FA508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F10AF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3898FC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F0624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F7767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039D91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5E5EA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61E27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005446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4AAD8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F03A9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9D54A1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1E9D3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82AA8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3F5D5D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68966E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3C4A2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E4811D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1A90B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2ED25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2E60D90"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E26FC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13F6B98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A32DF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Accounts: Block Microsoft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276912" w14:textId="3950F308" w:rsidR="0010492A" w:rsidRPr="00B3086D" w:rsidRDefault="00617A1E"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B03A0C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38F9C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D4851E" w14:textId="7C568001"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0DC9C0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3A98D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06B863" w14:textId="133BF250"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5DB695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5AD89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33F21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59C551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66358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1F877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A9A9CA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78448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Interactive logon: Don't display last signed-in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EA5A64" w14:textId="773574B3" w:rsidR="0010492A" w:rsidRPr="00B3086D" w:rsidRDefault="009304C2"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96603C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7767F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Interactive logon: Machine inactivity limit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DD21C9" w14:textId="20B9BE59" w:rsidR="0010492A" w:rsidRPr="00B3086D" w:rsidRDefault="003E360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7052E9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AC728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B2F24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6EA677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DA05F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22BE47" w14:textId="6CE5E9C5"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E08918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8FE02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Network security: Allow Local System to use computer identity for NTLM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96FA2D" w14:textId="616D9A07"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5D48F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C3A13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0C8529" w14:textId="234FA401"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56A780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C5FC9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78B95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1A5D77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8B541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2.4.13.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271036" w14:textId="2A4C625B"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6A0867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48912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2.4.14.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F56E98" w14:textId="48031E63"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9D289F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54A8B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2.4.15.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D8D0E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D2D5FD9"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D03284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53E41BF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C2CDD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5E976D" w14:textId="0EC00DC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851919"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11DE2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3B5DDE5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20A92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0510A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F0C98C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26B40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D61C6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5B995F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4DB95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CC67D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B08C4D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BC5C7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34DCD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90E86D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74A12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56693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58B52F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56F03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4B5F1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DBDE76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FA994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D6566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3F537D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62BAD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A7EB2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85069A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6B486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C5A4C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326F53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F2C89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074D2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F0E3F4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9AB72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70DE5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CAED21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9DEC1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7821A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1FB44B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BE8EE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7DFA6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2565F5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88D6E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A970B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7D0578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95842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FB67F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E55F1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BBC0D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E20BA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17D2D9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7D6D9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E10B5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67AFEA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4B1F5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FF62B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9248F5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88A71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7EBCF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E838ED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9B281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5DB20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41653DB"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0A742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0CADA94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9BDD0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7B9270" w14:textId="2CC28DF5"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CE99A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44EE4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75E49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35EB3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EA0CC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F968C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BA6E27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8CA08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F719D5" w14:textId="1083E5BA"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DDB50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4A99C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FABAD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26E68B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75890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15DA8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A3A937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B3B50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353B8E" w14:textId="0932C37C"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7370E3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3951F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PNP Activity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0A60F9" w14:textId="03597783" w:rsidR="00AE0F77" w:rsidRPr="00B3086D" w:rsidRDefault="0018231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7019A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28508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A740DD" w14:textId="36BD7438"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243D1D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9409E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4DE47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79DA4E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D6596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2FDF7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554271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CC6B1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2.7.12.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343EA5" w14:textId="45E59CD5"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E242A7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6D886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Group Membership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15F350" w14:textId="2D889D03"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7B7EB2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7EE2D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D20FE1" w14:textId="1C7C9E7E"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846BDC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C5FF4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DF3025" w14:textId="692D648D"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ED466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EA656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4248BC" w14:textId="7D7A5216"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08F65D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B31C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5B81CD" w14:textId="1088A1B9" w:rsidR="00AE0F77" w:rsidRPr="00B3086D" w:rsidRDefault="006002C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7516E9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43F20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A8E477" w14:textId="4C5BAC02"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49F539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0D5E8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EFD3DB" w14:textId="4E5E3C77"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C808AE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56E2A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422B35" w14:textId="342AEBB7"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C31B0C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5DF3D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2.7.21.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5F9DB4" w14:textId="7AB6DA8B"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8A7B75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57601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2.7.22.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0F2915" w14:textId="48263849"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14684EA"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322F1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6BEFAC4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65D7F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Control Panel: Personalization: Prevent enabling lock screen camera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1A8867" w14:textId="66C89B66"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10948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B24B2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Control Panel: Personalization: Prevent enabling lock screen slide show</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FB26EA" w14:textId="10FFAEBD"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316D7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1E0D3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Control Panel: Regional and Language Options: Allow users to enable online speech recognition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EE4748" w14:textId="0E76E96E" w:rsidR="00AE0F77" w:rsidRPr="00B3086D" w:rsidRDefault="00D61F3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6125A8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4280E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57B046" w14:textId="043DCDB8"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5B20C3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927B28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F7C0F4" w14:textId="738F1A19"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3FEE4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8B369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Network Connection: Prohibit use of Internet Connection Sharing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BAB1B2" w14:textId="7F90CCAE" w:rsidR="00AE0F77" w:rsidRPr="00B3086D" w:rsidRDefault="001B7E3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67FD8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A3FF5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88851F" w14:textId="5A20719B"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822E0E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7538D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Network Provider: Hardened UNC Paths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11ACE7" w14:textId="05B8035F" w:rsidR="00AE0F77" w:rsidRPr="00B3086D" w:rsidRDefault="009D132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F129B4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19CBB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Windows Connection Manager: Minimize the number of simultaneous connections to the Internet or a Windows Domain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A9EDBF" w14:textId="412ED6FD" w:rsidR="00AE0F77" w:rsidRPr="00B3086D" w:rsidRDefault="006E21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0A74F6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DC5D1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EC3B2F" w14:textId="210EFD6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FBE31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9E917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Audit Process Creation: Include command line in process creation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3E6029" w14:textId="19802ED0" w:rsidR="00AE0F77" w:rsidRPr="00B3086D" w:rsidRDefault="00CC3F8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B59A10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435C7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3F3825" w14:textId="5F669A29"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1C6F16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83959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0E61B4" w14:textId="60AAE22A"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CDAE16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290E4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14D923" w14:textId="4CF09C3B"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CA0E8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06873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7DE514" w14:textId="310EFFB0"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DDC021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9C17D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4BD2A0" w14:textId="44DE8FD3"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E933E0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C490E8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BE8F7B" w14:textId="472A62DC"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D66BE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BE311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Logon: Block user from showing account details on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6DDD7A" w14:textId="6BFA2126" w:rsidR="00AE0F77" w:rsidRPr="00B3086D" w:rsidRDefault="00D5595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ADB7D6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F6944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Logon: Do not display network selection UI</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A317F9" w14:textId="2DBFFE4C" w:rsidR="00AE0F77" w:rsidRPr="00B3086D" w:rsidRDefault="00DE10D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F150C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67B3D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Logon: Do not enumerate connected users on domain-joined computers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6BE306" w14:textId="76DAC38C" w:rsidR="00AE0F77" w:rsidRPr="00B3086D" w:rsidRDefault="00B1277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C89FC7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B5600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Logon: Turn off app notifications on the lock 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30BB31" w14:textId="513AB809" w:rsidR="00AE0F77" w:rsidRPr="00B3086D" w:rsidRDefault="004B30F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C90ACD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A6A3B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Logon: Turn off picture password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E37873" w14:textId="4CB0149D" w:rsidR="00AE0F77" w:rsidRPr="00B3086D" w:rsidRDefault="0069753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CE2EDA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44995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2.8.23.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BC6106" w14:textId="71C5A8C1"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F4ADB2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C4350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2.8.24. App runtime: Allow Microsoft accounts to be optional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321B37" w14:textId="731AC887" w:rsidR="00AE0F77" w:rsidRPr="00B3086D" w:rsidRDefault="00B761B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B8CEE1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C56C2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2.8.25.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D24AD0" w14:textId="0F830208"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8231AA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96009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2.8.26.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A11804" w14:textId="5109A592"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F531F0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C28AA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2.8.27.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4D1609" w14:textId="12D141C4"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67904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DB100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2.8.28. Biometrics: Configure enhanced anti-spoofing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021835" w14:textId="5323A2D3" w:rsidR="00AE0F77" w:rsidRPr="00B3086D" w:rsidRDefault="0010620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E26E7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16EAA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2.8.29. Data Collection and Preview Builds: Do not show feedback notifications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33FFA0" w14:textId="65F24BC3" w:rsidR="00AE0F77" w:rsidRPr="00B3086D" w:rsidRDefault="00F81DB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7701F8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B5E20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2.8.30. Data Collection and Preview Builds: Toggle user control over Insider builds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AC9229" w14:textId="74414005" w:rsidR="00AE0F77" w:rsidRPr="00B3086D" w:rsidRDefault="00941DEE"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E09EEC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75BEB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2.8.31.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22D31E" w14:textId="6ACB9963"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93147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1B24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2.8.32. Microsoft Defender Antivirus: Scan removable drives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5665FA" w14:textId="43FBFFA5" w:rsidR="00AE0F77" w:rsidRPr="00B3086D" w:rsidRDefault="00BD591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B75EEC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85019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2.8.33. Microsoft Defender Antivirus: Turn on e-mail scanning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9B721F" w14:textId="05A433E1" w:rsidR="00AE0F77" w:rsidRPr="00B3086D" w:rsidRDefault="00DC6CB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B2A842" w14:textId="77777777" w:rsidTr="00AE0F77">
        <w:trPr>
          <w:trHeight w:val="40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56D24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2.8.34.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CE342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357A0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EDD6E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2.8.35.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5A171C" w14:textId="63F1C910"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529940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97CEF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2.8.36. Windows Defender SmartScreen: Configure Windows Defender SmartScreen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EC9553" w14:textId="2126B652" w:rsidR="00AE0F77" w:rsidRPr="00B3086D" w:rsidRDefault="00B4026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8EDB9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219D2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2.8.37. Windows Ink Workspace: Allow Windows Ink Workspace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96A042" w14:textId="7E6794E8" w:rsidR="00AE0F77" w:rsidRPr="00B3086D" w:rsidRDefault="00C74D7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94729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8A307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2.8.38. Windows Error Reporting: Automatically send memory dumps for OS generated error reports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729A40" w14:textId="49C0479E"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B26FD0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FD404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2.8.39.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96F44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18DC58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C59AD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2.8.40.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D2AEEE" w14:textId="638AB952"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FAC058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6E01A4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2.8.41.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5BB7EF" w14:textId="17B901F4"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E3260F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5C93E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2.8.42. Windows Security: Prevent users from modifying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A32E41" w14:textId="167A6910" w:rsidR="00AE0F77" w:rsidRPr="00B3086D" w:rsidRDefault="008719B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9C8D39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BD8B3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918C8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382CD11"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0869F258"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14B4BDD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0200B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E2F3ED"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5757F7A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E2B1E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D09103"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0A5FA72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C5B50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BE1606"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42B34BD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9CDEF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214726"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bl>
    <w:p w14:paraId="7EE8FE5E" w14:textId="4083E3BF"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19" w:name="_Toc214872470"/>
      <w:bookmarkStart w:id="20" w:name="_Toc214883253"/>
      <w:r w:rsidRPr="00B3086D">
        <w:rPr>
          <w:rFonts w:ascii="Times New Roman" w:hAnsi="Times New Roman" w:cs="Times New Roman"/>
          <w:color w:val="0070C0"/>
          <w:sz w:val="26"/>
          <w:szCs w:val="26"/>
          <w:lang w:val="it-IT" w:eastAsia="ko-KR"/>
        </w:rPr>
        <w:t>1.</w:t>
      </w:r>
      <w:r w:rsidR="00462D51" w:rsidRPr="00B3086D">
        <w:rPr>
          <w:rFonts w:ascii="Times New Roman" w:hAnsi="Times New Roman" w:cs="Times New Roman"/>
          <w:color w:val="0070C0"/>
          <w:sz w:val="26"/>
          <w:szCs w:val="26"/>
          <w:lang w:val="it-IT" w:eastAsia="ko-KR"/>
        </w:rPr>
        <w:t>8. 2022-192.169.5.226</w:t>
      </w:r>
      <w:bookmarkEnd w:id="19"/>
      <w:bookmarkEnd w:id="20"/>
    </w:p>
    <w:tbl>
      <w:tblPr>
        <w:tblW w:w="9168" w:type="dxa"/>
        <w:tblLayout w:type="fixed"/>
        <w:tblCellMar>
          <w:left w:w="0" w:type="dxa"/>
          <w:right w:w="0" w:type="dxa"/>
        </w:tblCellMar>
        <w:tblLook w:val="04A0" w:firstRow="1" w:lastRow="0" w:firstColumn="1" w:lastColumn="0" w:noHBand="0" w:noVBand="1"/>
      </w:tblPr>
      <w:tblGrid>
        <w:gridCol w:w="7363"/>
        <w:gridCol w:w="1805"/>
      </w:tblGrid>
      <w:tr w:rsidR="0010492A" w:rsidRPr="00B3086D" w14:paraId="55CA70F5" w14:textId="77777777" w:rsidTr="00AE0F77">
        <w:trPr>
          <w:trHeight w:val="285"/>
          <w:tblHeader/>
        </w:trPr>
        <w:tc>
          <w:tcPr>
            <w:tcW w:w="7363"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4B73662A"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25234994"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36D1BFEB" w14:textId="77777777" w:rsidTr="00B35A5C">
        <w:trPr>
          <w:trHeight w:val="285"/>
        </w:trPr>
        <w:tc>
          <w:tcPr>
            <w:tcW w:w="9168"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525C37B3"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1A15840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BC77C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4D071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20BBE8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76BA6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D94A7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832CC26" w14:textId="77777777" w:rsidTr="00B35A5C">
        <w:trPr>
          <w:trHeight w:val="285"/>
        </w:trPr>
        <w:tc>
          <w:tcPr>
            <w:tcW w:w="9168"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279848EF"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602B79DC" w14:textId="77777777" w:rsidTr="00B35A5C">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CE80A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3275EB7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EEE76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314021" w14:textId="00E201A3" w:rsidR="0010492A" w:rsidRPr="00B3086D" w:rsidRDefault="00502188"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AADBF3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D6CD8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98A98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6A8E75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8DB35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524FA72" w14:textId="0C6A617D" w:rsidR="0010492A" w:rsidRPr="00B3086D" w:rsidRDefault="00502188"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E75F0E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BEEA9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3A665E" w14:textId="3EAACBE5" w:rsidR="0010492A" w:rsidRPr="00B3086D" w:rsidRDefault="00502188"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F45060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A69B3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9D5EA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0F80AE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063BA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2C279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D00E1EC" w14:textId="77777777" w:rsidTr="00B35A5C">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6C7E09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54F6298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E7CA0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3DC688" w14:textId="31050EFF" w:rsidR="0010492A" w:rsidRPr="00B3086D" w:rsidRDefault="006C27B3"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F5382A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A4A70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A919E8" w14:textId="6C768839" w:rsidR="0010492A" w:rsidRPr="00B3086D" w:rsidRDefault="00CD3398"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D427FA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C7C89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67B2C7" w14:textId="1E23EE81" w:rsidR="0010492A" w:rsidRPr="00B3086D" w:rsidRDefault="005F270D"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A434EDD" w14:textId="77777777" w:rsidTr="00B35A5C">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27A07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2C132BE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335747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C2B12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66C6C9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87AAE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B57C3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065B87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8F497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02BEF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D2BCD8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619A4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6927E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AB6585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77EE3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FA5C5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F89357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66F0E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354AF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078A3C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D5641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6C6C0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46400D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2EF5D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99DA9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1847EC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81091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4711D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4885A4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00AD6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091C1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A4CD85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DFB41A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12C64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03CF72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13B5C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31740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EA47B6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E1648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D9BFE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75383D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1F00E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715EE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565FF1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F67FF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98EA6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EC92A9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F7BE4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4B174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6FCC49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74430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3CC27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C4AF90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0EB6A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8166A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E921BE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340EA9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73B92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505F8F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44480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8B09D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72854B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2BFBF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6EC27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8F5F3D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46840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4436C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78454C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97610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71598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F04E427" w14:textId="77777777" w:rsidTr="00B35A5C">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B4393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09AA3F9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B183D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Accounts: Block Microsoft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1B7025" w14:textId="1501C392" w:rsidR="0010492A" w:rsidRPr="00B3086D" w:rsidRDefault="00617A1E"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8E4E89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5753C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351EA2" w14:textId="5F0639B3"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1EDB38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BAF9F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1432CD" w14:textId="07E8C6D1"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EFFC17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0DC9D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06127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A2559B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ACCDD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61772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44002D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F01BB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Interactive logon: Don't display last signed-in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654CCC" w14:textId="7B0E801D" w:rsidR="0010492A" w:rsidRPr="00B3086D" w:rsidRDefault="009304C2"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2ACAD4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BA4FB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Interactive logon: Machine inactivity limit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921140" w14:textId="6A68D7F3" w:rsidR="0010492A" w:rsidRPr="00B3086D" w:rsidRDefault="003E360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D86E33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812FC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129FB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E8887D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C7686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FC424E" w14:textId="6AA7843D"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4D0324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D05DB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Network security: Allow Local System to use computer identity for NTLM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A6D1ED" w14:textId="53F420C2"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2F997E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25F56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2.4.11.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44944A" w14:textId="3A33710F"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4F4C42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4440A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71C73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378311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15DBF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2.4.13.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A47DBB" w14:textId="1924D744"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60576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004E7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2.4.14.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CF28E2" w14:textId="48BE9DAA"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6F3D2C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0589B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2.4.15.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8225E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E41F0D5" w14:textId="77777777" w:rsidTr="00B35A5C">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E9CBF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44E449B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C1072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3B381B" w14:textId="5B6A557A"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5AF1A9C" w14:textId="77777777" w:rsidTr="00B35A5C">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ECA62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5713039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9C907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5FDFA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F02892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7EC66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8E168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25B555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54E77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40F74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E5E46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E55EF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7A0A3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CFA6AF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78EF4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80744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DAA47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E65A0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187F5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A1F277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E4645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EA21C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4874F2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39B4F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E0D63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390B0F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F3799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8C25B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0DC3D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E2678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AB41F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97D91E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1E202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C3B82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8FAE7C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5338E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BB355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FF759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9AD57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FC596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6EC49A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4F67F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54527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E122C6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D1EB3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39D0F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20DF0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3D7C3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D381A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0FB552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1995D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973C9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F99F5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FD8D4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21E92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30C9DA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63566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F5856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C556CD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0927E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4D662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62B0A33" w14:textId="77777777" w:rsidTr="00B35A5C">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3E540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09BEFFF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334F6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7AB6AF" w14:textId="4E549893"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7233CE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6E568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FA9B4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83E5D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E4EC9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5477C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747FBD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15F73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BA186D" w14:textId="337138AF"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C977F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94622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87761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11FCC5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0B258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AA8E3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396B81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EF346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BACEA7" w14:textId="4C812C83"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11CF06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20C83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PNP Activity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AC82A5" w14:textId="3AC4BF7E" w:rsidR="00AE0F77" w:rsidRPr="00B3086D" w:rsidRDefault="0018231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A58A81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3F47A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2.7.9.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ACC044" w14:textId="7CBA09E2"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F96AB0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34C3A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42ED4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7FD78C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2C997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0752B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40157D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0EF72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2D82D7" w14:textId="673E57B5"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6F16B5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94602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Group Membership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3A5C3E" w14:textId="25CD1067"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EC9BD7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B0115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964460" w14:textId="68F477D9"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1C9C7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76469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7FBA59" w14:textId="37FB09A3"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C1D07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AC04B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3D6E6B" w14:textId="5D830669"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E7C30D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675E0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8E91CC" w14:textId="73496180" w:rsidR="00AE0F77" w:rsidRPr="00B3086D" w:rsidRDefault="006002C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0834A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6AEAD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C03D9A" w14:textId="59A89928"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74B8A3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D9DB3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BC9FCF" w14:textId="62330ACE"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EB1955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02146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D69F7F" w14:textId="6C8F7520"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94C29F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BA178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2.7.21.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253417" w14:textId="77FFEEB5"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9C93BB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F32A9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2.7.22.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B4F935" w14:textId="213FE7A5"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71D9A10" w14:textId="77777777" w:rsidTr="00B35A5C">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05F1E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38E2C2A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AC104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Control Panel: Personalization: Prevent enabling lock screen camera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FA7EE4" w14:textId="17582DDA"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EFC436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5241A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Control Panel: Personalization: Prevent enabling lock screen slide show</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ACA9D5" w14:textId="0134D84F"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26712D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B24C9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Control Panel: Regional and Language Options: Allow users to enable online speech recognition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30061B" w14:textId="45DA20F2" w:rsidR="00AE0F77" w:rsidRPr="00B3086D" w:rsidRDefault="00D61F3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14DB9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49FA6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17FB6A" w14:textId="5D9E2032"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B3491C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39E22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A62DB7" w14:textId="33009BAF"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E50936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C895D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Network Connection: Prohibit use of Internet Connection Sharing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2A501F" w14:textId="09EB15FC" w:rsidR="00AE0F77" w:rsidRPr="00B3086D" w:rsidRDefault="001B7E3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3F832A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3282B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CEAE0F" w14:textId="5B0AFDF2"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FD026B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BC8CF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Network Provider: Hardened UNC Paths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78793E" w14:textId="061041A4" w:rsidR="00AE0F77" w:rsidRPr="00B3086D" w:rsidRDefault="009D132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24819A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6AEF5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Windows Connection Manager: Minimize the number of simultaneous connections to the Internet or a Windows Domain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6C8572" w14:textId="71C92EFD" w:rsidR="00AE0F77" w:rsidRPr="00B3086D" w:rsidRDefault="006E21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2D6EC7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0D71E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D6F737" w14:textId="0BCD5C99"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A62F8F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39A7C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Audit Process Creation: Include command line in process creation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E7743C" w14:textId="776D49E5" w:rsidR="00AE0F77" w:rsidRPr="00B3086D" w:rsidRDefault="00CC3F8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351367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F4F28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0992CB" w14:textId="53E1017B"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B27020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A4217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A5AE92" w14:textId="778DDC79"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D6766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85FBC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19837E" w14:textId="1B748B2C"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F3D3E0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8A3BE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28832D" w14:textId="22EC6FD6"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1BF98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813C9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FDCFDB" w14:textId="24BF5119"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773ACF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4051E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933561" w14:textId="1158FF4C"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894581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C0758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Logon: Block user from showing account details on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6A5D91" w14:textId="4846CE93" w:rsidR="00AE0F77" w:rsidRPr="00B3086D" w:rsidRDefault="00D5595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77A09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056BF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Logon: Do not display network selection UI</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0AA563" w14:textId="339899FE" w:rsidR="00AE0F77" w:rsidRPr="00B3086D" w:rsidRDefault="00DE10D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6095F0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5830E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2.8.20. Logon: Do not enumerate connected users on domain-joined computers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58A6F3" w14:textId="51A8AA0A" w:rsidR="00AE0F77" w:rsidRPr="00B3086D" w:rsidRDefault="00B1277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BF0DBE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8EF2C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Logon: Turn off app notifications on the lock 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0452FE" w14:textId="760B4854" w:rsidR="00AE0F77" w:rsidRPr="00B3086D" w:rsidRDefault="004B30F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258777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30E9A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Logon: Turn off picture password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81C468" w14:textId="7F32F0D6" w:rsidR="00AE0F77" w:rsidRPr="00B3086D" w:rsidRDefault="0069753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B351E4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ECC89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D8C61C" w14:textId="4BEDB53D"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24ED79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D7582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2.8.24. App runtime: Allow Microsoft accounts to be optional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5E4376" w14:textId="3E556AC7" w:rsidR="00AE0F77" w:rsidRPr="00B3086D" w:rsidRDefault="00B761B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A7A2C3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B2826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2.8.25.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4126CD" w14:textId="64F8B1E2"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391E06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FFE89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2.8.26.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8BC1AD" w14:textId="77953660"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ADA651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5A2E4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2.8.27.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AF0EDF" w14:textId="78C3AAA2"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0F31D8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65FD2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2.8.28. Biometrics: Configure enhanced anti-spoofing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AD7F23" w14:textId="0AB39A88" w:rsidR="00AE0F77" w:rsidRPr="00B3086D" w:rsidRDefault="0010620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4F4B41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9BFDC1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2.8.29. Data Collection and Preview Builds: Do not show feedback notifications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6C4736" w14:textId="19CE50DA" w:rsidR="00AE0F77" w:rsidRPr="00B3086D" w:rsidRDefault="00F81DB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13C3B2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ACB4A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2.8.30. Data Collection and Preview Builds: Toggle user control over Insider builds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9B91FB" w14:textId="29363D89" w:rsidR="00AE0F77" w:rsidRPr="00B3086D" w:rsidRDefault="00941DEE"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C8D6E6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B703E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2.8.31.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1D13CD" w14:textId="63FE223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7215C9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D0169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2.8.32. Microsoft Defender Antivirus: Scan removable drives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0078A6" w14:textId="370F5BDB" w:rsidR="00AE0F77" w:rsidRPr="00B3086D" w:rsidRDefault="00BD591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7C1E7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E8B54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2.8.33. Microsoft Defender Antivirus: Turn on e-mail scanning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7F9B77" w14:textId="10DD56E2" w:rsidR="00AE0F77" w:rsidRPr="00B3086D" w:rsidRDefault="00DC6CB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3FB0371" w14:textId="77777777" w:rsidTr="00AE0F77">
        <w:trPr>
          <w:trHeight w:val="40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A8926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2.8.34.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05E3A5" w14:textId="1AE63C70"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A21FDA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BFB90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2.8.35.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2922A0" w14:textId="26761320"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41006A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0C21D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2.8.36. Windows Defender SmartScreen: Configure Windows Defender SmartScreen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7A3354" w14:textId="10253E3D" w:rsidR="00AE0F77" w:rsidRPr="00B3086D" w:rsidRDefault="00B4026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88D11B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DB955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2.8.37. Windows Ink Workspace: Allow Windows Ink Workspace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FD5404" w14:textId="37ACDD69" w:rsidR="00AE0F77" w:rsidRPr="00B3086D" w:rsidRDefault="00C74D7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52C3FA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EE7C4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2.8.38. Windows Error Reporting: Automatically send memory dumps for OS generated error reports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22192B" w14:textId="371B731A"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018151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92593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2.8.39.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743B69" w14:textId="15D5CFD2" w:rsidR="00AE0F77" w:rsidRPr="00B3086D" w:rsidRDefault="0026449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B559DC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EE0D6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2.8.40.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85713A" w14:textId="4A37D04B"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FD2AAF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91CD3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2.8.41.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7B1B4A" w14:textId="455D9BE9"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AFBBA0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F5B1B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2.8.42. Windows Security: Prevent users from modifying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AF1669" w14:textId="09AF1146" w:rsidR="00AE0F77" w:rsidRPr="00B3086D" w:rsidRDefault="008719B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B1D906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61D3A9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5DCA0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BC98117" w14:textId="77777777" w:rsidTr="00B35A5C">
        <w:trPr>
          <w:trHeight w:val="285"/>
        </w:trPr>
        <w:tc>
          <w:tcPr>
            <w:tcW w:w="9168"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383A3329"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5F104BC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6A16F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00B443"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2E1B9E3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37D82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6D09BE"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6AD97C4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921FF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E11B1A"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7E3B9A1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82773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24E396"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bl>
    <w:p w14:paraId="6915630A" w14:textId="00F678A4"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21" w:name="_Toc214872471"/>
      <w:bookmarkStart w:id="22" w:name="_Toc214883254"/>
      <w:r w:rsidRPr="00B3086D">
        <w:rPr>
          <w:rFonts w:ascii="Times New Roman" w:hAnsi="Times New Roman" w:cs="Times New Roman"/>
          <w:color w:val="0070C0"/>
          <w:sz w:val="26"/>
          <w:szCs w:val="26"/>
          <w:lang w:val="it-IT" w:eastAsia="ko-KR"/>
        </w:rPr>
        <w:t>1.</w:t>
      </w:r>
      <w:r w:rsidR="00462D51" w:rsidRPr="00B3086D">
        <w:rPr>
          <w:rFonts w:ascii="Times New Roman" w:hAnsi="Times New Roman" w:cs="Times New Roman"/>
          <w:color w:val="0070C0"/>
          <w:sz w:val="26"/>
          <w:szCs w:val="26"/>
          <w:lang w:val="it-IT" w:eastAsia="ko-KR"/>
        </w:rPr>
        <w:t>9. 2008R2-192.169.5.230</w:t>
      </w:r>
      <w:bookmarkEnd w:id="21"/>
      <w:bookmarkEnd w:id="22"/>
    </w:p>
    <w:tbl>
      <w:tblPr>
        <w:tblW w:w="9310" w:type="dxa"/>
        <w:tblLayout w:type="fixed"/>
        <w:tblCellMar>
          <w:left w:w="0" w:type="dxa"/>
          <w:right w:w="0" w:type="dxa"/>
        </w:tblCellMar>
        <w:tblLook w:val="04A0" w:firstRow="1" w:lastRow="0" w:firstColumn="1" w:lastColumn="0" w:noHBand="0" w:noVBand="1"/>
      </w:tblPr>
      <w:tblGrid>
        <w:gridCol w:w="7505"/>
        <w:gridCol w:w="1805"/>
      </w:tblGrid>
      <w:tr w:rsidR="0010492A" w:rsidRPr="00B3086D" w14:paraId="0A40FC9C" w14:textId="77777777" w:rsidTr="00AE0F77">
        <w:trPr>
          <w:trHeight w:val="285"/>
          <w:tblHeader/>
        </w:trPr>
        <w:tc>
          <w:tcPr>
            <w:tcW w:w="7505"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10217188"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6E0D2B3F"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60737E3B"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7A27B5B9"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455C75C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BE795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43067B" w14:textId="77777777" w:rsidR="0010492A" w:rsidRPr="00B3086D" w:rsidRDefault="0010492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10492A" w:rsidRPr="00B3086D" w14:paraId="450B1A3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1F05A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28672D" w14:textId="77777777" w:rsidR="0010492A" w:rsidRPr="00B3086D" w:rsidRDefault="0010492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10492A" w:rsidRPr="00B3086D" w14:paraId="3C1579FF"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55F89268"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5D7C7F2A"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F5F9C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lastRenderedPageBreak/>
              <w:t>2.1 Chính sách mật khẩu</w:t>
            </w:r>
          </w:p>
        </w:tc>
      </w:tr>
      <w:tr w:rsidR="0010492A" w:rsidRPr="00B3086D" w14:paraId="359F9FB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2764B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4FC75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941E66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BFD98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09991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9E41AE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311DB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4CD71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101612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E97E7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EA6687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B6F9EE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F93EE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EE278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E854C2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2F6EC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BA0CA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E63769A"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C6241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6929ACF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C9A95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716B2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5B3013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DE214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AE8F0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525EB0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41D7B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FC9D2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A51FF5B"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B69A8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3C0914E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BE449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5B0CD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2DC751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730E7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FE1E4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94CBD0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84D16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61C19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559470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FBD8E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BE0F2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566458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07BAC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95443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04FDB5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86F0B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CD62B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3507B1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9E9DE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1C861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FDBD6B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8FFD2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F0619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3BD8F5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C7E93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4A481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05C7ED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312B1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4FD2F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F33F2B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7A810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B4C69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80ED67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F3183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F3F51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B5E2AF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465BF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43BAB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A16F9E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A1FEC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B8A82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14825B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7D7BF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0A82C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E7E265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DCEA3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1284D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685D61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92689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C2781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2429A3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73BC2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05DED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4DA569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22641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662D0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424277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397C2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5DE4E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B4322A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0A280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AEE99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D4FCD3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95961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AB00F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89ACE6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98031D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03BDF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B244843"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ECDE9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5F885A2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F4DA0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5E08E8" w14:textId="19AF5573"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C312B2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F6D0D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B6F06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4EE208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52717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D8597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467A1A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618D4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7631F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F52585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B1641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display last user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5A0A8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10492A" w:rsidRPr="00B3086D" w14:paraId="43BDFE2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1330F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4AFC4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9D416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CAD78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2.4.7.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BB684F" w14:textId="3694252B"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B36495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E276F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security: Allow Local System to use computer identity for NTLM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FBBAB3" w14:textId="38EAEE20"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60FC26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A90A3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F9B7DE" w14:textId="2AAA4494"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755BA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A19B8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D9113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2EE169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49907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3943E2" w14:textId="33AA84F3"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8AC31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E5380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A365F1" w14:textId="2372A591"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DFC2DB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6A27F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2.4.13.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8BD87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090545A"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7383B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19D9557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00D0F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5C9BFF" w14:textId="49D0E95B"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2282851"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AF6E5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671C027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9F6DD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449BD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39CA57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985EC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78212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C06D0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85A1D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9DE75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60D87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23E53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1D1FF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2A529E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5C556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45D91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DD72B7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46779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6787F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D0616A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AAC12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BFED7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E22D8A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A0848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09D45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53940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DE657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E78E8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D3767F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62B95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6E296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853EF0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9BC81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57188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08023A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056AB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DB7E1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FA20F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E3759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23BC4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11A835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CFA0A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525F3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1D8BD6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2D5E5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89499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14E68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E633C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5DA87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1232F4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DB8D5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CA68C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40AAC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DA8AF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12187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4B1016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E4543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7F4CC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9C74D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8F8C1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FED0C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679FCCE"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D3BB42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51A870A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E421C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EFEEC9" w14:textId="03381544"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38ECAC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F6BC7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A9F0F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1969F6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05852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D26C6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3E418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6F5F9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B3A7EE" w14:textId="06FBD795"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63F716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63EF3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DD0CC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C079C4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ED563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11CD8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9433CC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03F60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029CB9" w14:textId="0B47464F"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1B170C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38044E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E08094" w14:textId="6D228095"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B6B6BC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3F5E6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164BE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66BB12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12C9C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D37CE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308A32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786CD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F4C3CF" w14:textId="67CF1140"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6AFA6B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680FE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36A047" w14:textId="656795E0"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59C84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9AF1E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3DF7D7" w14:textId="7F2DDA69"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D05DFC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65F99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257BAA" w14:textId="53A7503A"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D0224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65D56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B834D8" w14:textId="4B6B3B35" w:rsidR="00AE0F77" w:rsidRPr="00B3086D" w:rsidRDefault="006002C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851915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C0CA0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133128" w14:textId="4286A51D"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9AD085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4281B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7716A7" w14:textId="35D61022"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0265F2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24EAC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50E9CE" w14:textId="011D6891"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3A97C1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1E04E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B01885" w14:textId="266BF357"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7B116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0B173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855E2E" w14:textId="2C521C3A"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9089CD5"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58999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0F57533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75579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AE2F3F" w14:textId="1A2D57A7"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EAD83D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210C5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E38D39" w14:textId="650F9073"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1CB39C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A7E1E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91BB4D" w14:textId="237C377C"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BB7B5F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74B26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EDFAB5" w14:textId="440A6166"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CF46AF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CB9D4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5D14D1" w14:textId="52CE54C4"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9C23D3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B88C2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E588EA" w14:textId="503C63A9"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366D73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B265E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FB43DA" w14:textId="1DCD123F"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76D82C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5C1F3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267BF0" w14:textId="6F3D53B0"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B22CB6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3FB96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B98B53" w14:textId="6B9D8501"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5C59F0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E185C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D71ECE" w14:textId="1D406E6E"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C17EDD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7383E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96ED3D" w14:textId="5D21D33F"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6F88F2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0D13A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B885FA" w14:textId="5C7135A4"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300E9B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98A20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8C14A5" w14:textId="596448E9"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DC92F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11E66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C17CC7" w14:textId="19C53824"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81FFB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FF022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Desktop Gadgets: Turn off desktop gadgets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030FC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237256F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3B096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Desktop Gadgets: Turn off user-installed desktop gadgets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E5C2E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1152418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7EBC5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0C0616" w14:textId="32A0895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E19D54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A9839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2AB2C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ADF024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182C8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723819" w14:textId="153E2267"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6CFF4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68416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A1E8C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4C2732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8920F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C2F1C8" w14:textId="4F16AF76"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25B663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C77AE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C3A9F0" w14:textId="47FE1F0C"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52A07E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6CC93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2.8.23.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6FDAC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4D57D910"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387DCE15"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27E130A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2F280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209AD8"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214686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153F6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2D409C"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1F271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3F524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885B2F"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05B9D7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2B718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AE14AA"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bl>
    <w:p w14:paraId="15B3D02B" w14:textId="77777777" w:rsidR="0010492A" w:rsidRPr="00B3086D" w:rsidRDefault="0010492A" w:rsidP="0010492A">
      <w:pPr>
        <w:rPr>
          <w:rFonts w:ascii="Times New Roman" w:hAnsi="Times New Roman" w:cs="Times New Roman"/>
          <w:sz w:val="26"/>
          <w:szCs w:val="26"/>
          <w:lang w:val="it-IT" w:eastAsia="ko-KR"/>
        </w:rPr>
      </w:pPr>
    </w:p>
    <w:tbl>
      <w:tblPr>
        <w:tblStyle w:val="LiBang"/>
        <w:tblW w:w="9393" w:type="dxa"/>
        <w:tblLayout w:type="fixed"/>
        <w:tblLook w:val="04A0" w:firstRow="1" w:lastRow="0" w:firstColumn="1" w:lastColumn="0" w:noHBand="0" w:noVBand="1"/>
      </w:tblPr>
      <w:tblGrid>
        <w:gridCol w:w="2547"/>
        <w:gridCol w:w="3510"/>
        <w:gridCol w:w="3336"/>
      </w:tblGrid>
      <w:tr w:rsidR="0010492A" w:rsidRPr="00B3086D" w14:paraId="27A20C5A" w14:textId="77777777" w:rsidTr="00614157">
        <w:trPr>
          <w:trHeight w:val="269"/>
          <w:tblHeader/>
        </w:trPr>
        <w:tc>
          <w:tcPr>
            <w:tcW w:w="2547" w:type="dxa"/>
            <w:shd w:val="clear" w:color="auto" w:fill="BCD5ED" w:themeFill="accent4" w:themeFillTint="66"/>
            <w:vAlign w:val="center"/>
          </w:tcPr>
          <w:p w14:paraId="2E45CC7A" w14:textId="77777777" w:rsidR="0010492A" w:rsidRPr="00B3086D" w:rsidRDefault="0010492A"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shd w:val="clear" w:color="auto" w:fill="BCD5ED" w:themeFill="accent4" w:themeFillTint="66"/>
            <w:vAlign w:val="center"/>
          </w:tcPr>
          <w:p w14:paraId="46C22967" w14:textId="77777777" w:rsidR="0010492A" w:rsidRPr="00B3086D" w:rsidRDefault="0010492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shd w:val="clear" w:color="auto" w:fill="BCD5ED" w:themeFill="accent4" w:themeFillTint="66"/>
            <w:vAlign w:val="center"/>
          </w:tcPr>
          <w:p w14:paraId="21BB4064" w14:textId="77777777" w:rsidR="0010492A" w:rsidRPr="00B3086D" w:rsidRDefault="0010492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10492A" w:rsidRPr="00672481" w14:paraId="31257F77" w14:textId="77777777" w:rsidTr="00614157">
        <w:tc>
          <w:tcPr>
            <w:tcW w:w="2547" w:type="dxa"/>
            <w:vAlign w:val="center"/>
          </w:tcPr>
          <w:p w14:paraId="0EC0B23D"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Check Installed Service Pack</w:t>
            </w:r>
          </w:p>
        </w:tc>
        <w:tc>
          <w:tcPr>
            <w:tcW w:w="3510" w:type="dxa"/>
            <w:vAlign w:val="center"/>
          </w:tcPr>
          <w:p w14:paraId="118283F6"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phiên bản hệ điều hành của máy chủ đã không còn được hỗ trợ bởi hãng, vì vậy mà sẽ chứa nhiều rủi ro liên quan đến bảo mật.</w:t>
            </w:r>
          </w:p>
        </w:tc>
        <w:tc>
          <w:tcPr>
            <w:tcW w:w="3336" w:type="dxa"/>
            <w:vAlign w:val="center"/>
          </w:tcPr>
          <w:p w14:paraId="570D37E0"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Nâng cấp phiên bản hệ điều hành hoặc cài đặt các bản vá mới nhất.</w:t>
            </w:r>
          </w:p>
        </w:tc>
      </w:tr>
      <w:tr w:rsidR="0010492A" w:rsidRPr="00672481" w14:paraId="57CE4EF5" w14:textId="77777777" w:rsidTr="00614157">
        <w:tc>
          <w:tcPr>
            <w:tcW w:w="2547" w:type="dxa"/>
            <w:vAlign w:val="center"/>
          </w:tcPr>
          <w:p w14:paraId="748553D7"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Check Installed Hotfixes</w:t>
            </w:r>
          </w:p>
        </w:tc>
        <w:tc>
          <w:tcPr>
            <w:tcW w:w="3510" w:type="dxa"/>
            <w:vAlign w:val="center"/>
          </w:tcPr>
          <w:p w14:paraId="39EE5DCF"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máy chủ chưa cài đặt các Hotfix mới nhất của Microsoft, vì vậy sẽ có rủi ro ảnh hưởng đến bảo mật của máy chủ.</w:t>
            </w:r>
          </w:p>
        </w:tc>
        <w:tc>
          <w:tcPr>
            <w:tcW w:w="3336" w:type="dxa"/>
            <w:vAlign w:val="center"/>
          </w:tcPr>
          <w:p w14:paraId="0891AE09"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Sử dụng tính năng Windows Update hoặc cài đặt các Hotfix mới nhất từ Microsoft theo phương pháp thủ công.</w:t>
            </w:r>
          </w:p>
        </w:tc>
      </w:tr>
      <w:tr w:rsidR="0010492A" w:rsidRPr="00B3086D" w14:paraId="07A13798" w14:textId="77777777" w:rsidTr="00614157">
        <w:tc>
          <w:tcPr>
            <w:tcW w:w="2547" w:type="dxa"/>
            <w:vAlign w:val="center"/>
          </w:tcPr>
          <w:p w14:paraId="16429D95"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Interactive logon: Do not display last username</w:t>
            </w:r>
          </w:p>
        </w:tc>
        <w:tc>
          <w:tcPr>
            <w:tcW w:w="3510" w:type="dxa"/>
            <w:vAlign w:val="center"/>
          </w:tcPr>
          <w:p w14:paraId="14A41614"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này ngăn chặn việc hiển thị tên người dùng đăng nhập vào hệ thống sau cùng với mục đích hạn chế việc thu thập thông tin tên tài khoản nhằm hướng tới các cuộc tấn công dò đoán mật khẩu. Tại thời điểm đánh giá, tham số này được thiết lập chưa phù hợp.</w:t>
            </w:r>
          </w:p>
        </w:tc>
        <w:tc>
          <w:tcPr>
            <w:tcW w:w="3336" w:type="dxa"/>
            <w:vAlign w:val="center"/>
          </w:tcPr>
          <w:p w14:paraId="75EFB289"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đối với trường 'Interactive logon: Do not display last username' thông qua Group Policy.</w:t>
            </w:r>
          </w:p>
        </w:tc>
      </w:tr>
      <w:tr w:rsidR="0010492A" w:rsidRPr="001D6F94" w14:paraId="6DEEA102" w14:textId="77777777" w:rsidTr="00A720ED">
        <w:trPr>
          <w:trHeight w:val="2154"/>
        </w:trPr>
        <w:tc>
          <w:tcPr>
            <w:tcW w:w="2547" w:type="dxa"/>
            <w:vAlign w:val="center"/>
          </w:tcPr>
          <w:p w14:paraId="3FBDE0C6"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Desktop Gadgets: Turn off desktop gadgets</w:t>
            </w:r>
          </w:p>
        </w:tc>
        <w:tc>
          <w:tcPr>
            <w:tcW w:w="3510" w:type="dxa"/>
            <w:vAlign w:val="center"/>
          </w:tcPr>
          <w:p w14:paraId="7264D9DA"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vô hiệu hóa tính năng gadgets trên hệ điều hành để giảm thiểu bề mặt rủi ro bảo mật. Tại thời điểm đánh giá, tham số này được thiết lập chưa phù hợp.</w:t>
            </w:r>
          </w:p>
        </w:tc>
        <w:tc>
          <w:tcPr>
            <w:tcW w:w="3336" w:type="dxa"/>
            <w:vAlign w:val="center"/>
          </w:tcPr>
          <w:p w14:paraId="22067CCE"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đối với trường 'Desktop Gadgets: Turn off desktop gadgets' thông qua Group Policy.</w:t>
            </w:r>
          </w:p>
        </w:tc>
      </w:tr>
      <w:tr w:rsidR="0010492A" w:rsidRPr="00B3086D" w14:paraId="1F03BAF3" w14:textId="77777777" w:rsidTr="00A720ED">
        <w:trPr>
          <w:trHeight w:val="2154"/>
        </w:trPr>
        <w:tc>
          <w:tcPr>
            <w:tcW w:w="2547" w:type="dxa"/>
            <w:vAlign w:val="center"/>
          </w:tcPr>
          <w:p w14:paraId="76A3B013"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Desktop Gadgets: Turn off user-installed desktop gadgets</w:t>
            </w:r>
          </w:p>
        </w:tc>
        <w:tc>
          <w:tcPr>
            <w:tcW w:w="3510" w:type="dxa"/>
            <w:vAlign w:val="center"/>
          </w:tcPr>
          <w:p w14:paraId="00A6CDE7"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vô hiệu hóa các gadget do người dùng cài đặt trên hệ điều hành để giảm thiểu bề mặt rủi ro bảo mật. Tại thời điểm đánh giá, tham số này được thiết lập chưa phù hợp.</w:t>
            </w:r>
          </w:p>
        </w:tc>
        <w:tc>
          <w:tcPr>
            <w:tcW w:w="3336" w:type="dxa"/>
            <w:vAlign w:val="center"/>
          </w:tcPr>
          <w:p w14:paraId="1A35DA48"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đối với trường 'Desktop Gadgets: Turn off user-installed desktop gadgets' thông qua Group Policy.</w:t>
            </w:r>
          </w:p>
        </w:tc>
      </w:tr>
      <w:tr w:rsidR="0010492A" w:rsidRPr="00B3086D" w14:paraId="745C7A74" w14:textId="77777777" w:rsidTr="00A720ED">
        <w:trPr>
          <w:trHeight w:val="2154"/>
        </w:trPr>
        <w:tc>
          <w:tcPr>
            <w:tcW w:w="2547" w:type="dxa"/>
            <w:vAlign w:val="center"/>
          </w:tcPr>
          <w:p w14:paraId="7DDFD471"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lastRenderedPageBreak/>
              <w:t>Windows Update: Configure Automatic Updates</w:t>
            </w:r>
          </w:p>
        </w:tc>
        <w:tc>
          <w:tcPr>
            <w:tcW w:w="3510" w:type="dxa"/>
            <w:vAlign w:val="center"/>
          </w:tcPr>
          <w:p w14:paraId="0EE5E0F9"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khả năng tự động tải xuống và cập nhật các bản vá từ dịch vụ Windows Update hay từ máy chủ WSUS. Tại thời điểm đánh giá, tham số này được thiết lập chưa phù hợp.</w:t>
            </w:r>
          </w:p>
        </w:tc>
        <w:tc>
          <w:tcPr>
            <w:tcW w:w="3336" w:type="dxa"/>
            <w:vAlign w:val="center"/>
          </w:tcPr>
          <w:p w14:paraId="23F475EB"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Auto download and notify for install đối với trường 'Windows Update: Configure Automatic Updates' thông qua Group Policy.</w:t>
            </w:r>
          </w:p>
        </w:tc>
      </w:tr>
    </w:tbl>
    <w:p w14:paraId="1AD2BC4A" w14:textId="3D297153"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23" w:name="_Toc214872472"/>
      <w:bookmarkStart w:id="24" w:name="_Toc214883255"/>
      <w:r w:rsidRPr="00B3086D">
        <w:rPr>
          <w:rFonts w:ascii="Times New Roman" w:hAnsi="Times New Roman" w:cs="Times New Roman"/>
          <w:color w:val="0070C0"/>
          <w:sz w:val="26"/>
          <w:szCs w:val="26"/>
          <w:lang w:val="it-IT" w:eastAsia="ko-KR"/>
        </w:rPr>
        <w:t>1.</w:t>
      </w:r>
      <w:r w:rsidR="00462D51" w:rsidRPr="00B3086D">
        <w:rPr>
          <w:rFonts w:ascii="Times New Roman" w:hAnsi="Times New Roman" w:cs="Times New Roman"/>
          <w:color w:val="0070C0"/>
          <w:sz w:val="26"/>
          <w:szCs w:val="26"/>
          <w:lang w:val="it-IT" w:eastAsia="ko-KR"/>
        </w:rPr>
        <w:t>10. 2022-192.169.5.236</w:t>
      </w:r>
      <w:bookmarkEnd w:id="23"/>
      <w:bookmarkEnd w:id="24"/>
    </w:p>
    <w:tbl>
      <w:tblPr>
        <w:tblW w:w="9310" w:type="dxa"/>
        <w:tblLayout w:type="fixed"/>
        <w:tblCellMar>
          <w:left w:w="0" w:type="dxa"/>
          <w:right w:w="0" w:type="dxa"/>
        </w:tblCellMar>
        <w:tblLook w:val="04A0" w:firstRow="1" w:lastRow="0" w:firstColumn="1" w:lastColumn="0" w:noHBand="0" w:noVBand="1"/>
      </w:tblPr>
      <w:tblGrid>
        <w:gridCol w:w="7505"/>
        <w:gridCol w:w="1805"/>
      </w:tblGrid>
      <w:tr w:rsidR="0010492A" w:rsidRPr="00B3086D" w14:paraId="099720B5" w14:textId="77777777" w:rsidTr="00AE0F77">
        <w:trPr>
          <w:trHeight w:val="285"/>
          <w:tblHeader/>
        </w:trPr>
        <w:tc>
          <w:tcPr>
            <w:tcW w:w="7505"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218E1802"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633BD63F"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5BA615EC"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05CE6FDD"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50D7434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A3F81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727AA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82D70B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3C33D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99D720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D7DAF17"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32499FA1"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0FBEA09B"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B2E9C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3900438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2407B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48D42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B1F28A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2C281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B0B49E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A1BBC1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67E47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B37EF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DE7749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0C058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3C6B2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FAAC3A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715C6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F31CF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A370E2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21106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7DEE9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39181AA"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265B8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2AF4380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281EC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310E0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82D1AF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16265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C950C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97218F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71524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6F072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3C1F808"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934A59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722711C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554B1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2F42E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975F53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E2DCE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419EC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2339CB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4E0C0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309E3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3F7591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1023C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39301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ABD4B0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21CD1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C6412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A23A0E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F3523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A69EB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1C60A6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E1AB1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6E83E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F9964C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891B8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F2FB2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C5EC07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BBF1D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38E2B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251215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09F58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1D68F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AE62D6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794E1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B4A9E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F85C0B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697EC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31333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F6D8C7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3FAF4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3445F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D1E0FA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B1B83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F52F2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CF079F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4C685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4CB60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5CA4F8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830A5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31565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28B9F8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59B48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705C2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ED08B5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73DEB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335F0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21A91D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7F857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300AC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13CA09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5ACB1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2EECB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555037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E8C45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C0825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45D287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71FCF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024D5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82912C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E649B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A73F0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E20FD47"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C2617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491071E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A13C5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Accounts: Block Microsoft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95EF77" w14:textId="642C1427" w:rsidR="0010492A" w:rsidRPr="00B3086D" w:rsidRDefault="00617A1E"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D902A2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6EDDA2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D69EA0" w14:textId="6EDAF3C6"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9F91A8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AE05B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1D23F5" w14:textId="4BFA9167"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3DAD82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7AE96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582D9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2B86EE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A2E3C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09F99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154849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830FA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Interactive logon: Don't display last signed-in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FC1F95" w14:textId="52CDE5FF" w:rsidR="0010492A" w:rsidRPr="00B3086D" w:rsidRDefault="009304C2"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197459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6FC9E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Interactive logon: Machine inactivity limit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A0B6F2" w14:textId="2B1D30EA" w:rsidR="0010492A" w:rsidRPr="00B3086D" w:rsidRDefault="003E360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0F038E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54BBD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B7241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708025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C4F39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C23F6C" w14:textId="091AA2E3"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F5BC3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4E202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Network security: Allow Local System to use computer identity for NTLM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34C852" w14:textId="406A75D9"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5A73F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418BC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9D15CF" w14:textId="1A1E573C"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93BFB0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20062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97DE6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77A7E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19D45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2.4.13.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F41287" w14:textId="3C7BA789"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CAF7E5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70064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2.4.14.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1ACC933" w14:textId="283E5B83"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5BD3ED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38EE77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2.4.15.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53610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572184B"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2102B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6CA74DD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1AF21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C5B46B" w14:textId="69BE0C2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4ABB75"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61998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731937C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06704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E993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BBEB3B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7EF61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B2930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8BDBEA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00E38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254B1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35503C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476FF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9F679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43F34B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7F154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5F334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5EE050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D6F97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2E57E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73E4F6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433FB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F06AC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265512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7A0CB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45EB6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E83DE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E6DA2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4BB84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5AF2D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9C7C4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59493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4C4048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22E17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31923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48AFA4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EF7F9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FFCDE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BD492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B023B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57575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177EC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ABC2F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6281B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AC983C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68948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17DEC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B5A97D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D1583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30FCB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ABF843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80243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FB322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14EA1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3F21F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06FC9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8A7BFB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649DB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04366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420E4D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71E4E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68736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C938681"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CF776C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2F1AEFA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9BEC2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BEDC6C" w14:textId="7089D59C"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65D4E5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69B4E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4D37A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59D5BF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9475A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71FA5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B0AC4B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DE828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414BED" w14:textId="7A4D7DC6"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73DB1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29DBB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DF455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FE4973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A9F6D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70B53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2FD161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88B34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517B89" w14:textId="4B6E2466"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B6F4D7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44D8E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PNP Activity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41F561" w14:textId="12491A71" w:rsidR="00AE0F77" w:rsidRPr="00B3086D" w:rsidRDefault="0018231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FF32D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FB0BF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07F998" w14:textId="5A8B1A41"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88019A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4DDD8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38A78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CF9DDE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64B7D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ED985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FB99E5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C3C04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B3AB27" w14:textId="58F614D1"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3FD74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FCE2D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Group Membership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968382" w14:textId="29FF0AE9"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74A57C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33DDA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CBDF82" w14:textId="24E90076"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43FFB2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15D65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CD97AA" w14:textId="15364922"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D97E99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91AE1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D10420" w14:textId="0AC1393D"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5610D6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E8EE8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1421CA" w14:textId="7083053D" w:rsidR="00AE0F77" w:rsidRPr="00B3086D" w:rsidRDefault="006002C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114489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4B61F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FAE447" w14:textId="3DDB99B3"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CCD7B3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30B52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A3324C" w14:textId="007449AA"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BC4384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FD566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E7C02C" w14:textId="3FF57148"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87AFE2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AF723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2.7.21.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BD0524" w14:textId="746BD413"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11C30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753AB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2.7.22.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598360" w14:textId="72E522D9"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054A4F1"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72E1F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73A5114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4878F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Control Panel: Personalization: Prevent enabling lock screen camera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552CD1" w14:textId="3B45C267"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89BE55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9502A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Control Panel: Personalization: Prevent enabling lock screen slide show</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9462B7" w14:textId="358928DC"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107AAC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BA12C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Control Panel: Regional and Language Options: Allow users to enable online speech recognition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6FEDEF" w14:textId="08FBB4BD" w:rsidR="00AE0F77" w:rsidRPr="00B3086D" w:rsidRDefault="00D61F3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256DA9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2FCD5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E65BA6" w14:textId="02177408"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4FAF07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0D23F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2A2C86" w14:textId="3555F1F0"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277783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E6D7C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Network Connection: Prohibit use of Internet Connection Sharing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F08DA9" w14:textId="7B6C8381" w:rsidR="00AE0F77" w:rsidRPr="00B3086D" w:rsidRDefault="001B7E3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A6B55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4BBE8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2.8.7.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D8439E" w14:textId="35055534"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5932C1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87227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Network Provider: Hardened UNC Paths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413B77" w14:textId="41B5C0D4" w:rsidR="00AE0F77" w:rsidRPr="00B3086D" w:rsidRDefault="009D132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B1F77D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0EF20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Windows Connection Manager: Minimize the number of simultaneous connections to the Internet or a Windows Domain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67CC90" w14:textId="3834ECF1" w:rsidR="00AE0F77" w:rsidRPr="00B3086D" w:rsidRDefault="006E21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F21F4E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466B6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92E32C" w14:textId="1813D066"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CA5F03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BC838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Audit Process Creation: Include command line in process creation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0DBA03" w14:textId="6C0E521F" w:rsidR="00AE0F77" w:rsidRPr="00B3086D" w:rsidRDefault="00CC3F8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B9AE51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FE244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C1D87C" w14:textId="40F92B04"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686913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53673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AC7EBA" w14:textId="15CF3034"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AD550E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37ED20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4C8D4B" w14:textId="7865D973"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1526E4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8DCC3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E138F2" w14:textId="5869C024"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90BFC1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5CCBB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002157" w14:textId="63E80FF9"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1B748A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D2F75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689209" w14:textId="66AE9224"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07B8C6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6AD8E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Logon: Block user from showing account details on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10E705" w14:textId="5B291EF4" w:rsidR="00AE0F77" w:rsidRPr="00B3086D" w:rsidRDefault="00D5595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26657C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C5056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Logon: Do not display network selection UI</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6C5785" w14:textId="5AF7F0E6" w:rsidR="00AE0F77" w:rsidRPr="00B3086D" w:rsidRDefault="00DE10D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44CCC8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41DAD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Logon: Do not enumerate connected users on domain-joined computers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760FE6" w14:textId="0B664C85" w:rsidR="00AE0F77" w:rsidRPr="00B3086D" w:rsidRDefault="00B1277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7DBFF8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507A4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Logon: Turn off app notifications on the lock 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6F6755" w14:textId="7A8A8CDC" w:rsidR="00AE0F77" w:rsidRPr="00B3086D" w:rsidRDefault="004B30F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9D3EE5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E7654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Logon: Turn off picture password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24BF83" w14:textId="344D7DC9" w:rsidR="00AE0F77" w:rsidRPr="00B3086D" w:rsidRDefault="0069753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4F2EEB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6A583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C71810" w14:textId="4B3948B3"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A9241B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BD82B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2.8.24. App runtime: Allow Microsoft accounts to be optional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4D1102" w14:textId="655E40AB" w:rsidR="00AE0F77" w:rsidRPr="00B3086D" w:rsidRDefault="00B761B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7E2952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F0922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2.8.25.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22C4BF" w14:textId="3DFA8199"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47FD50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81A54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2.8.26.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ADB183" w14:textId="066A20B6"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600B7D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1BDFE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2.8.27.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699EE0" w14:textId="3DFA2ED2"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EB151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98887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2.8.28. Biometrics: Configure enhanced anti-spoofing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B93320" w14:textId="44C9DECF" w:rsidR="00AE0F77" w:rsidRPr="00B3086D" w:rsidRDefault="0010620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B9552A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94CB4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2.8.29. Data Collection and Preview Builds: Do not show feedback notifications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46436C" w14:textId="7B60459E" w:rsidR="00AE0F77" w:rsidRPr="00B3086D" w:rsidRDefault="00F81DB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73DFA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9101B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2.8.30. Data Collection and Preview Builds: Toggle user control over Insider builds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FBF85C" w14:textId="528608A6" w:rsidR="00AE0F77" w:rsidRPr="00B3086D" w:rsidRDefault="00941DEE"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D57E7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58CC2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2.8.31.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9D1258" w14:textId="48DCD87A"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E7A8CD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6102B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2.8.32. Microsoft Defender Antivirus: Scan removable drives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B28A90" w14:textId="39863EE4" w:rsidR="00AE0F77" w:rsidRPr="00B3086D" w:rsidRDefault="00BD591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237BB7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7A7F8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2.8.33. Microsoft Defender Antivirus: Turn on e-mail scanning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7B534F" w14:textId="366120DA" w:rsidR="00AE0F77" w:rsidRPr="00B3086D" w:rsidRDefault="00DC6CB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B9CC569" w14:textId="77777777" w:rsidTr="00AE0F77">
        <w:trPr>
          <w:trHeight w:val="40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1EAB4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2.8.34.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9E8D3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04C5B3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4E10B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2.8.35.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E4A9A2" w14:textId="108C1E5F"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FB7D3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53D24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2.8.36. Windows Defender SmartScreen: Configure Windows Defender SmartScreen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B7A9D7" w14:textId="1E8641F1" w:rsidR="00AE0F77" w:rsidRPr="00B3086D" w:rsidRDefault="00B4026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C83EF5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0068B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2.8.37. Windows Ink Workspace: Allow Windows Ink Workspace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BE59B3" w14:textId="6AB7E52D" w:rsidR="00AE0F77" w:rsidRPr="00B3086D" w:rsidRDefault="00C74D7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99232C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82734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2.8.38. Windows Error Reporting: Automatically send memory dumps for OS generated error reports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8CBF42" w14:textId="6B31DD6E"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79585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B3A4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2.8.39.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BCE3BB" w14:textId="78AEF258" w:rsidR="00AE0F77" w:rsidRPr="00B3086D" w:rsidRDefault="0026449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1CB31B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3F18E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2.8.40.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AA8C09" w14:textId="65D96747"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BF24D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3F7B1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2.8.41.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622F58" w14:textId="5CB3F654"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79DD1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F4952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2.8.42. Windows Security: Prevent users from modifying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0C0071" w14:textId="6E278EA8" w:rsidR="00AE0F77" w:rsidRPr="00B3086D" w:rsidRDefault="008719B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E8DEC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24C19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234A5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A7AB091"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79B8329D"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352F5BC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D4642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12C57E"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6F92ABB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DF9A9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3A2B0F"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56F3C2B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D1D64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16637E"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44F8BC4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8206E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4FA1A2"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bl>
    <w:p w14:paraId="192B7E34" w14:textId="20339B3A"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25" w:name="_Toc214872473"/>
      <w:bookmarkStart w:id="26" w:name="_Toc214883256"/>
      <w:r w:rsidRPr="00B3086D">
        <w:rPr>
          <w:rFonts w:ascii="Times New Roman" w:hAnsi="Times New Roman" w:cs="Times New Roman"/>
          <w:color w:val="0070C0"/>
          <w:sz w:val="26"/>
          <w:szCs w:val="26"/>
          <w:lang w:val="it-IT" w:eastAsia="ko-KR"/>
        </w:rPr>
        <w:t>1.</w:t>
      </w:r>
      <w:r w:rsidR="00462D51" w:rsidRPr="00B3086D">
        <w:rPr>
          <w:rFonts w:ascii="Times New Roman" w:hAnsi="Times New Roman" w:cs="Times New Roman"/>
          <w:color w:val="0070C0"/>
          <w:sz w:val="26"/>
          <w:szCs w:val="26"/>
          <w:lang w:val="it-IT" w:eastAsia="ko-KR"/>
        </w:rPr>
        <w:t>11. 2008R2-192.169.3.172</w:t>
      </w:r>
      <w:bookmarkEnd w:id="25"/>
      <w:bookmarkEnd w:id="26"/>
    </w:p>
    <w:tbl>
      <w:tblPr>
        <w:tblW w:w="9310" w:type="dxa"/>
        <w:tblLayout w:type="fixed"/>
        <w:tblCellMar>
          <w:left w:w="0" w:type="dxa"/>
          <w:right w:w="0" w:type="dxa"/>
        </w:tblCellMar>
        <w:tblLook w:val="04A0" w:firstRow="1" w:lastRow="0" w:firstColumn="1" w:lastColumn="0" w:noHBand="0" w:noVBand="1"/>
      </w:tblPr>
      <w:tblGrid>
        <w:gridCol w:w="7505"/>
        <w:gridCol w:w="1805"/>
      </w:tblGrid>
      <w:tr w:rsidR="0010492A" w:rsidRPr="00B3086D" w14:paraId="37B4A2EA" w14:textId="77777777" w:rsidTr="00AE0F77">
        <w:trPr>
          <w:trHeight w:val="285"/>
          <w:tblHeader/>
        </w:trPr>
        <w:tc>
          <w:tcPr>
            <w:tcW w:w="7505"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349560FD"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61B6AA6B"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0B745066"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27DAAEE5"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78ABD3B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3D1E4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BFD06E" w14:textId="77777777" w:rsidR="0010492A" w:rsidRPr="00B3086D" w:rsidRDefault="0010492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10492A" w:rsidRPr="00B3086D" w14:paraId="66333FA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E6FA4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1DA442" w14:textId="77777777" w:rsidR="0010492A" w:rsidRPr="00B3086D" w:rsidRDefault="0010492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10492A" w:rsidRPr="00B3086D" w14:paraId="58E5FD6E"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571EEFE5"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2CB99A08"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384B9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7F13EB2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56F02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D47304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AE9F8F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3155C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1B514C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BF9CF3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0024A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8B9C5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052690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8F0C2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D3182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760CB0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94421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B7E1D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4FD406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58B88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AC2B1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74B7450"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9DB59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49529E4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B9E5A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AAE65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05AA77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8FA08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0E297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5504AA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D6187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75E14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4D6B4AC"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4D4ED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154922F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DDFC2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1F63E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4F26D0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CF031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B7883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4E5168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34E139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52647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0AD196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9EF9A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DCAB8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923376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B5846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A61FE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9F82CA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129F0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6B932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44C930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D70B5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DBEE2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240F53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B06DB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6E1C4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88E6D2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0B214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07AD4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74E44F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FE698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2248C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1CD3CC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B7C52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13C08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4A4F86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A17A4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DDDE4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8C2B8C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DA3A2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F5762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E4C09F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37280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081CF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90C55B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26628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9EB82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66654F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4200C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240F2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A84067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D63CA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E0CF7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15E424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F99F6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663DD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E28A15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20B4D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C5A3C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BB7293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C2929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7DD09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DDBCEF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B5C57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65BBA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11022D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9F3AB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9C2A5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FFCDB1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16766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C8A8B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CB2494A"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6D787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0E60902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B2653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E2A855" w14:textId="4822D6DC"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BE34DD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88239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CAC48D" w14:textId="7963E602"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4166A3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2EB55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EF517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8E0204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F6EF6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4BB15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38F16E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43991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display last user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55CC6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10492A" w:rsidRPr="00B3086D" w14:paraId="1463DE0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6DADE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B62987" w14:textId="2615458E" w:rsidR="0010492A" w:rsidRPr="00B3086D" w:rsidRDefault="000722A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9BB219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48D4E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1BB9FE" w14:textId="1B61CE31"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4E0D5D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0448F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security: Allow Local System to use computer identity for NTLM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6F0A09" w14:textId="2ACC5AD8"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C1E674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79238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55AEC3" w14:textId="7A911381"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ADCD39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6BD83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51B6C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21B4032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AF358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A47F49" w14:textId="4BC945CF"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2B3E96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EA2E7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05344A" w14:textId="4CFA98EB"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0A2632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0DEB3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2.4.13.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0450F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B0DE274"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C39A9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3C1864F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B548F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BC265C" w14:textId="226E2BC4"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851B69"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EE67E3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1031277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7968A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B0C2E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0EA0E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C34E5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A0C76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810A32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4043C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75963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2B1FCC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5013F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19D94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B6C51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3BDCD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9365D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C27303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B4EBD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C845B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624765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7139F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C9BB5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EA3E9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DD700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1F96D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4F0DF1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6F550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1E06A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D656F0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AC8E8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E51BB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837B8E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6081A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5AF36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7A5362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CBDB95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7BC0E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1E382C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1AC81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7AD8F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A6AD09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1D0BE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5E36D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E2653B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D1F03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F8B43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46FA1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671E2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FC835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C8D047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F5369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3D4BA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CAAD4C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F204A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AA55D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D5E73E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B24D7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534A8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C8D73D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916FD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7C4C7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573D22C"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A336A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0FCEB1C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52BC5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107E6C" w14:textId="63B1C7A4"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189FB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86F02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B76E8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B7234B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B310E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9D6D2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B6B4AF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5CEA0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8B0C7F" w14:textId="4CD05B65"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F50F48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26BB1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E5573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1D85A2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C308B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32043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816504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06FEB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66213F" w14:textId="07650229"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EFA96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122D7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685773" w14:textId="7BF59B02"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E730B3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437B7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E5296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90998D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E824E4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01684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E2B44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3993B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E5FB33" w14:textId="7CB3AB4D"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3C2AD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2A34F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3FFF91" w14:textId="78419465"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3247EE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44CA7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18AFFF" w14:textId="45F39614"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B0DA0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25901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161F05" w14:textId="4EF7CFA3"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60DD3C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A94F3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515A9C" w14:textId="06AF1250" w:rsidR="00AE0F77" w:rsidRPr="00B3086D" w:rsidRDefault="006002C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D2CF5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8299F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5876CF" w14:textId="35712875"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1F52E4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685AB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6E490B" w14:textId="4BF77A73"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FF8C3E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FCEFE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8C1470" w14:textId="30DBAFC6"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BAF768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80967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191E63" w14:textId="7AE57E97"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F1F741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64277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49C535" w14:textId="7ACA28D7"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260D099"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B4AD1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6BCD308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2F72D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55ACA6" w14:textId="7DFB7922"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8A292F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CB64D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E75B33" w14:textId="5CFAA6EE"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3A0EDA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EDB71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96F77A" w14:textId="7F38D9DC"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F79820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C9A31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837704" w14:textId="54B804BB"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5C133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7D715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724F61" w14:textId="7907749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61625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5A93D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E6EEBB" w14:textId="62437EF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F5D3A8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0748E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8390F7" w14:textId="127DFA89"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84426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9B555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25ADAA" w14:textId="65225FA7"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603813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F435C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BFA400" w14:textId="696E9DBF"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4787D5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82214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2.8.10.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43A75E" w14:textId="151B8E54"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618DA3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6C60C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CA39D2" w14:textId="7137F82D"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A51F61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797C2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9BD548" w14:textId="208CD52B"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F8C141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5A760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6F6BEB" w14:textId="2910FF39"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7DF2DC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EBFB5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1626E7" w14:textId="3B79E5A8"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38AE79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EC1E8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Desktop Gadgets: Turn off desktop gadgets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5C2F2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387496F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E2F9D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Desktop Gadgets: Turn off user-installed desktop gadgets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98C97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22B9BC6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D0744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0A5709" w14:textId="7BC21A48"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38E324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7E785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DC6EA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4D9C48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2C4C7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7EA701" w14:textId="43ED101C"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11561E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554FE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E80BB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29FDA4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5A14F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E32219" w14:textId="44E39364"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62C6FA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86D3E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7BA316" w14:textId="6D74619A"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57FEA6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C3A8B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2D436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1FE59A74"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4751959E"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0886877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6315A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4191E2"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EB8E9C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08679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7B6AB1"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489BAF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ED83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DCDFFD"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96ED8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D739B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CE68CA"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bl>
    <w:p w14:paraId="3B22BC84" w14:textId="77777777" w:rsidR="0010492A" w:rsidRPr="00B3086D" w:rsidRDefault="0010492A" w:rsidP="0010492A">
      <w:pPr>
        <w:rPr>
          <w:rFonts w:ascii="Times New Roman" w:hAnsi="Times New Roman" w:cs="Times New Roman"/>
          <w:sz w:val="26"/>
          <w:szCs w:val="26"/>
          <w:lang w:val="it-IT" w:eastAsia="ko-KR"/>
        </w:rPr>
      </w:pPr>
    </w:p>
    <w:tbl>
      <w:tblPr>
        <w:tblStyle w:val="LiBang"/>
        <w:tblW w:w="9393" w:type="dxa"/>
        <w:tblLayout w:type="fixed"/>
        <w:tblLook w:val="04A0" w:firstRow="1" w:lastRow="0" w:firstColumn="1" w:lastColumn="0" w:noHBand="0" w:noVBand="1"/>
      </w:tblPr>
      <w:tblGrid>
        <w:gridCol w:w="2547"/>
        <w:gridCol w:w="3510"/>
        <w:gridCol w:w="3336"/>
      </w:tblGrid>
      <w:tr w:rsidR="0010492A" w:rsidRPr="00B3086D" w14:paraId="4029D4EA" w14:textId="77777777" w:rsidTr="00614157">
        <w:trPr>
          <w:trHeight w:val="269"/>
          <w:tblHeader/>
        </w:trPr>
        <w:tc>
          <w:tcPr>
            <w:tcW w:w="2547" w:type="dxa"/>
            <w:shd w:val="clear" w:color="auto" w:fill="BCD5ED" w:themeFill="accent4" w:themeFillTint="66"/>
            <w:vAlign w:val="center"/>
          </w:tcPr>
          <w:p w14:paraId="3EA6EC72" w14:textId="77777777" w:rsidR="0010492A" w:rsidRPr="00B3086D" w:rsidRDefault="0010492A"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shd w:val="clear" w:color="auto" w:fill="BCD5ED" w:themeFill="accent4" w:themeFillTint="66"/>
            <w:vAlign w:val="center"/>
          </w:tcPr>
          <w:p w14:paraId="24C998BF"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shd w:val="clear" w:color="auto" w:fill="BCD5ED" w:themeFill="accent4" w:themeFillTint="66"/>
            <w:vAlign w:val="center"/>
          </w:tcPr>
          <w:p w14:paraId="64F5AE3A"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10492A" w:rsidRPr="00672481" w14:paraId="22692B72" w14:textId="77777777" w:rsidTr="00614157">
        <w:tc>
          <w:tcPr>
            <w:tcW w:w="2547" w:type="dxa"/>
            <w:vAlign w:val="center"/>
          </w:tcPr>
          <w:p w14:paraId="1FD9F9CA"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Check Installed Service Pack</w:t>
            </w:r>
          </w:p>
        </w:tc>
        <w:tc>
          <w:tcPr>
            <w:tcW w:w="3510" w:type="dxa"/>
            <w:vAlign w:val="center"/>
          </w:tcPr>
          <w:p w14:paraId="085079A0"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phiên bản hệ điều hành của máy chủ đã không còn được hỗ trợ bởi hãng, vì vậy mà sẽ chứa nhiều rủi ro liên quan đến bảo mật.</w:t>
            </w:r>
          </w:p>
        </w:tc>
        <w:tc>
          <w:tcPr>
            <w:tcW w:w="3336" w:type="dxa"/>
            <w:vAlign w:val="center"/>
          </w:tcPr>
          <w:p w14:paraId="1256AE4B"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Nâng cấp phiên bản hệ điều hành hoặc cài đặt các bản vá mới nhất.</w:t>
            </w:r>
          </w:p>
        </w:tc>
      </w:tr>
      <w:tr w:rsidR="0010492A" w:rsidRPr="00672481" w14:paraId="33F65AFB" w14:textId="77777777" w:rsidTr="00614157">
        <w:tc>
          <w:tcPr>
            <w:tcW w:w="2547" w:type="dxa"/>
            <w:vAlign w:val="center"/>
          </w:tcPr>
          <w:p w14:paraId="37B470BB"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Check Installed Hotfixes</w:t>
            </w:r>
          </w:p>
        </w:tc>
        <w:tc>
          <w:tcPr>
            <w:tcW w:w="3510" w:type="dxa"/>
            <w:vAlign w:val="center"/>
          </w:tcPr>
          <w:p w14:paraId="2055983E"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máy chủ chưa cài đặt các Hotfix mới nhất của Microsoft, vì vậy sẽ có rủi ro ảnh hưởng đến bảo mật của máy chủ.</w:t>
            </w:r>
          </w:p>
        </w:tc>
        <w:tc>
          <w:tcPr>
            <w:tcW w:w="3336" w:type="dxa"/>
            <w:vAlign w:val="center"/>
          </w:tcPr>
          <w:p w14:paraId="0EBE41FE"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Sử dụng tính năng Windows Update hoặc cài đặt các Hotfix mới nhất từ Microsoft theo phương pháp thủ công.</w:t>
            </w:r>
          </w:p>
        </w:tc>
      </w:tr>
      <w:tr w:rsidR="0010492A" w:rsidRPr="00B3086D" w14:paraId="73C0ECEE" w14:textId="77777777" w:rsidTr="00614157">
        <w:tc>
          <w:tcPr>
            <w:tcW w:w="2547" w:type="dxa"/>
            <w:vAlign w:val="center"/>
          </w:tcPr>
          <w:p w14:paraId="060111D3"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Interactive logon: Do not display last username</w:t>
            </w:r>
          </w:p>
        </w:tc>
        <w:tc>
          <w:tcPr>
            <w:tcW w:w="3510" w:type="dxa"/>
            <w:vAlign w:val="center"/>
          </w:tcPr>
          <w:p w14:paraId="7215741C"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này ngăn chặn việc hiển thị tên người dùng đăng nhập vào hệ thống sau cùng với mục đích hạn chế việc thu thập thông tin tên tài khoản nhằm hướng tới các cuộc tấn công dò đoán mật khẩu. Tại thời điểm đánh giá, tham số này được thiết lập chưa phù hợp.</w:t>
            </w:r>
          </w:p>
        </w:tc>
        <w:tc>
          <w:tcPr>
            <w:tcW w:w="3336" w:type="dxa"/>
            <w:vAlign w:val="center"/>
          </w:tcPr>
          <w:p w14:paraId="3C1459AC"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đối với trường 'Interactive logon: Do not display last username' thông qua Group Policy.</w:t>
            </w:r>
          </w:p>
        </w:tc>
      </w:tr>
      <w:tr w:rsidR="0010492A" w:rsidRPr="00B3086D" w14:paraId="34AE15BB" w14:textId="77777777" w:rsidTr="00614157">
        <w:tc>
          <w:tcPr>
            <w:tcW w:w="2547" w:type="dxa"/>
            <w:vAlign w:val="center"/>
          </w:tcPr>
          <w:p w14:paraId="5D6859C1"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Shutdown: Allow system to be shut down without having to log on</w:t>
            </w:r>
          </w:p>
        </w:tc>
        <w:tc>
          <w:tcPr>
            <w:tcW w:w="3510" w:type="dxa"/>
            <w:vAlign w:val="center"/>
          </w:tcPr>
          <w:p w14:paraId="07483003"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 xml:space="preserve">Cấu hình cho phép người dùng thực hiện tắt máy chủ ngoài màn hình khóa và không cần xác thực gây rủi ro về tính sẵn </w:t>
            </w:r>
            <w:r w:rsidRPr="00B3086D">
              <w:rPr>
                <w:rFonts w:ascii="Times New Roman" w:hAnsi="Times New Roman" w:cs="Times New Roman"/>
                <w:b w:val="0"/>
                <w:bCs/>
                <w:color w:val="0F0F3F"/>
                <w:sz w:val="26"/>
                <w:szCs w:val="26"/>
                <w:lang w:val="it-IT" w:eastAsia="ko-KR"/>
              </w:rPr>
              <w:lastRenderedPageBreak/>
              <w:t>sàng của hệ thống. Tại thời điểm đánh giá, tham số này được thiết lập chưa phù hợp.</w:t>
            </w:r>
          </w:p>
        </w:tc>
        <w:tc>
          <w:tcPr>
            <w:tcW w:w="3336" w:type="dxa"/>
            <w:vAlign w:val="center"/>
          </w:tcPr>
          <w:p w14:paraId="77668FF8"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lastRenderedPageBreak/>
              <w:t xml:space="preserve">Thiết lập giá trị Disabled đối với trường 'Shutdown: Allow system to be shut down </w:t>
            </w:r>
            <w:r w:rsidRPr="00B3086D">
              <w:rPr>
                <w:rFonts w:ascii="Times New Roman" w:hAnsi="Times New Roman" w:cs="Times New Roman"/>
                <w:b w:val="0"/>
                <w:bCs/>
                <w:color w:val="0F0F3F"/>
                <w:sz w:val="26"/>
                <w:szCs w:val="26"/>
                <w:lang w:val="it-IT" w:eastAsia="ko-KR"/>
              </w:rPr>
              <w:lastRenderedPageBreak/>
              <w:t>without having to log on' thông qua Group Policy.</w:t>
            </w:r>
          </w:p>
        </w:tc>
      </w:tr>
      <w:tr w:rsidR="0010492A" w:rsidRPr="001D6F94" w14:paraId="3FC5EB5C" w14:textId="77777777" w:rsidTr="00614157">
        <w:tc>
          <w:tcPr>
            <w:tcW w:w="2547" w:type="dxa"/>
            <w:vAlign w:val="center"/>
          </w:tcPr>
          <w:p w14:paraId="1D69D388"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lastRenderedPageBreak/>
              <w:t>Desktop Gadgets: Turn off desktop gadgets</w:t>
            </w:r>
          </w:p>
        </w:tc>
        <w:tc>
          <w:tcPr>
            <w:tcW w:w="3510" w:type="dxa"/>
            <w:vAlign w:val="center"/>
          </w:tcPr>
          <w:p w14:paraId="7FE4DCD9"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vô hiệu hóa tính năng gadgets trên hệ điều hành để giảm thiểu bề mặt rủi ro bảo mật. Tại thời điểm đánh giá, tham số này được thiết lập chưa phù hợp.</w:t>
            </w:r>
          </w:p>
        </w:tc>
        <w:tc>
          <w:tcPr>
            <w:tcW w:w="3336" w:type="dxa"/>
            <w:vAlign w:val="center"/>
          </w:tcPr>
          <w:p w14:paraId="09F965E0"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đối với trường 'Desktop Gadgets: Turn off desktop gadgets' thông qua Group Policy.</w:t>
            </w:r>
          </w:p>
        </w:tc>
      </w:tr>
      <w:tr w:rsidR="0010492A" w:rsidRPr="00B3086D" w14:paraId="4F26F404" w14:textId="77777777" w:rsidTr="00614157">
        <w:tc>
          <w:tcPr>
            <w:tcW w:w="2547" w:type="dxa"/>
            <w:vAlign w:val="center"/>
          </w:tcPr>
          <w:p w14:paraId="26E30FFA"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Desktop Gadgets: Turn off user-installed desktop gadgets</w:t>
            </w:r>
          </w:p>
        </w:tc>
        <w:tc>
          <w:tcPr>
            <w:tcW w:w="3510" w:type="dxa"/>
            <w:vAlign w:val="center"/>
          </w:tcPr>
          <w:p w14:paraId="6FE89E58"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vô hiệu hóa các gadget do người dùng cài đặt trên hệ điều hành để giảm thiểu bề mặt rủi ro bảo mật. Tại thời điểm đánh giá, tham số này được thiết lập chưa phù hợp.</w:t>
            </w:r>
          </w:p>
        </w:tc>
        <w:tc>
          <w:tcPr>
            <w:tcW w:w="3336" w:type="dxa"/>
            <w:vAlign w:val="center"/>
          </w:tcPr>
          <w:p w14:paraId="4A0F7C78"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đối với trường 'Desktop Gadgets: Turn off user-installed desktop gadgets' thông qua Group Policy.</w:t>
            </w:r>
          </w:p>
        </w:tc>
      </w:tr>
      <w:tr w:rsidR="0010492A" w:rsidRPr="00B3086D" w14:paraId="4392AA62" w14:textId="77777777" w:rsidTr="00614157">
        <w:tc>
          <w:tcPr>
            <w:tcW w:w="2547" w:type="dxa"/>
            <w:vAlign w:val="center"/>
          </w:tcPr>
          <w:p w14:paraId="2169F649"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Windows Update: Configure Automatic Updates</w:t>
            </w:r>
          </w:p>
        </w:tc>
        <w:tc>
          <w:tcPr>
            <w:tcW w:w="3510" w:type="dxa"/>
            <w:vAlign w:val="center"/>
          </w:tcPr>
          <w:p w14:paraId="791A1DF1"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khả năng tự động tải xuống và cập nhật các bản vá từ dịch vụ Windows Update hay từ máy chủ WSUS. Tại thời điểm đánh giá, tham số này được thiết lập chưa phù hợp.</w:t>
            </w:r>
          </w:p>
        </w:tc>
        <w:tc>
          <w:tcPr>
            <w:tcW w:w="3336" w:type="dxa"/>
            <w:vAlign w:val="center"/>
          </w:tcPr>
          <w:p w14:paraId="79FB9511"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Auto download and notify for install đối với trường 'Windows Update: Configure Automatic Updates' thông qua Group Policy.</w:t>
            </w:r>
          </w:p>
        </w:tc>
      </w:tr>
    </w:tbl>
    <w:p w14:paraId="33609F47" w14:textId="2767BFE0"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27" w:name="_Toc214872474"/>
      <w:bookmarkStart w:id="28" w:name="_Toc214883257"/>
      <w:r w:rsidRPr="00B3086D">
        <w:rPr>
          <w:rFonts w:ascii="Times New Roman" w:hAnsi="Times New Roman" w:cs="Times New Roman"/>
          <w:color w:val="0070C0"/>
          <w:sz w:val="26"/>
          <w:szCs w:val="26"/>
          <w:lang w:val="it-IT" w:eastAsia="ko-KR"/>
        </w:rPr>
        <w:t>1.</w:t>
      </w:r>
      <w:r w:rsidR="00462D51" w:rsidRPr="00B3086D">
        <w:rPr>
          <w:rFonts w:ascii="Times New Roman" w:hAnsi="Times New Roman" w:cs="Times New Roman"/>
          <w:color w:val="0070C0"/>
          <w:sz w:val="26"/>
          <w:szCs w:val="26"/>
          <w:lang w:val="it-IT" w:eastAsia="ko-KR"/>
        </w:rPr>
        <w:t>12. 2008R2-192.169.3.175</w:t>
      </w:r>
      <w:bookmarkEnd w:id="27"/>
      <w:bookmarkEnd w:id="28"/>
    </w:p>
    <w:tbl>
      <w:tblPr>
        <w:tblW w:w="9310" w:type="dxa"/>
        <w:tblLayout w:type="fixed"/>
        <w:tblCellMar>
          <w:left w:w="0" w:type="dxa"/>
          <w:right w:w="0" w:type="dxa"/>
        </w:tblCellMar>
        <w:tblLook w:val="04A0" w:firstRow="1" w:lastRow="0" w:firstColumn="1" w:lastColumn="0" w:noHBand="0" w:noVBand="1"/>
      </w:tblPr>
      <w:tblGrid>
        <w:gridCol w:w="7505"/>
        <w:gridCol w:w="1805"/>
      </w:tblGrid>
      <w:tr w:rsidR="0010492A" w:rsidRPr="00B3086D" w14:paraId="2F9AEAB3" w14:textId="77777777" w:rsidTr="00AE0F77">
        <w:trPr>
          <w:trHeight w:val="285"/>
          <w:tblHeader/>
        </w:trPr>
        <w:tc>
          <w:tcPr>
            <w:tcW w:w="7505"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1CCB486D"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3DA64B13"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2FDCBF55"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652AA3DA"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30ECB8B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A4F14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C80821" w14:textId="77777777" w:rsidR="0010492A" w:rsidRPr="00B3086D" w:rsidRDefault="0010492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566BBE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76754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7E2538" w14:textId="77777777" w:rsidR="0010492A" w:rsidRPr="00B3086D" w:rsidRDefault="0010492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C9D1D30"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414419C3"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55D441F2"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75A1F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68ED829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F2D55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EFC1D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7355D9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B7E15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4D154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80FC45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554BB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478D9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2C25B1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EBA8A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EB0E15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6D7B6C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2D64F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860E1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FDCEB8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8C37D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468EB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9D7A6AB"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43671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196D279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21AD8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0A47B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B00BF5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95C75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0C9D7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0A3B6E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BA317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08E77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84B8A63"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ABFE6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4C983AB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08D10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48DEC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2E5458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1122A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6BF00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0FFCFF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A9B40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6C0B7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474249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DAB98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0C7F1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CA06DB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ABA3A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B1CA0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9153A7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9D28E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35B96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BE9642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71D5F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2A256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A2375E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3B47C3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0F405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D23673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6F499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67909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A64449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3BB22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2F3DD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F19DC7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3A8F6E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14DAC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CB03DC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E2C52D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73F5F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5B6D62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3FD45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C1D28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BB668D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4307E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92684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42EE23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E006A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6BD74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E966DF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A9118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122EB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7B961D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051D4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402AD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E9269B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EB2AC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D40A0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FB9873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ED846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FCC90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2800A5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85D34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07136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1F1364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19A71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2BDE0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4D3A78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DBC91D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34DB7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DC51A9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6CF2E0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2594A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B2794A2"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9A151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1B6607C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7DC1C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7FA83C" w14:textId="504379F2"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349485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45FCA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FA101E" w14:textId="13EF1E2D"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C484EC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69B5D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71800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1DD96C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D01F1E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AA99D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096676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CEEA59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display last user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5456E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10492A" w:rsidRPr="00B3086D" w14:paraId="427B0E3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08EC7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65B26E" w14:textId="192ABE05" w:rsidR="0010492A" w:rsidRPr="00B3086D" w:rsidRDefault="000722A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3E5F36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DC146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0708B5" w14:textId="7D4C95C6"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323F3E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B8771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security: Allow Local System to use computer identity for NTLM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BE5731" w14:textId="4BBE3848"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769CED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50BD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84EC4B" w14:textId="46300BCA"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4BAF7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2FEC0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7EF36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3B79BC9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9789A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87A2B5" w14:textId="107B0808"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A0EF5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44C79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A9EACA" w14:textId="7A40E052"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B9C2A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09EF8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2.4.13.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363C7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A742D3"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6E11A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415A6E7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BB83E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BEFF71" w14:textId="3045393D"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FF0A72B"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4B971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1BDFE9A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4A1DF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6BBA8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ACD32A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132A8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53FAE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E4BE0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1E10F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7E49D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DEBFCD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5A564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ADA05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9F462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4EE36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75A09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E4211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52487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B1D27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13C754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D5F42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0447A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8641DB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6D034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24BC9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528E87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3D3B63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0133B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0DDECD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6BDF8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69EE0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750A5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D3F40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44CCE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0181A8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1A785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872EB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AD92E1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BE1EE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B3914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8F60A1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C9949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55A70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990592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EDFDE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336AA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6D13A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B9BD2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9A8F0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F3E439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978B9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D1FF5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CC6B5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B2CEA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AF4A9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523FDF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3F2AE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5D6CC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696042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D2D27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E1AC2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3730492"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28FCB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04C21A6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83089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ED617F" w14:textId="06102ACA"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D0A0A1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7BD66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DC35D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E3653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32DD4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60492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22A2BB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AFA99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0A6DFB" w14:textId="21C8259C"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D0B708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DD181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F17B1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164C4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E7CE3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DF0D8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807D24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78488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82767A" w14:textId="1C28140C"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B89C47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1BC5B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7CD87A" w14:textId="3381B76B"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38548F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43FF7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AD904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19D7D8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4CFCA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85731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77446C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E51F5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EF7BFC" w14:textId="385D1108"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03BA6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CD1D4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E8CCC0" w14:textId="630C72BF"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F00CD7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913D37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A57832" w14:textId="74B7279C"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91C260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D703A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B40B24" w14:textId="677F4620"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4B3188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EB3B4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4EB643" w14:textId="0C90BF72" w:rsidR="00AE0F77" w:rsidRPr="00B3086D" w:rsidRDefault="006002C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21F92E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C009D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467C69" w14:textId="4FDC45F8"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3214CC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544C3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FCA3B6" w14:textId="4ABAEF2D"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F725E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8AE6A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BF5A47" w14:textId="667495F6"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6FCFF6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D757C5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2FC749" w14:textId="2BDDC1A6"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64ABAF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DF01F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5C0C25" w14:textId="305C90EE"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4D5B7BD"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F443B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327C70E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F6B0B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E63B45" w14:textId="7AA14B9B"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7D92C2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050A0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2.8.2.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5F0896" w14:textId="1811F57B"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239258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7F767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F1543B" w14:textId="0EF0A772"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F022B6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61EB4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8B31CB" w14:textId="67D14A7A"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0D5B8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474B5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22CC88" w14:textId="544223BF"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84036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7CB63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66241A" w14:textId="7C8E819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6A3F01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82D63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61C3DF" w14:textId="74629928"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3BB207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3E976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42CCE3" w14:textId="4172F631"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166865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D8722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A13477" w14:textId="38150344"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3CE87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3C413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9DFE98" w14:textId="14E6D473"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AE86AC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AF99A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A6E693" w14:textId="1C6F4949"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5D70BA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53F6F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35D91D" w14:textId="3C82314E"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1441BE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E6982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68CB18" w14:textId="26CE0066"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6F340A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EF51F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297ED3" w14:textId="263E337E"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B3EF9F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0495B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Desktop Gadgets: Turn off desktop gadgets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EFA2A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6D2A470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076B4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Desktop Gadgets: Turn off user-installed desktop gadgets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AAEBF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4BD1B1D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F3C68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1369E0" w14:textId="7BF97FC1"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1DAFB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A1059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601BF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86ED2F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EAE94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0434EA" w14:textId="432BC2ED"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CC0BCA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A0458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98AA0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E4E4C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11CC9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E2EE84" w14:textId="5A46AD87"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58CF07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29107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6A6AB8" w14:textId="0C25FBF0"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9CB21F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F27E2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DE14A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41EF0088"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70E2A55E"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78A42DE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F4452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0D207D"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B8591F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81F69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DE12D8"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B6EAC5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3E15C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D6A46C"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8BCE1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D7193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EE49A3"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bl>
    <w:p w14:paraId="6F6DA343" w14:textId="77777777" w:rsidR="0010492A" w:rsidRPr="00B3086D" w:rsidRDefault="0010492A" w:rsidP="0010492A">
      <w:pPr>
        <w:rPr>
          <w:rFonts w:ascii="Times New Roman" w:hAnsi="Times New Roman" w:cs="Times New Roman"/>
          <w:sz w:val="26"/>
          <w:szCs w:val="26"/>
          <w:lang w:val="it-IT" w:eastAsia="ko-KR"/>
        </w:rPr>
      </w:pPr>
    </w:p>
    <w:tbl>
      <w:tblPr>
        <w:tblStyle w:val="LiBang"/>
        <w:tblW w:w="9393" w:type="dxa"/>
        <w:tblLayout w:type="fixed"/>
        <w:tblLook w:val="04A0" w:firstRow="1" w:lastRow="0" w:firstColumn="1" w:lastColumn="0" w:noHBand="0" w:noVBand="1"/>
      </w:tblPr>
      <w:tblGrid>
        <w:gridCol w:w="2547"/>
        <w:gridCol w:w="3510"/>
        <w:gridCol w:w="3336"/>
      </w:tblGrid>
      <w:tr w:rsidR="0010492A" w:rsidRPr="00B3086D" w14:paraId="1BEF3471" w14:textId="77777777" w:rsidTr="00614157">
        <w:trPr>
          <w:trHeight w:val="269"/>
          <w:tblHeader/>
        </w:trPr>
        <w:tc>
          <w:tcPr>
            <w:tcW w:w="2547" w:type="dxa"/>
            <w:shd w:val="clear" w:color="auto" w:fill="BCD5ED" w:themeFill="accent4" w:themeFillTint="66"/>
            <w:vAlign w:val="center"/>
          </w:tcPr>
          <w:p w14:paraId="5C1D44EA" w14:textId="77777777" w:rsidR="0010492A" w:rsidRPr="00B3086D" w:rsidRDefault="0010492A"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shd w:val="clear" w:color="auto" w:fill="BCD5ED" w:themeFill="accent4" w:themeFillTint="66"/>
            <w:vAlign w:val="center"/>
          </w:tcPr>
          <w:p w14:paraId="69E99D59" w14:textId="77777777" w:rsidR="0010492A" w:rsidRPr="00B3086D" w:rsidRDefault="0010492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shd w:val="clear" w:color="auto" w:fill="BCD5ED" w:themeFill="accent4" w:themeFillTint="66"/>
            <w:vAlign w:val="center"/>
          </w:tcPr>
          <w:p w14:paraId="42463F17" w14:textId="77777777" w:rsidR="0010492A" w:rsidRPr="00B3086D" w:rsidRDefault="0010492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10492A" w:rsidRPr="00B3086D" w14:paraId="1C226933" w14:textId="77777777" w:rsidTr="00614157">
        <w:tc>
          <w:tcPr>
            <w:tcW w:w="2547" w:type="dxa"/>
            <w:vAlign w:val="center"/>
          </w:tcPr>
          <w:p w14:paraId="20F46343"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Interactive logon: Do not display last username</w:t>
            </w:r>
          </w:p>
        </w:tc>
        <w:tc>
          <w:tcPr>
            <w:tcW w:w="3510" w:type="dxa"/>
            <w:vAlign w:val="center"/>
          </w:tcPr>
          <w:p w14:paraId="5A90C30D"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này ngăn chặn việc hiển thị tên người dùng đăng nhập vào hệ thống sau cùng với mục đích hạn chế việc thu thập thông tin tên tài khoản nhằm hướng tới các cuộc tấn công dò đoán mật khẩu. Tại thời điểm đánh giá, tham số này được thiết lập chưa phù hợp.</w:t>
            </w:r>
          </w:p>
        </w:tc>
        <w:tc>
          <w:tcPr>
            <w:tcW w:w="3336" w:type="dxa"/>
            <w:vAlign w:val="center"/>
          </w:tcPr>
          <w:p w14:paraId="7E97AF06"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đối với trường 'Interactive logon: Do not display last username' thông qua Group Policy.</w:t>
            </w:r>
          </w:p>
        </w:tc>
      </w:tr>
      <w:tr w:rsidR="0010492A" w:rsidRPr="00B3086D" w14:paraId="0EEF77E0" w14:textId="77777777" w:rsidTr="00614157">
        <w:tc>
          <w:tcPr>
            <w:tcW w:w="2547" w:type="dxa"/>
            <w:vAlign w:val="center"/>
          </w:tcPr>
          <w:p w14:paraId="2F075C1E"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lastRenderedPageBreak/>
              <w:t>Shutdown: Allow system to be shut down without having to log on</w:t>
            </w:r>
          </w:p>
        </w:tc>
        <w:tc>
          <w:tcPr>
            <w:tcW w:w="3510" w:type="dxa"/>
            <w:vAlign w:val="center"/>
          </w:tcPr>
          <w:p w14:paraId="4865BA2C"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cho phép người dùng thực hiện tắt máy chủ ngoài màn hình khóa và không cần xác thực gây rủi ro về tính sẵn sàng của hệ thống. Tại thời điểm đánh giá, tham số này được thiết lập chưa phù hợp.</w:t>
            </w:r>
          </w:p>
        </w:tc>
        <w:tc>
          <w:tcPr>
            <w:tcW w:w="3336" w:type="dxa"/>
            <w:vAlign w:val="center"/>
          </w:tcPr>
          <w:p w14:paraId="01A41613"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Disabled đối với trường 'Shutdown: Allow system to be shut down without having to log on' thông qua Group Policy.</w:t>
            </w:r>
          </w:p>
        </w:tc>
      </w:tr>
      <w:tr w:rsidR="0010492A" w:rsidRPr="001D6F94" w14:paraId="256FCCF9" w14:textId="77777777" w:rsidTr="00614157">
        <w:tc>
          <w:tcPr>
            <w:tcW w:w="2547" w:type="dxa"/>
            <w:vAlign w:val="center"/>
          </w:tcPr>
          <w:p w14:paraId="3B2653B6"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Desktop Gadgets: Turn off desktop gadgets</w:t>
            </w:r>
          </w:p>
        </w:tc>
        <w:tc>
          <w:tcPr>
            <w:tcW w:w="3510" w:type="dxa"/>
            <w:vAlign w:val="center"/>
          </w:tcPr>
          <w:p w14:paraId="48664515"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vô hiệu hóa tính năng gadgets trên hệ điều hành để giảm thiểu bề mặt rủi ro bảo mật. Tại thời điểm đánh giá, tham số này được thiết lập chưa phù hợp.</w:t>
            </w:r>
          </w:p>
        </w:tc>
        <w:tc>
          <w:tcPr>
            <w:tcW w:w="3336" w:type="dxa"/>
            <w:vAlign w:val="center"/>
          </w:tcPr>
          <w:p w14:paraId="167519E9"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đối với trường 'Desktop Gadgets: Turn off desktop gadgets' thông qua Group Policy.</w:t>
            </w:r>
          </w:p>
        </w:tc>
      </w:tr>
      <w:tr w:rsidR="0010492A" w:rsidRPr="00B3086D" w14:paraId="6BB9424F" w14:textId="77777777" w:rsidTr="00614157">
        <w:tc>
          <w:tcPr>
            <w:tcW w:w="2547" w:type="dxa"/>
            <w:vAlign w:val="center"/>
          </w:tcPr>
          <w:p w14:paraId="4D173151"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Desktop Gadgets: Turn off user-installed desktop gadgets</w:t>
            </w:r>
          </w:p>
        </w:tc>
        <w:tc>
          <w:tcPr>
            <w:tcW w:w="3510" w:type="dxa"/>
            <w:vAlign w:val="center"/>
          </w:tcPr>
          <w:p w14:paraId="0DCBC77F"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vô hiệu hóa các gadget do người dùng cài đặt trên hệ điều hành để giảm thiểu bề mặt rủi ro bảo mật. Tại thời điểm đánh giá, tham số này được thiết lập chưa phù hợp.</w:t>
            </w:r>
          </w:p>
        </w:tc>
        <w:tc>
          <w:tcPr>
            <w:tcW w:w="3336" w:type="dxa"/>
            <w:vAlign w:val="center"/>
          </w:tcPr>
          <w:p w14:paraId="5DB10929"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đối với trường 'Desktop Gadgets: Turn off user-installed desktop gadgets' thông qua Group Policy.</w:t>
            </w:r>
          </w:p>
        </w:tc>
      </w:tr>
      <w:tr w:rsidR="0010492A" w:rsidRPr="00B3086D" w14:paraId="4B6E5812" w14:textId="77777777" w:rsidTr="00614157">
        <w:tc>
          <w:tcPr>
            <w:tcW w:w="2547" w:type="dxa"/>
            <w:vAlign w:val="center"/>
          </w:tcPr>
          <w:p w14:paraId="29683AC9"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Windows Update: Configure Automatic Updates</w:t>
            </w:r>
          </w:p>
        </w:tc>
        <w:tc>
          <w:tcPr>
            <w:tcW w:w="3510" w:type="dxa"/>
            <w:vAlign w:val="center"/>
          </w:tcPr>
          <w:p w14:paraId="1EA40252"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khả năng tự động tải xuống và cập nhật các bản vá từ dịch vụ Windows Update hay từ máy chủ WSUS. Tại thời điểm đánh giá, tham số này được thiết lập chưa phù hợp.</w:t>
            </w:r>
          </w:p>
        </w:tc>
        <w:tc>
          <w:tcPr>
            <w:tcW w:w="3336" w:type="dxa"/>
            <w:vAlign w:val="center"/>
          </w:tcPr>
          <w:p w14:paraId="14F9BA57"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Auto download and notify for install đối với trường 'Windows Update: Configure Automatic Updates' thông qua Group Policy.</w:t>
            </w:r>
          </w:p>
        </w:tc>
      </w:tr>
    </w:tbl>
    <w:p w14:paraId="1A7FC83F" w14:textId="665D7BE5"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29" w:name="_Toc214872475"/>
      <w:bookmarkStart w:id="30" w:name="_Toc214883258"/>
      <w:r w:rsidRPr="00B3086D">
        <w:rPr>
          <w:rFonts w:ascii="Times New Roman" w:hAnsi="Times New Roman" w:cs="Times New Roman"/>
          <w:color w:val="0070C0"/>
          <w:sz w:val="26"/>
          <w:szCs w:val="26"/>
          <w:lang w:val="it-IT" w:eastAsia="ko-KR"/>
        </w:rPr>
        <w:t>1.</w:t>
      </w:r>
      <w:r w:rsidR="00462D51" w:rsidRPr="00B3086D">
        <w:rPr>
          <w:rFonts w:ascii="Times New Roman" w:hAnsi="Times New Roman" w:cs="Times New Roman"/>
          <w:color w:val="0070C0"/>
          <w:sz w:val="26"/>
          <w:szCs w:val="26"/>
          <w:lang w:val="it-IT" w:eastAsia="ko-KR"/>
        </w:rPr>
        <w:t>13. 2008R2-192.169.3.197</w:t>
      </w:r>
      <w:bookmarkEnd w:id="29"/>
      <w:bookmarkEnd w:id="30"/>
    </w:p>
    <w:tbl>
      <w:tblPr>
        <w:tblW w:w="9310" w:type="dxa"/>
        <w:tblLayout w:type="fixed"/>
        <w:tblCellMar>
          <w:left w:w="0" w:type="dxa"/>
          <w:right w:w="0" w:type="dxa"/>
        </w:tblCellMar>
        <w:tblLook w:val="04A0" w:firstRow="1" w:lastRow="0" w:firstColumn="1" w:lastColumn="0" w:noHBand="0" w:noVBand="1"/>
      </w:tblPr>
      <w:tblGrid>
        <w:gridCol w:w="7505"/>
        <w:gridCol w:w="1805"/>
      </w:tblGrid>
      <w:tr w:rsidR="0010492A" w:rsidRPr="00B3086D" w14:paraId="39C3F438" w14:textId="77777777" w:rsidTr="00AE0F77">
        <w:trPr>
          <w:trHeight w:val="285"/>
          <w:tblHeader/>
        </w:trPr>
        <w:tc>
          <w:tcPr>
            <w:tcW w:w="7505"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3331C758"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17B94620"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2B3D33E7"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2D7CE3D5"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597C623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FCF05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9E42FB" w14:textId="77777777" w:rsidR="0010492A" w:rsidRPr="00B3086D" w:rsidRDefault="0010492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0D4189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CF9E7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EFED23C" w14:textId="77777777" w:rsidR="0010492A" w:rsidRPr="00B3086D" w:rsidRDefault="0010492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18D4015"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53BF6B89"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02E68E34"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E0534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471BE84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EA0D1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B05585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3F5163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AB262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E302F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134837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632CE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BF693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AE7EAE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A4BC0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CD66A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DE72A2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2BC91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CEF05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92A9A4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48C6E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03504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915DE31"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6CF59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2B5C2BD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F9FD2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729F7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29DF7F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0B876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55D37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F35E55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3E64B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AAC43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0D85B55"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AB39E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3F1904A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34A99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5BCEC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2A2177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D482B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A8611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9D101A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6BBF4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94AD8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380819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38808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A7FC2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D1313A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F749A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D16B6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801F1F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E6E74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44872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646FBF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AD0BF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B0DE2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1E8CAA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3E353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8C2EB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9CF62A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B2DD3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DCF5D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B137D3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07EFE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8ACE2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689567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B7990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76403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49ADA3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C6013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28B45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DA2531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3B1AEB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889AA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9C4CDD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5A390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4B7B4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7535A4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19D81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84F26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93EEA9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BAB34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7B823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1EA972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B9A93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9EB74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24A93E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B69ED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F99EB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4AA871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18819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318AE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34DC9E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0DB95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8C816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00A857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47693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9BB20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891388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AF4A6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C603E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3EB80D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33151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BD297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70ED09B"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BB433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0F244E5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65773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9A6513" w14:textId="65336A0A"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E28046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DD26A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21D654" w14:textId="6509B548"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344899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3D732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777EB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C90B74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5E792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59F81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45CE61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D2BAA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display last user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4ED56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10492A" w:rsidRPr="00B3086D" w14:paraId="494555F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F40A4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3BEECF" w14:textId="01C7F993" w:rsidR="0010492A" w:rsidRPr="00B3086D" w:rsidRDefault="000722A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5C9773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3FEB0C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CFAA69" w14:textId="7A6D83A4"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3DB781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EFDA4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security: Allow Local System to use computer identity for NTLM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962A23" w14:textId="25652F09"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6B2604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9A584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3A7549" w14:textId="26E3FCE4"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417B09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23D62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DBCB6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524DEC8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DF9B0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4C3304" w14:textId="401A7140"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E3511C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76F8B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3054E0" w14:textId="3301AFA1"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6DA4D2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F7070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2.4.13.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D5A9A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952AAA"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CE90C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0035465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9285B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207BAC" w14:textId="3DD0DCD0"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82B7929"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6D8045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lastRenderedPageBreak/>
              <w:t>2.6. Chính sách tường lửa tích hợp có trong hệ điều hành</w:t>
            </w:r>
          </w:p>
        </w:tc>
      </w:tr>
      <w:tr w:rsidR="00AE0F77" w:rsidRPr="00B3086D" w14:paraId="5BB3647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D4164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66B17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4686E9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213C1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09FE2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0D686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6889D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7C491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AA29AC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6AF7D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B36E7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898CDD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17ED2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F1C17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DE017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1CE35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49F8E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CA4A95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EB2CB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2027D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F394CE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01205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43344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2159F4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47197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A9FB2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2E4BA7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8B330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31E9D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1C823D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D24D8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F4575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8B94A6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12AFA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E9E31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7FA14B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68774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B5F16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EDFBF2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F9A1B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BD151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B52C5B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B4BE7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FBB4C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C6A02E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785A7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32942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37E23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9FEC30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8D566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A3413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ED3D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5F3C9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F6498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08EFA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DFE23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63144C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6E6E1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826A3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D4E2DB"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2851B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6796F19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0FB69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DB8556" w14:textId="5FAC39DB"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28DCF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BFBE7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F9EDE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203D9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B1909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061A0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0A0285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E8215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543C75" w14:textId="37D24683"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831D32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38C1F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76D0B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FEDBC9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7F1EF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D3DDB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E6C52B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68405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797439" w14:textId="37B155F2"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60C20F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AF516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D22CC3" w14:textId="7D4273FB"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607E67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595B5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1176C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71AFCE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2192C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09194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781D8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65E4F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0EB665" w14:textId="27106F93"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44885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119FE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305549" w14:textId="27EBAD20"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90225D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30567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72D92C" w14:textId="4FB15F67"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34C9C8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73173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4EEFA7" w14:textId="03B8615D"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A8C1EE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1CDB9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217B83" w14:textId="1AD2AD17" w:rsidR="00AE0F77" w:rsidRPr="00B3086D" w:rsidRDefault="006002C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D1C09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89E38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EB6015" w14:textId="363DEBAC"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3AB119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D6858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CE3A9A" w14:textId="5CA14396"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F6D2C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CFB4E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5C38AA" w14:textId="0F2B14A6"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09DCB9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013AC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38518F" w14:textId="35844013"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1E3468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9753D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2.7.20.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77401D" w14:textId="6A792BBE"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3924036"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160A3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307C739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B630D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7D2835" w14:textId="278423F6"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DAD931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6C194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120745" w14:textId="0AA1A874"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20689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EFEB7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27EF9E" w14:textId="61F14C59"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2D1CDB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5A8F0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2CDAC6" w14:textId="530CD76D"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58E85D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CE0C5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BC7984" w14:textId="3C84745A"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BB6F7B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B218A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6855F9" w14:textId="1AA95006"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46A0F2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4AF60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CD9214" w14:textId="12C40BD8"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A7B643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D4888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85E3A7" w14:textId="3B57F2A2"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C6C39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C191E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078D5B" w14:textId="25B2CEAE"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349CE3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4B12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13DE74" w14:textId="6A3E8799"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E5907F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784E0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5516D1" w14:textId="6A5A181F"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3A6E0F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93B03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DB7F14" w14:textId="45D0F72D"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1BCD6B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11D84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A3B0A8" w14:textId="2ECFC143"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6A6DEF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86722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D691DF" w14:textId="25A62F5D"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3F151C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C4AA7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Desktop Gadgets: Turn off desktop gadgets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CC269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2C769F9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DA76B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Desktop Gadgets: Turn off user-installed desktop gadgets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08176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12BC945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D611A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709978" w14:textId="7EB85483"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4AEFCE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92CDD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F009A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97AB93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28C3F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F3C935" w14:textId="70404539"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E027E3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2141D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E77F1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8EA556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B142D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5D64A1" w14:textId="04CE8155"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533D64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D9F20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26F28C" w14:textId="0C065965"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9B7CF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B121F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70B9F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14CD4840"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11160512"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10067D5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59886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D1D5DE"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A494B2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0253D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56F030"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A2470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D5490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603371"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81F33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8C7EC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E7CBCB"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bl>
    <w:p w14:paraId="3D5BDE2B" w14:textId="77777777" w:rsidR="0010492A" w:rsidRPr="00B3086D" w:rsidRDefault="0010492A" w:rsidP="0010492A">
      <w:pPr>
        <w:rPr>
          <w:rFonts w:ascii="Times New Roman" w:hAnsi="Times New Roman" w:cs="Times New Roman"/>
          <w:sz w:val="26"/>
          <w:szCs w:val="26"/>
          <w:lang w:val="it-IT" w:eastAsia="ko-KR"/>
        </w:rPr>
      </w:pPr>
    </w:p>
    <w:tbl>
      <w:tblPr>
        <w:tblStyle w:val="LiBang"/>
        <w:tblW w:w="9393" w:type="dxa"/>
        <w:tblLayout w:type="fixed"/>
        <w:tblLook w:val="04A0" w:firstRow="1" w:lastRow="0" w:firstColumn="1" w:lastColumn="0" w:noHBand="0" w:noVBand="1"/>
      </w:tblPr>
      <w:tblGrid>
        <w:gridCol w:w="2547"/>
        <w:gridCol w:w="3510"/>
        <w:gridCol w:w="3336"/>
      </w:tblGrid>
      <w:tr w:rsidR="0010492A" w:rsidRPr="00B3086D" w14:paraId="615FB9A7" w14:textId="77777777" w:rsidTr="00614157">
        <w:trPr>
          <w:trHeight w:val="269"/>
          <w:tblHeader/>
        </w:trPr>
        <w:tc>
          <w:tcPr>
            <w:tcW w:w="2547" w:type="dxa"/>
            <w:shd w:val="clear" w:color="auto" w:fill="BCD5ED" w:themeFill="accent4" w:themeFillTint="66"/>
            <w:vAlign w:val="center"/>
          </w:tcPr>
          <w:p w14:paraId="0866EE04" w14:textId="77777777" w:rsidR="0010492A" w:rsidRPr="00B3086D" w:rsidRDefault="0010492A"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shd w:val="clear" w:color="auto" w:fill="BCD5ED" w:themeFill="accent4" w:themeFillTint="66"/>
            <w:vAlign w:val="center"/>
          </w:tcPr>
          <w:p w14:paraId="6FC5D37C" w14:textId="77777777" w:rsidR="0010492A" w:rsidRPr="00B3086D" w:rsidRDefault="0010492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shd w:val="clear" w:color="auto" w:fill="BCD5ED" w:themeFill="accent4" w:themeFillTint="66"/>
            <w:vAlign w:val="center"/>
          </w:tcPr>
          <w:p w14:paraId="134F398E" w14:textId="77777777" w:rsidR="0010492A" w:rsidRPr="00B3086D" w:rsidRDefault="0010492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10492A" w:rsidRPr="00B3086D" w14:paraId="45CAB703" w14:textId="77777777" w:rsidTr="00614157">
        <w:tc>
          <w:tcPr>
            <w:tcW w:w="2547" w:type="dxa"/>
            <w:vAlign w:val="center"/>
          </w:tcPr>
          <w:p w14:paraId="1CC787CC"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Interactive logon: Do not display last username</w:t>
            </w:r>
          </w:p>
        </w:tc>
        <w:tc>
          <w:tcPr>
            <w:tcW w:w="3510" w:type="dxa"/>
            <w:vAlign w:val="center"/>
          </w:tcPr>
          <w:p w14:paraId="2DB15B4D"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 xml:space="preserve">Cấu hình này ngăn chặn việc hiển thị tên người dùng đăng nhập vào hệ thống sau cùng với mục đích hạn chế việc thu thập thông tin tên tài khoản nhằm hướng tới các cuộc tấn công dò đoán mật khẩu. Tại thời điểm </w:t>
            </w:r>
            <w:r w:rsidRPr="00B3086D">
              <w:rPr>
                <w:rFonts w:ascii="Times New Roman" w:hAnsi="Times New Roman" w:cs="Times New Roman"/>
                <w:b w:val="0"/>
                <w:bCs/>
                <w:color w:val="0F0F3F"/>
                <w:sz w:val="26"/>
                <w:szCs w:val="26"/>
                <w:lang w:val="it-IT" w:eastAsia="ko-KR"/>
              </w:rPr>
              <w:lastRenderedPageBreak/>
              <w:t>đánh giá, tham số này được thiết lập chưa phù hợp.</w:t>
            </w:r>
          </w:p>
        </w:tc>
        <w:tc>
          <w:tcPr>
            <w:tcW w:w="3336" w:type="dxa"/>
            <w:vAlign w:val="center"/>
          </w:tcPr>
          <w:p w14:paraId="080869AD"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lastRenderedPageBreak/>
              <w:t>Thiết lập giá trị Enabled đối với trường 'Interactive logon: Do not display last username' thông qua Group Policy.</w:t>
            </w:r>
          </w:p>
        </w:tc>
      </w:tr>
      <w:tr w:rsidR="0010492A" w:rsidRPr="00B3086D" w14:paraId="2605CE52" w14:textId="77777777" w:rsidTr="00614157">
        <w:tc>
          <w:tcPr>
            <w:tcW w:w="2547" w:type="dxa"/>
            <w:vAlign w:val="center"/>
          </w:tcPr>
          <w:p w14:paraId="5BA925A5"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Shutdown: Allow system to be shut down without having to log on</w:t>
            </w:r>
          </w:p>
        </w:tc>
        <w:tc>
          <w:tcPr>
            <w:tcW w:w="3510" w:type="dxa"/>
            <w:vAlign w:val="center"/>
          </w:tcPr>
          <w:p w14:paraId="03160CBA"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cho phép người dùng thực hiện tắt máy chủ ngoài màn hình khóa và không cần xác thực gây rủi ro về tính sẵn sàng của hệ thống. Tại thời điểm đánh giá, tham số này được thiết lập chưa phù hợp.</w:t>
            </w:r>
          </w:p>
        </w:tc>
        <w:tc>
          <w:tcPr>
            <w:tcW w:w="3336" w:type="dxa"/>
            <w:vAlign w:val="center"/>
          </w:tcPr>
          <w:p w14:paraId="7FF2F09E"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Disabled đối với trường 'Shutdown: Allow system to be shut down without having to log on' thông qua Group Policy.</w:t>
            </w:r>
          </w:p>
        </w:tc>
      </w:tr>
      <w:tr w:rsidR="0010492A" w:rsidRPr="001D6F94" w14:paraId="308591F8" w14:textId="77777777" w:rsidTr="00614157">
        <w:tc>
          <w:tcPr>
            <w:tcW w:w="2547" w:type="dxa"/>
            <w:vAlign w:val="center"/>
          </w:tcPr>
          <w:p w14:paraId="6F330FF9"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Desktop Gadgets: Turn off desktop gadgets</w:t>
            </w:r>
          </w:p>
        </w:tc>
        <w:tc>
          <w:tcPr>
            <w:tcW w:w="3510" w:type="dxa"/>
            <w:vAlign w:val="center"/>
          </w:tcPr>
          <w:p w14:paraId="14F8ABE9"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vô hiệu hóa tính năng gadgets trên hệ điều hành để giảm thiểu bề mặt rủi ro bảo mật. Tại thời điểm đánh giá, tham số này được thiết lập chưa phù hợp.</w:t>
            </w:r>
          </w:p>
        </w:tc>
        <w:tc>
          <w:tcPr>
            <w:tcW w:w="3336" w:type="dxa"/>
            <w:vAlign w:val="center"/>
          </w:tcPr>
          <w:p w14:paraId="22E7C537"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đối với trường 'Desktop Gadgets: Turn off desktop gadgets' thông qua Group Policy.</w:t>
            </w:r>
          </w:p>
        </w:tc>
      </w:tr>
      <w:tr w:rsidR="0010492A" w:rsidRPr="00B3086D" w14:paraId="51FF0899" w14:textId="77777777" w:rsidTr="00614157">
        <w:tc>
          <w:tcPr>
            <w:tcW w:w="2547" w:type="dxa"/>
            <w:vAlign w:val="center"/>
          </w:tcPr>
          <w:p w14:paraId="0F3D9969"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Desktop Gadgets: Turn off user-installed desktop gadgets</w:t>
            </w:r>
          </w:p>
        </w:tc>
        <w:tc>
          <w:tcPr>
            <w:tcW w:w="3510" w:type="dxa"/>
            <w:vAlign w:val="center"/>
          </w:tcPr>
          <w:p w14:paraId="4932FB1B"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vô hiệu hóa các gadget do người dùng cài đặt trên hệ điều hành để giảm thiểu bề mặt rủi ro bảo mật. Tại thời điểm đánh giá, tham số này được thiết lập chưa phù hợp.</w:t>
            </w:r>
          </w:p>
        </w:tc>
        <w:tc>
          <w:tcPr>
            <w:tcW w:w="3336" w:type="dxa"/>
            <w:vAlign w:val="center"/>
          </w:tcPr>
          <w:p w14:paraId="43D809DC"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đối với trường 'Desktop Gadgets: Turn off user-installed desktop gadgets' thông qua Group Policy.</w:t>
            </w:r>
          </w:p>
        </w:tc>
      </w:tr>
      <w:tr w:rsidR="0010492A" w:rsidRPr="00B3086D" w14:paraId="013E003E" w14:textId="77777777" w:rsidTr="00614157">
        <w:tc>
          <w:tcPr>
            <w:tcW w:w="2547" w:type="dxa"/>
            <w:vAlign w:val="center"/>
          </w:tcPr>
          <w:p w14:paraId="0EA5B2F0"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Windows Update: Configure Automatic Updates</w:t>
            </w:r>
          </w:p>
        </w:tc>
        <w:tc>
          <w:tcPr>
            <w:tcW w:w="3510" w:type="dxa"/>
            <w:vAlign w:val="center"/>
          </w:tcPr>
          <w:p w14:paraId="05CE4B27"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khả năng tự động tải xuống và cập nhật các bản vá từ dịch vụ Windows Update hay từ máy chủ WSUS. Tại thời điểm đánh giá, tham số này được thiết lập chưa phù hợp.</w:t>
            </w:r>
          </w:p>
        </w:tc>
        <w:tc>
          <w:tcPr>
            <w:tcW w:w="3336" w:type="dxa"/>
            <w:vAlign w:val="center"/>
          </w:tcPr>
          <w:p w14:paraId="5625BFDA"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Auto download and notify for install đối với trường 'Windows Update: Configure Automatic Updates' thông qua Group Policy.</w:t>
            </w:r>
          </w:p>
        </w:tc>
      </w:tr>
    </w:tbl>
    <w:p w14:paraId="724CFB9F" w14:textId="267357CD"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31" w:name="_Toc214872476"/>
      <w:bookmarkStart w:id="32" w:name="_Toc214883259"/>
      <w:r w:rsidRPr="00B3086D">
        <w:rPr>
          <w:rFonts w:ascii="Times New Roman" w:hAnsi="Times New Roman" w:cs="Times New Roman"/>
          <w:color w:val="0070C0"/>
          <w:sz w:val="26"/>
          <w:szCs w:val="26"/>
          <w:lang w:val="it-IT" w:eastAsia="ko-KR"/>
        </w:rPr>
        <w:t>1.</w:t>
      </w:r>
      <w:r w:rsidR="00462D51" w:rsidRPr="00B3086D">
        <w:rPr>
          <w:rFonts w:ascii="Times New Roman" w:hAnsi="Times New Roman" w:cs="Times New Roman"/>
          <w:color w:val="0070C0"/>
          <w:sz w:val="26"/>
          <w:szCs w:val="26"/>
          <w:lang w:val="it-IT" w:eastAsia="ko-KR"/>
        </w:rPr>
        <w:t>14. 2008-192.169.5.249</w:t>
      </w:r>
      <w:bookmarkEnd w:id="31"/>
      <w:bookmarkEnd w:id="32"/>
    </w:p>
    <w:tbl>
      <w:tblPr>
        <w:tblW w:w="9310" w:type="dxa"/>
        <w:tblLayout w:type="fixed"/>
        <w:tblCellMar>
          <w:left w:w="0" w:type="dxa"/>
          <w:right w:w="0" w:type="dxa"/>
        </w:tblCellMar>
        <w:tblLook w:val="04A0" w:firstRow="1" w:lastRow="0" w:firstColumn="1" w:lastColumn="0" w:noHBand="0" w:noVBand="1"/>
      </w:tblPr>
      <w:tblGrid>
        <w:gridCol w:w="7505"/>
        <w:gridCol w:w="1805"/>
      </w:tblGrid>
      <w:tr w:rsidR="0010492A" w:rsidRPr="00B3086D" w14:paraId="101865F4" w14:textId="77777777" w:rsidTr="00AE0F77">
        <w:trPr>
          <w:trHeight w:val="285"/>
          <w:tblHeader/>
        </w:trPr>
        <w:tc>
          <w:tcPr>
            <w:tcW w:w="7505"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0962CE37" w14:textId="77777777" w:rsidR="0010492A" w:rsidRPr="001D6F94" w:rsidRDefault="0010492A" w:rsidP="00B3086D">
            <w:pPr>
              <w:spacing w:line="240" w:lineRule="auto"/>
              <w:jc w:val="center"/>
              <w:rPr>
                <w:rFonts w:ascii="Times New Roman" w:eastAsia="Times New Roman" w:hAnsi="Times New Roman" w:cs="Times New Roman"/>
                <w:b w:val="0"/>
                <w:bCs/>
                <w:color w:val="auto"/>
                <w:sz w:val="26"/>
                <w:szCs w:val="26"/>
                <w:lang w:val="it-IT"/>
              </w:rPr>
            </w:pPr>
            <w:r w:rsidRPr="001D6F94">
              <w:rPr>
                <w:rFonts w:ascii="Times New Roman" w:eastAsia="Times New Roman" w:hAnsi="Times New Roman" w:cs="Times New Roman"/>
                <w:bCs/>
                <w:color w:val="auto"/>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2E8DC702" w14:textId="77777777" w:rsidR="0010492A" w:rsidRPr="00B3086D" w:rsidRDefault="0010492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auto"/>
                <w:sz w:val="26"/>
                <w:szCs w:val="26"/>
              </w:rPr>
              <w:t>KẾT QUẢ</w:t>
            </w:r>
          </w:p>
        </w:tc>
      </w:tr>
      <w:tr w:rsidR="0010492A" w:rsidRPr="00B3086D" w14:paraId="506AA7AB"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130C0D65" w14:textId="77777777" w:rsidR="0010492A" w:rsidRPr="00B3086D" w:rsidRDefault="0010492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auto"/>
                <w:sz w:val="26"/>
                <w:szCs w:val="26"/>
              </w:rPr>
              <w:t>1. Kiểm tra cài đặt bản vá</w:t>
            </w:r>
          </w:p>
        </w:tc>
      </w:tr>
      <w:tr w:rsidR="0010492A" w:rsidRPr="00B3086D" w14:paraId="630711B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AF2C0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37F6E2" w14:textId="77777777" w:rsidR="0010492A" w:rsidRPr="00B3086D" w:rsidRDefault="0010492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10492A" w:rsidRPr="00B3086D" w14:paraId="776665F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40977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FF8A38" w14:textId="77777777" w:rsidR="0010492A" w:rsidRPr="00B3086D" w:rsidRDefault="0010492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10492A" w:rsidRPr="00B3086D" w14:paraId="03779E70"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2E6212CA"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3DA2EF5F"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05D40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37A1D83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C5F48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42401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730DA2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F1C8B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AE20E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A8EBBB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2E697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906C1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E14FB3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C438C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C2968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C4B4F5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F6BF8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1E87C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10492A" w:rsidRPr="00B3086D" w14:paraId="4BE5564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30382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E68E1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719CE44"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2CBB4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617D22F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0ACC0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41699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45A4D5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B35EC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470A1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83C4F3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553B8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D868E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2D0112B"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B8A64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0E7B820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2F5F8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6FE39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786D47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37525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5E44E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87C78C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92DFF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A783E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8D6644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32632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12A87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CB09DA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D2D44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26C71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D98311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9C5FB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10BFB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529499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A0161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7D8A2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7B2290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F9F14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A9807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A1ED68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DBC1A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A24AD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D41749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18D58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C3954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C189E2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21C0F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F5430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9F03FA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785D1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981F2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CD49EA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C61E9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90608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BAEC93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D7EEC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F0D88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99B8A98" w14:textId="77777777" w:rsidTr="00AE0F77">
        <w:trPr>
          <w:trHeight w:val="43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6B3D7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2103C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57C00E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20A8D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F9D56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55214A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3C1BE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0823C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86EEB9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EE8EA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E3638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501847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51EC9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EED8D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CAD1E8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44040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5B53D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123BF7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78E16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6C2DB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D65541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762D1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AC05C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44C599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58D3A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BD3FF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7112E3F"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152AA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2DD6231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27CC8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DD2B62" w14:textId="12C97002"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1ED0F6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0E31E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9D5C5C" w14:textId="00B9AB1D"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28C805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750EC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C3D34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058761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23682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5ECFD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B0DA19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B774D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display last user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09910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10492A" w:rsidRPr="00B3086D" w14:paraId="3CFF330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FE0FB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AD360C" w14:textId="70844249" w:rsidR="0010492A" w:rsidRPr="00B3086D" w:rsidRDefault="000722A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B36AA2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55E7D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AB06F4" w14:textId="0AB72BCB"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F5FA7B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2AD9E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F69284" w14:textId="53EE2125"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B7A439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B3236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61F82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55D636B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80CE8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7EF6FE" w14:textId="7282EF20"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A719D2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FE703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239E0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09A7F3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A5ABC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BB618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78E3570"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1054B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7A4ABC4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A4DE6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F60C83" w14:textId="5EF3B41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D24375D"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26D77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lastRenderedPageBreak/>
              <w:t>2.6. Chính sách tường lửa tích hợp có trong hệ điều hành</w:t>
            </w:r>
          </w:p>
        </w:tc>
      </w:tr>
      <w:tr w:rsidR="00AE0F77" w:rsidRPr="00B3086D" w14:paraId="00EBD0F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6CA36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C6991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7CA94E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BB490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EE449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8EC89A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BF03F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06D37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98EEA2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698F5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AC644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675216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BAB50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BF06D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0F983F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8FE72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A2ADF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C17A3C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47CE3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BF75D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D1AEF4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F2BC6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324F5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BCCC6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5B8BB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0B68B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6974AA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F9A35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FC355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F97C94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17F92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BD489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C15162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12DBD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881ED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778E9F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0062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D1FA3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8E47D1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B4AEB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9F008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CDFFE1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A05FE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8B2A3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23AC92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22837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1ACD1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A67A03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4439F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71376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AF89A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796AF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09668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3D51C6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41D85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1557C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84C059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B03ED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669AC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817A62E"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7ED75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403B34F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4F056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903B2F" w14:textId="0E1AF274"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0A54B6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6BDF1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5A5CC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5E45A4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4B835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FA8C4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FDE5D9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694C5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A34017" w14:textId="106C5B3F"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4D82A7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B93C4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4A422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C06790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3E19A0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DDE77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A1A96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5EF55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F6C99F" w14:textId="558B97F5"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A217FA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EBFF8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B6993D" w14:textId="36E8443B"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9C4464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2B9A0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C1401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4A0BB6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C9447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559E2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D4CC8C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41F63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909FBC" w14:textId="3FF7033E"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12ED02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BEB60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5A3EF9" w14:textId="7861F18E"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27334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F3CE5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3EE014" w14:textId="0FBED8F3"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58F015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E65C9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7A0E9B" w14:textId="4FDBF898"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FA7E0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32377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868072" w14:textId="051A9B7B" w:rsidR="00AE0F77" w:rsidRPr="00B3086D" w:rsidRDefault="006002C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48E7D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C128C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47605F" w14:textId="51E1D428"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F69940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F2057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C82CC0" w14:textId="7F24CEDA"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24991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606E9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7F6A7A" w14:textId="2F5398A8"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D11A6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111DB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AD7E3E" w14:textId="2D6D688A"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316496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EE50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2.7.20.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955CCF" w14:textId="41CDB3F6"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C24C021"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0A532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1AC7007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EBB55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98321A" w14:textId="0A7B0BC1"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98A0A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689F3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B16C68" w14:textId="770DDD98"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C4101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59175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E04BAD" w14:textId="1AA5B35A"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1F2643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AA90A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7B72DC" w14:textId="6305B669"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79155C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FBB3C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2BACD0" w14:textId="34A11C62"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583E49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95295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607561" w14:textId="136A9399"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82816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E5C40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9E49CF" w14:textId="5A696B55"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940392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AB72A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5B7FBC" w14:textId="0D91002F"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2356CA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DE19B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8D34F4" w14:textId="0A429946"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797F1A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97026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436C21" w14:textId="159FBCF1"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5C246B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1E47F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BBC6B1" w14:textId="7AEAB65E"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130BE1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1FF98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B5880B" w14:textId="3AADA46B"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19871D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F9B67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D92CCC" w14:textId="77C72B2D"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3FF761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5415E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D82B3D" w14:textId="3B434192"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41F933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62FDC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Desktop Gadgets: Turn off desktop gadgets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AF24B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3FE8A47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60451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Desktop Gadgets: Turn off user-installed desktop gadgets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46F9C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2E9A1FD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F9BE3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036082" w14:textId="0DC0D90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C4BE38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C5237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EDB52A" w14:textId="34C627F6"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E49B3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65632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999B39" w14:textId="33312A97"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86C4B7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229D9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03735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1B4C89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96CD2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48ECE5" w14:textId="35A2FEDC"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3C4CC7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80E41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BAEA8C" w14:textId="1C09D4CA"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673595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E3946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C19B6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0A325E8A"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52365A48"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2980D8B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619A9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737CA0"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1552FC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0604F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F8A16A"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BD7C87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15ED8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4756BF"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30782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32201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053E36"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bl>
    <w:p w14:paraId="607D7403" w14:textId="77777777" w:rsidR="0010492A" w:rsidRPr="00B3086D" w:rsidRDefault="0010492A" w:rsidP="0010492A">
      <w:pPr>
        <w:rPr>
          <w:rFonts w:ascii="Times New Roman" w:hAnsi="Times New Roman" w:cs="Times New Roman"/>
          <w:sz w:val="26"/>
          <w:szCs w:val="26"/>
          <w:lang w:val="it-IT" w:eastAsia="ko-KR"/>
        </w:rPr>
      </w:pPr>
    </w:p>
    <w:tbl>
      <w:tblPr>
        <w:tblStyle w:val="LiBang"/>
        <w:tblW w:w="9393" w:type="dxa"/>
        <w:tblLayout w:type="fixed"/>
        <w:tblLook w:val="04A0" w:firstRow="1" w:lastRow="0" w:firstColumn="1" w:lastColumn="0" w:noHBand="0" w:noVBand="1"/>
      </w:tblPr>
      <w:tblGrid>
        <w:gridCol w:w="2547"/>
        <w:gridCol w:w="3510"/>
        <w:gridCol w:w="3336"/>
      </w:tblGrid>
      <w:tr w:rsidR="0010492A" w:rsidRPr="00B3086D" w14:paraId="3612D27B" w14:textId="77777777" w:rsidTr="00614157">
        <w:trPr>
          <w:trHeight w:val="269"/>
          <w:tblHeader/>
        </w:trPr>
        <w:tc>
          <w:tcPr>
            <w:tcW w:w="2547" w:type="dxa"/>
            <w:shd w:val="clear" w:color="auto" w:fill="BCD5ED" w:themeFill="accent4" w:themeFillTint="66"/>
            <w:vAlign w:val="center"/>
          </w:tcPr>
          <w:p w14:paraId="47D871C1" w14:textId="77777777" w:rsidR="0010492A" w:rsidRPr="00B3086D" w:rsidRDefault="0010492A"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shd w:val="clear" w:color="auto" w:fill="BCD5ED" w:themeFill="accent4" w:themeFillTint="66"/>
            <w:vAlign w:val="center"/>
          </w:tcPr>
          <w:p w14:paraId="5590CAB6" w14:textId="77777777" w:rsidR="0010492A" w:rsidRPr="00B3086D" w:rsidRDefault="0010492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shd w:val="clear" w:color="auto" w:fill="BCD5ED" w:themeFill="accent4" w:themeFillTint="66"/>
            <w:vAlign w:val="center"/>
          </w:tcPr>
          <w:p w14:paraId="2EBD7A8A" w14:textId="77777777" w:rsidR="0010492A" w:rsidRPr="00B3086D" w:rsidRDefault="0010492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962757" w:rsidRPr="00672481" w14:paraId="58375115" w14:textId="77777777" w:rsidTr="00614157">
        <w:tc>
          <w:tcPr>
            <w:tcW w:w="2547" w:type="dxa"/>
            <w:vAlign w:val="center"/>
          </w:tcPr>
          <w:p w14:paraId="0B218411" w14:textId="77777777" w:rsidR="00962757" w:rsidRPr="00B3086D" w:rsidRDefault="00962757" w:rsidP="00962757">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Check Installed Service Pack</w:t>
            </w:r>
          </w:p>
        </w:tc>
        <w:tc>
          <w:tcPr>
            <w:tcW w:w="3510" w:type="dxa"/>
            <w:vAlign w:val="center"/>
          </w:tcPr>
          <w:p w14:paraId="1FD42950" w14:textId="1FE36E42" w:rsidR="00962757" w:rsidRPr="00B3086D" w:rsidRDefault="00962757" w:rsidP="00614157">
            <w:pPr>
              <w:jc w:val="both"/>
              <w:rPr>
                <w:rFonts w:ascii="Times New Roman" w:hAnsi="Times New Roman" w:cs="Times New Roman"/>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phiên bản hệ điều hành của máy chủ đã không còn được hỗ trợ bởi hãng, vì vậy mà sẽ chứa nhiều rủi ro liên quan đến bảo mật.</w:t>
            </w:r>
          </w:p>
        </w:tc>
        <w:tc>
          <w:tcPr>
            <w:tcW w:w="3336" w:type="dxa"/>
            <w:vAlign w:val="center"/>
          </w:tcPr>
          <w:p w14:paraId="2941B130" w14:textId="5455C0D7" w:rsidR="00962757" w:rsidRPr="00B3086D" w:rsidRDefault="00962757" w:rsidP="00614157">
            <w:pPr>
              <w:jc w:val="both"/>
              <w:rPr>
                <w:rFonts w:ascii="Times New Roman" w:hAnsi="Times New Roman" w:cs="Times New Roman"/>
                <w:color w:val="0F0F3F"/>
                <w:sz w:val="26"/>
                <w:szCs w:val="26"/>
                <w:lang w:val="it-IT" w:eastAsia="ko-KR"/>
              </w:rPr>
            </w:pPr>
            <w:r w:rsidRPr="00B3086D">
              <w:rPr>
                <w:rFonts w:ascii="Times New Roman" w:hAnsi="Times New Roman" w:cs="Times New Roman"/>
                <w:b w:val="0"/>
                <w:bCs/>
                <w:color w:val="0F0F3F"/>
                <w:sz w:val="26"/>
                <w:szCs w:val="26"/>
                <w:lang w:val="it-IT" w:eastAsia="ko-KR"/>
              </w:rPr>
              <w:t>Nâng cấp phiên bản hệ điều hành hoặc cài đặt các bản vá mới nhất.</w:t>
            </w:r>
          </w:p>
        </w:tc>
      </w:tr>
      <w:tr w:rsidR="00962757" w:rsidRPr="00672481" w14:paraId="13DD620A" w14:textId="77777777" w:rsidTr="00614157">
        <w:tc>
          <w:tcPr>
            <w:tcW w:w="2547" w:type="dxa"/>
            <w:vAlign w:val="center"/>
          </w:tcPr>
          <w:p w14:paraId="0E5E08BD" w14:textId="77777777" w:rsidR="00962757" w:rsidRPr="00B3086D" w:rsidRDefault="00962757" w:rsidP="00962757">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Check Installed Hotfixes</w:t>
            </w:r>
          </w:p>
        </w:tc>
        <w:tc>
          <w:tcPr>
            <w:tcW w:w="3510" w:type="dxa"/>
            <w:vAlign w:val="center"/>
          </w:tcPr>
          <w:p w14:paraId="4881E572" w14:textId="77777777" w:rsidR="00962757" w:rsidRPr="00B3086D" w:rsidRDefault="00962757" w:rsidP="00614157">
            <w:pPr>
              <w:jc w:val="both"/>
              <w:rPr>
                <w:rFonts w:ascii="Times New Roman" w:hAnsi="Times New Roman" w:cs="Times New Roman"/>
                <w:color w:val="0F0F3F"/>
                <w:sz w:val="26"/>
                <w:szCs w:val="26"/>
                <w:lang w:val="it-IT" w:eastAsia="ko-KR"/>
              </w:rPr>
            </w:pPr>
            <w:r w:rsidRPr="00B3086D">
              <w:rPr>
                <w:rFonts w:ascii="Times New Roman" w:hAnsi="Times New Roman" w:cs="Times New Roman"/>
                <w:b w:val="0"/>
                <w:bCs/>
                <w:color w:val="0F0F3F"/>
                <w:sz w:val="26"/>
                <w:szCs w:val="26"/>
                <w:lang w:val="it-IT" w:eastAsia="ko-KR"/>
              </w:rPr>
              <w:t xml:space="preserve">Tại thời điểm đánh giá, máy chủ chưa cài đặt các Hotfix mới </w:t>
            </w:r>
            <w:r w:rsidRPr="00B3086D">
              <w:rPr>
                <w:rFonts w:ascii="Times New Roman" w:hAnsi="Times New Roman" w:cs="Times New Roman"/>
                <w:b w:val="0"/>
                <w:bCs/>
                <w:color w:val="0F0F3F"/>
                <w:sz w:val="26"/>
                <w:szCs w:val="26"/>
                <w:lang w:val="it-IT" w:eastAsia="ko-KR"/>
              </w:rPr>
              <w:lastRenderedPageBreak/>
              <w:t>nhất của Microsoft, vì vậy sẽ có rủi ro ảnh hưởng đến bảo mật của máy chủ.</w:t>
            </w:r>
          </w:p>
        </w:tc>
        <w:tc>
          <w:tcPr>
            <w:tcW w:w="3336" w:type="dxa"/>
            <w:vAlign w:val="center"/>
          </w:tcPr>
          <w:p w14:paraId="3A4C1564" w14:textId="77777777" w:rsidR="00962757" w:rsidRPr="00B3086D" w:rsidRDefault="00962757" w:rsidP="00614157">
            <w:pPr>
              <w:jc w:val="both"/>
              <w:rPr>
                <w:rFonts w:ascii="Times New Roman" w:hAnsi="Times New Roman" w:cs="Times New Roman"/>
                <w:color w:val="0F0F3F"/>
                <w:sz w:val="26"/>
                <w:szCs w:val="26"/>
                <w:lang w:val="it-IT" w:eastAsia="ko-KR"/>
              </w:rPr>
            </w:pPr>
            <w:r w:rsidRPr="00B3086D">
              <w:rPr>
                <w:rFonts w:ascii="Times New Roman" w:hAnsi="Times New Roman" w:cs="Times New Roman"/>
                <w:b w:val="0"/>
                <w:bCs/>
                <w:color w:val="0F0F3F"/>
                <w:sz w:val="26"/>
                <w:szCs w:val="26"/>
                <w:lang w:val="it-IT" w:eastAsia="ko-KR"/>
              </w:rPr>
              <w:lastRenderedPageBreak/>
              <w:t xml:space="preserve">Sử dụng tính năng Windows Update hoặc cài đặt các </w:t>
            </w:r>
            <w:r w:rsidRPr="00B3086D">
              <w:rPr>
                <w:rFonts w:ascii="Times New Roman" w:hAnsi="Times New Roman" w:cs="Times New Roman"/>
                <w:b w:val="0"/>
                <w:bCs/>
                <w:color w:val="0F0F3F"/>
                <w:sz w:val="26"/>
                <w:szCs w:val="26"/>
                <w:lang w:val="it-IT" w:eastAsia="ko-KR"/>
              </w:rPr>
              <w:lastRenderedPageBreak/>
              <w:t>Hotfix mới nhất từ Microsoft theo phương pháp thủ công.</w:t>
            </w:r>
          </w:p>
        </w:tc>
      </w:tr>
      <w:tr w:rsidR="00962757" w:rsidRPr="00B3086D" w14:paraId="5FF2003F" w14:textId="77777777" w:rsidTr="00614157">
        <w:tc>
          <w:tcPr>
            <w:tcW w:w="2547" w:type="dxa"/>
            <w:vAlign w:val="center"/>
          </w:tcPr>
          <w:p w14:paraId="43055AD2" w14:textId="77777777" w:rsidR="00962757" w:rsidRPr="00B3086D" w:rsidRDefault="00962757" w:rsidP="00962757">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lastRenderedPageBreak/>
              <w:t>Shutdown: Allow system to be shut down without having to log on</w:t>
            </w:r>
          </w:p>
        </w:tc>
        <w:tc>
          <w:tcPr>
            <w:tcW w:w="3510" w:type="dxa"/>
            <w:vAlign w:val="center"/>
          </w:tcPr>
          <w:p w14:paraId="3F79FB96" w14:textId="77777777" w:rsidR="00962757" w:rsidRPr="00B3086D" w:rsidRDefault="00962757" w:rsidP="00614157">
            <w:pPr>
              <w:jc w:val="both"/>
              <w:rPr>
                <w:rFonts w:ascii="Times New Roman" w:hAnsi="Times New Roman" w:cs="Times New Roman"/>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cho phép người dùng thực hiện tắt máy chủ ngoài màn hình khóa và không cần xác thực gây rủi ro về tính sẵn sàng của hệ thống. Tại thời điểm đánh giá, tham số này được thiết lập chưa phù hợp.</w:t>
            </w:r>
          </w:p>
        </w:tc>
        <w:tc>
          <w:tcPr>
            <w:tcW w:w="3336" w:type="dxa"/>
            <w:vAlign w:val="center"/>
          </w:tcPr>
          <w:p w14:paraId="45B58667" w14:textId="77777777" w:rsidR="00962757" w:rsidRPr="00B3086D" w:rsidRDefault="00962757" w:rsidP="00614157">
            <w:pPr>
              <w:jc w:val="both"/>
              <w:rPr>
                <w:rFonts w:ascii="Times New Roman" w:hAnsi="Times New Roman" w:cs="Times New Roman"/>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Disabled đối với trường 'Shutdown: Allow system to be shut down without having to log on' thông qua Group Policy.</w:t>
            </w:r>
          </w:p>
        </w:tc>
      </w:tr>
      <w:tr w:rsidR="00962757" w:rsidRPr="001D6F94" w14:paraId="06EED0EB" w14:textId="77777777" w:rsidTr="00614157">
        <w:tc>
          <w:tcPr>
            <w:tcW w:w="2547" w:type="dxa"/>
            <w:vAlign w:val="center"/>
          </w:tcPr>
          <w:p w14:paraId="79F0655F" w14:textId="77777777" w:rsidR="00962757" w:rsidRPr="00B3086D" w:rsidRDefault="00962757" w:rsidP="00962757">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Desktop Gadgets: Turn off desktop gadgets</w:t>
            </w:r>
          </w:p>
        </w:tc>
        <w:tc>
          <w:tcPr>
            <w:tcW w:w="3510" w:type="dxa"/>
            <w:vAlign w:val="center"/>
          </w:tcPr>
          <w:p w14:paraId="166DF9A1" w14:textId="77777777" w:rsidR="00962757" w:rsidRPr="00B3086D" w:rsidRDefault="00962757" w:rsidP="00614157">
            <w:pPr>
              <w:jc w:val="both"/>
              <w:rPr>
                <w:rFonts w:ascii="Times New Roman" w:hAnsi="Times New Roman" w:cs="Times New Roman"/>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vô hiệu hóa tính năng gadgets trên hệ điều hành để giảm thiểu bề mặt rủi ro bảo mật. Tại thời điểm đánh giá, tham số này được thiết lập chưa phù hợp.</w:t>
            </w:r>
          </w:p>
        </w:tc>
        <w:tc>
          <w:tcPr>
            <w:tcW w:w="3336" w:type="dxa"/>
            <w:vAlign w:val="center"/>
          </w:tcPr>
          <w:p w14:paraId="140E62BE" w14:textId="77777777" w:rsidR="00962757" w:rsidRPr="00B3086D" w:rsidRDefault="00962757" w:rsidP="00614157">
            <w:pPr>
              <w:jc w:val="both"/>
              <w:rPr>
                <w:rFonts w:ascii="Times New Roman" w:hAnsi="Times New Roman" w:cs="Times New Roman"/>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đối với trường 'Desktop Gadgets: Turn off desktop gadgets' thông qua Group Policy.</w:t>
            </w:r>
          </w:p>
        </w:tc>
      </w:tr>
      <w:tr w:rsidR="00962757" w:rsidRPr="00B3086D" w14:paraId="0476CD7E" w14:textId="77777777" w:rsidTr="00614157">
        <w:tc>
          <w:tcPr>
            <w:tcW w:w="2547" w:type="dxa"/>
            <w:vAlign w:val="center"/>
          </w:tcPr>
          <w:p w14:paraId="12D17C33" w14:textId="77777777" w:rsidR="00962757" w:rsidRPr="00B3086D" w:rsidRDefault="00962757" w:rsidP="00962757">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Desktop Gadgets: Turn off user-installed desktop gadgets</w:t>
            </w:r>
          </w:p>
        </w:tc>
        <w:tc>
          <w:tcPr>
            <w:tcW w:w="3510" w:type="dxa"/>
            <w:vAlign w:val="center"/>
          </w:tcPr>
          <w:p w14:paraId="0996662E" w14:textId="77777777" w:rsidR="00962757" w:rsidRPr="00B3086D" w:rsidRDefault="00962757" w:rsidP="00614157">
            <w:pPr>
              <w:jc w:val="both"/>
              <w:rPr>
                <w:rFonts w:ascii="Times New Roman" w:hAnsi="Times New Roman" w:cs="Times New Roman"/>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vô hiệu hóa các gadget do người dùng cài đặt trên hệ điều hành để giảm thiểu bề mặt rủi ro bảo mật. Tại thời điểm đánh giá, tham số này được thiết lập chưa phù hợp.</w:t>
            </w:r>
          </w:p>
        </w:tc>
        <w:tc>
          <w:tcPr>
            <w:tcW w:w="3336" w:type="dxa"/>
            <w:vAlign w:val="center"/>
          </w:tcPr>
          <w:p w14:paraId="69DAA848" w14:textId="77777777" w:rsidR="00962757" w:rsidRPr="00B3086D" w:rsidRDefault="00962757" w:rsidP="00614157">
            <w:pPr>
              <w:jc w:val="both"/>
              <w:rPr>
                <w:rFonts w:ascii="Times New Roman" w:hAnsi="Times New Roman" w:cs="Times New Roman"/>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đối với trường 'Desktop Gadgets: Turn off user-installed desktop gadgets' thông qua Group Policy.</w:t>
            </w:r>
          </w:p>
        </w:tc>
      </w:tr>
      <w:tr w:rsidR="00962757" w:rsidRPr="00B3086D" w14:paraId="5F1F1DDF" w14:textId="77777777" w:rsidTr="00614157">
        <w:tc>
          <w:tcPr>
            <w:tcW w:w="2547" w:type="dxa"/>
            <w:vAlign w:val="center"/>
          </w:tcPr>
          <w:p w14:paraId="34CDEF86" w14:textId="77777777" w:rsidR="00962757" w:rsidRPr="00B3086D" w:rsidRDefault="00962757" w:rsidP="00962757">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Windows Update: Configure Automatic Updates</w:t>
            </w:r>
          </w:p>
        </w:tc>
        <w:tc>
          <w:tcPr>
            <w:tcW w:w="3510" w:type="dxa"/>
            <w:vAlign w:val="center"/>
          </w:tcPr>
          <w:p w14:paraId="5B6AB8E7" w14:textId="77777777" w:rsidR="00962757" w:rsidRPr="00B3086D" w:rsidRDefault="00962757" w:rsidP="00614157">
            <w:pPr>
              <w:jc w:val="both"/>
              <w:rPr>
                <w:rFonts w:ascii="Times New Roman" w:hAnsi="Times New Roman" w:cs="Times New Roman"/>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khả năng tự động tải xuống và cập nhật các bản vá từ dịch vụ Windows Update hay từ máy chủ WSUS. Tại thời điểm đánh giá, tham số này được thiết lập chưa phù hợp.</w:t>
            </w:r>
          </w:p>
        </w:tc>
        <w:tc>
          <w:tcPr>
            <w:tcW w:w="3336" w:type="dxa"/>
            <w:vAlign w:val="center"/>
          </w:tcPr>
          <w:p w14:paraId="28444BDD" w14:textId="77777777" w:rsidR="00962757" w:rsidRPr="00B3086D" w:rsidRDefault="00962757" w:rsidP="00614157">
            <w:pPr>
              <w:jc w:val="both"/>
              <w:rPr>
                <w:rFonts w:ascii="Times New Roman" w:hAnsi="Times New Roman" w:cs="Times New Roman"/>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Auto download and notify for install đối với trường 'Windows Update: Configure Automatic Updates' thông qua Group Policy.</w:t>
            </w:r>
          </w:p>
        </w:tc>
      </w:tr>
    </w:tbl>
    <w:p w14:paraId="5D2E79E1" w14:textId="77777777" w:rsidR="0010492A" w:rsidRPr="00B3086D" w:rsidRDefault="0010492A" w:rsidP="0010492A">
      <w:pPr>
        <w:rPr>
          <w:rFonts w:ascii="Times New Roman" w:hAnsi="Times New Roman" w:cs="Times New Roman"/>
          <w:sz w:val="26"/>
          <w:szCs w:val="26"/>
          <w:lang w:val="it-IT" w:eastAsia="ko-KR"/>
        </w:rPr>
      </w:pPr>
    </w:p>
    <w:p w14:paraId="3901CD2D" w14:textId="45CACE3F" w:rsidR="0099740A" w:rsidRPr="00B3086D" w:rsidRDefault="00765986" w:rsidP="0099740A">
      <w:pPr>
        <w:pStyle w:val="u2"/>
        <w:framePr w:hSpace="0" w:wrap="auto" w:vAnchor="margin" w:hAnchor="text" w:yAlign="inline"/>
        <w:rPr>
          <w:rFonts w:ascii="Times New Roman" w:hAnsi="Times New Roman" w:cs="Times New Roman"/>
          <w:color w:val="0070C0"/>
          <w:sz w:val="26"/>
          <w:szCs w:val="26"/>
          <w:lang w:val="it-IT" w:eastAsia="ko-KR"/>
        </w:rPr>
      </w:pPr>
      <w:bookmarkStart w:id="33" w:name="_Toc214872477"/>
      <w:bookmarkStart w:id="34" w:name="_Toc214883260"/>
      <w:r w:rsidRPr="00B3086D">
        <w:rPr>
          <w:rFonts w:ascii="Times New Roman" w:hAnsi="Times New Roman" w:cs="Times New Roman"/>
          <w:color w:val="0070C0"/>
          <w:sz w:val="26"/>
          <w:szCs w:val="26"/>
          <w:lang w:val="it-IT" w:eastAsia="ko-KR"/>
        </w:rPr>
        <w:t>2. SWITCH</w:t>
      </w:r>
      <w:bookmarkEnd w:id="33"/>
      <w:bookmarkEnd w:id="34"/>
    </w:p>
    <w:p w14:paraId="31A2D9EF" w14:textId="306809B5" w:rsidR="0099740A" w:rsidRPr="00B3086D" w:rsidRDefault="0099740A" w:rsidP="0099740A">
      <w:pPr>
        <w:pStyle w:val="u3"/>
        <w:rPr>
          <w:rFonts w:ascii="Times New Roman" w:hAnsi="Times New Roman" w:cs="Times New Roman"/>
          <w:color w:val="0070C0"/>
          <w:sz w:val="26"/>
          <w:szCs w:val="26"/>
          <w:lang w:val="it-IT" w:eastAsia="ko-KR"/>
        </w:rPr>
      </w:pPr>
      <w:bookmarkStart w:id="35" w:name="_Toc214872478"/>
      <w:bookmarkStart w:id="36" w:name="_Toc214883261"/>
      <w:r w:rsidRPr="00B3086D">
        <w:rPr>
          <w:rFonts w:ascii="Times New Roman" w:hAnsi="Times New Roman" w:cs="Times New Roman"/>
          <w:color w:val="0070C0"/>
          <w:sz w:val="26"/>
          <w:szCs w:val="26"/>
          <w:lang w:val="it-IT" w:eastAsia="ko-KR"/>
        </w:rPr>
        <w:t>2.1. SW_Cisco_10.10.1.201</w:t>
      </w:r>
      <w:bookmarkEnd w:id="35"/>
      <w:bookmarkEnd w:id="36"/>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99740A" w:rsidRPr="00B3086D" w14:paraId="5BC85D65"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01248ED2" w14:textId="77777777" w:rsidR="0099740A" w:rsidRPr="001D6F94" w:rsidRDefault="0099740A"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7287B8C5"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99740A" w:rsidRPr="00B3086D" w14:paraId="7CB6382D"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30B3CC6D" w14:textId="77777777" w:rsidR="0099740A" w:rsidRPr="00B3086D" w:rsidRDefault="0099740A" w:rsidP="007A591E">
            <w:pPr>
              <w:pStyle w:val="oancuaDanhsach"/>
              <w:numPr>
                <w:ilvl w:val="0"/>
                <w:numId w:val="3"/>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99740A" w:rsidRPr="00B3086D" w14:paraId="4E62909F" w14:textId="77777777" w:rsidTr="00614157">
        <w:trPr>
          <w:gridAfter w:val="1"/>
          <w:wAfter w:w="6" w:type="dxa"/>
          <w:trHeight w:val="285"/>
        </w:trPr>
        <w:tc>
          <w:tcPr>
            <w:tcW w:w="7650" w:type="dxa"/>
            <w:tcMar>
              <w:top w:w="0" w:type="dxa"/>
              <w:left w:w="45" w:type="dxa"/>
              <w:bottom w:w="0" w:type="dxa"/>
              <w:right w:w="45" w:type="dxa"/>
            </w:tcMar>
            <w:vAlign w:val="center"/>
            <w:hideMark/>
          </w:tcPr>
          <w:p w14:paraId="75961A98"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1A8729FD" w14:textId="77777777" w:rsidR="0099740A" w:rsidRPr="00B3086D" w:rsidRDefault="0099740A"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6233A60F" w14:textId="77777777" w:rsidTr="00614157">
        <w:trPr>
          <w:gridAfter w:val="1"/>
          <w:wAfter w:w="6" w:type="dxa"/>
          <w:trHeight w:val="285"/>
        </w:trPr>
        <w:tc>
          <w:tcPr>
            <w:tcW w:w="7650" w:type="dxa"/>
            <w:tcMar>
              <w:top w:w="0" w:type="dxa"/>
              <w:left w:w="45" w:type="dxa"/>
              <w:bottom w:w="0" w:type="dxa"/>
              <w:right w:w="45" w:type="dxa"/>
            </w:tcMar>
            <w:vAlign w:val="center"/>
            <w:hideMark/>
          </w:tcPr>
          <w:p w14:paraId="3653091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2A8F9AD5"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837D142" w14:textId="77777777" w:rsidTr="00614157">
        <w:trPr>
          <w:gridAfter w:val="1"/>
          <w:wAfter w:w="6" w:type="dxa"/>
          <w:trHeight w:val="285"/>
        </w:trPr>
        <w:tc>
          <w:tcPr>
            <w:tcW w:w="7650" w:type="dxa"/>
            <w:tcMar>
              <w:top w:w="0" w:type="dxa"/>
              <w:left w:w="45" w:type="dxa"/>
              <w:bottom w:w="0" w:type="dxa"/>
              <w:right w:w="45" w:type="dxa"/>
            </w:tcMar>
            <w:vAlign w:val="center"/>
            <w:hideMark/>
          </w:tcPr>
          <w:p w14:paraId="72766EA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độ dài mật khẩu </w:t>
            </w:r>
          </w:p>
        </w:tc>
        <w:tc>
          <w:tcPr>
            <w:tcW w:w="1623" w:type="dxa"/>
            <w:tcMar>
              <w:top w:w="0" w:type="dxa"/>
              <w:left w:w="45" w:type="dxa"/>
              <w:bottom w:w="0" w:type="dxa"/>
              <w:right w:w="45" w:type="dxa"/>
            </w:tcMar>
            <w:vAlign w:val="center"/>
            <w:hideMark/>
          </w:tcPr>
          <w:p w14:paraId="447F06E1"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E45896A" w14:textId="77777777" w:rsidTr="00614157">
        <w:trPr>
          <w:gridAfter w:val="1"/>
          <w:wAfter w:w="6" w:type="dxa"/>
          <w:trHeight w:val="285"/>
        </w:trPr>
        <w:tc>
          <w:tcPr>
            <w:tcW w:w="7650" w:type="dxa"/>
            <w:tcMar>
              <w:top w:w="0" w:type="dxa"/>
              <w:left w:w="45" w:type="dxa"/>
              <w:bottom w:w="0" w:type="dxa"/>
              <w:right w:w="45" w:type="dxa"/>
            </w:tcMar>
            <w:vAlign w:val="center"/>
            <w:hideMark/>
          </w:tcPr>
          <w:p w14:paraId="7063C3EA"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1.4. Kiểm tra chính sách khóa tài khoản</w:t>
            </w:r>
          </w:p>
        </w:tc>
        <w:tc>
          <w:tcPr>
            <w:tcW w:w="1623" w:type="dxa"/>
            <w:tcMar>
              <w:top w:w="0" w:type="dxa"/>
              <w:left w:w="45" w:type="dxa"/>
              <w:bottom w:w="0" w:type="dxa"/>
              <w:right w:w="45" w:type="dxa"/>
            </w:tcMar>
            <w:vAlign w:val="center"/>
            <w:hideMark/>
          </w:tcPr>
          <w:p w14:paraId="3E5FDA46"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99740A" w:rsidRPr="00B3086D" w14:paraId="70CD18D4"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4CB5AD7B"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 quản trị thiết bị</w:t>
            </w:r>
          </w:p>
        </w:tc>
      </w:tr>
      <w:tr w:rsidR="0099740A" w:rsidRPr="00B3086D" w14:paraId="3742FB70" w14:textId="77777777" w:rsidTr="00614157">
        <w:trPr>
          <w:gridAfter w:val="1"/>
          <w:wAfter w:w="6" w:type="dxa"/>
          <w:trHeight w:val="285"/>
        </w:trPr>
        <w:tc>
          <w:tcPr>
            <w:tcW w:w="7650" w:type="dxa"/>
            <w:tcMar>
              <w:top w:w="0" w:type="dxa"/>
              <w:left w:w="45" w:type="dxa"/>
              <w:bottom w:w="0" w:type="dxa"/>
              <w:right w:w="45" w:type="dxa"/>
            </w:tcMar>
            <w:vAlign w:val="center"/>
            <w:hideMark/>
          </w:tcPr>
          <w:p w14:paraId="073E725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phương thức kết nối đối với line vty</w:t>
            </w:r>
          </w:p>
        </w:tc>
        <w:tc>
          <w:tcPr>
            <w:tcW w:w="1623" w:type="dxa"/>
            <w:tcMar>
              <w:top w:w="0" w:type="dxa"/>
              <w:left w:w="45" w:type="dxa"/>
              <w:bottom w:w="0" w:type="dxa"/>
              <w:right w:w="45" w:type="dxa"/>
            </w:tcMar>
            <w:vAlign w:val="center"/>
            <w:hideMark/>
          </w:tcPr>
          <w:p w14:paraId="01B5D1EC"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9034373" w14:textId="77777777" w:rsidTr="00614157">
        <w:trPr>
          <w:gridAfter w:val="1"/>
          <w:wAfter w:w="6" w:type="dxa"/>
          <w:trHeight w:val="285"/>
        </w:trPr>
        <w:tc>
          <w:tcPr>
            <w:tcW w:w="7650" w:type="dxa"/>
            <w:tcMar>
              <w:top w:w="0" w:type="dxa"/>
              <w:left w:w="45" w:type="dxa"/>
              <w:bottom w:w="0" w:type="dxa"/>
              <w:right w:w="45" w:type="dxa"/>
            </w:tcMar>
            <w:vAlign w:val="center"/>
            <w:hideMark/>
          </w:tcPr>
          <w:p w14:paraId="1FB4D414"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line aux 0</w:t>
            </w:r>
          </w:p>
        </w:tc>
        <w:tc>
          <w:tcPr>
            <w:tcW w:w="1623" w:type="dxa"/>
            <w:tcMar>
              <w:top w:w="0" w:type="dxa"/>
              <w:left w:w="45" w:type="dxa"/>
              <w:bottom w:w="0" w:type="dxa"/>
              <w:right w:w="45" w:type="dxa"/>
            </w:tcMar>
            <w:vAlign w:val="center"/>
            <w:hideMark/>
          </w:tcPr>
          <w:p w14:paraId="7738CC51"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1F671005" w14:textId="77777777" w:rsidTr="00614157">
        <w:trPr>
          <w:gridAfter w:val="1"/>
          <w:wAfter w:w="6" w:type="dxa"/>
          <w:trHeight w:val="285"/>
        </w:trPr>
        <w:tc>
          <w:tcPr>
            <w:tcW w:w="7650" w:type="dxa"/>
            <w:tcMar>
              <w:top w:w="0" w:type="dxa"/>
              <w:left w:w="45" w:type="dxa"/>
              <w:bottom w:w="0" w:type="dxa"/>
              <w:right w:w="45" w:type="dxa"/>
            </w:tcMar>
            <w:vAlign w:val="center"/>
            <w:hideMark/>
          </w:tcPr>
          <w:p w14:paraId="6D3F6EB6"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exec-timeout đối với line aux 0</w:t>
            </w:r>
          </w:p>
        </w:tc>
        <w:tc>
          <w:tcPr>
            <w:tcW w:w="1623" w:type="dxa"/>
            <w:tcMar>
              <w:top w:w="0" w:type="dxa"/>
              <w:left w:w="45" w:type="dxa"/>
              <w:bottom w:w="0" w:type="dxa"/>
              <w:right w:w="45" w:type="dxa"/>
            </w:tcMar>
            <w:vAlign w:val="center"/>
            <w:hideMark/>
          </w:tcPr>
          <w:p w14:paraId="35873773"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8037D10" w14:textId="77777777" w:rsidTr="00614157">
        <w:trPr>
          <w:gridAfter w:val="1"/>
          <w:wAfter w:w="6" w:type="dxa"/>
          <w:trHeight w:val="285"/>
        </w:trPr>
        <w:tc>
          <w:tcPr>
            <w:tcW w:w="7650" w:type="dxa"/>
            <w:tcMar>
              <w:top w:w="0" w:type="dxa"/>
              <w:left w:w="45" w:type="dxa"/>
              <w:bottom w:w="0" w:type="dxa"/>
              <w:right w:w="45" w:type="dxa"/>
            </w:tcMar>
            <w:vAlign w:val="center"/>
            <w:hideMark/>
          </w:tcPr>
          <w:p w14:paraId="4FDE501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exec-timeout đối với line console 0</w:t>
            </w:r>
          </w:p>
        </w:tc>
        <w:tc>
          <w:tcPr>
            <w:tcW w:w="1623" w:type="dxa"/>
            <w:tcMar>
              <w:top w:w="0" w:type="dxa"/>
              <w:left w:w="45" w:type="dxa"/>
              <w:bottom w:w="0" w:type="dxa"/>
              <w:right w:w="45" w:type="dxa"/>
            </w:tcMar>
            <w:vAlign w:val="center"/>
            <w:hideMark/>
          </w:tcPr>
          <w:p w14:paraId="1EB3EFCE"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BD6E650" w14:textId="77777777" w:rsidTr="00614157">
        <w:trPr>
          <w:gridAfter w:val="1"/>
          <w:wAfter w:w="6" w:type="dxa"/>
          <w:trHeight w:val="285"/>
        </w:trPr>
        <w:tc>
          <w:tcPr>
            <w:tcW w:w="7650" w:type="dxa"/>
            <w:tcMar>
              <w:top w:w="0" w:type="dxa"/>
              <w:left w:w="45" w:type="dxa"/>
              <w:bottom w:w="0" w:type="dxa"/>
              <w:right w:w="45" w:type="dxa"/>
            </w:tcMar>
            <w:vAlign w:val="center"/>
            <w:hideMark/>
          </w:tcPr>
          <w:p w14:paraId="38E1B6BD"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 Kiểm tra cấu hình exec-timeout đối với line tty</w:t>
            </w:r>
          </w:p>
        </w:tc>
        <w:tc>
          <w:tcPr>
            <w:tcW w:w="1623" w:type="dxa"/>
            <w:tcMar>
              <w:top w:w="0" w:type="dxa"/>
              <w:left w:w="45" w:type="dxa"/>
              <w:bottom w:w="0" w:type="dxa"/>
              <w:right w:w="45" w:type="dxa"/>
            </w:tcMar>
            <w:vAlign w:val="center"/>
            <w:hideMark/>
          </w:tcPr>
          <w:p w14:paraId="462C481A"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85BB563" w14:textId="77777777" w:rsidTr="00614157">
        <w:trPr>
          <w:gridAfter w:val="1"/>
          <w:wAfter w:w="6" w:type="dxa"/>
          <w:trHeight w:val="285"/>
        </w:trPr>
        <w:tc>
          <w:tcPr>
            <w:tcW w:w="7650" w:type="dxa"/>
            <w:tcMar>
              <w:top w:w="0" w:type="dxa"/>
              <w:left w:w="45" w:type="dxa"/>
              <w:bottom w:w="0" w:type="dxa"/>
              <w:right w:w="45" w:type="dxa"/>
            </w:tcMar>
            <w:vAlign w:val="center"/>
            <w:hideMark/>
          </w:tcPr>
          <w:p w14:paraId="6E4E4ED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 Kiểm tra cấu hình exec-timeout đối với line vty</w:t>
            </w:r>
          </w:p>
        </w:tc>
        <w:tc>
          <w:tcPr>
            <w:tcW w:w="1623" w:type="dxa"/>
            <w:tcMar>
              <w:top w:w="0" w:type="dxa"/>
              <w:left w:w="45" w:type="dxa"/>
              <w:bottom w:w="0" w:type="dxa"/>
              <w:right w:w="45" w:type="dxa"/>
            </w:tcMar>
            <w:vAlign w:val="center"/>
            <w:hideMark/>
          </w:tcPr>
          <w:p w14:paraId="4D34A99C"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49FEC2F" w14:textId="77777777" w:rsidTr="00614157">
        <w:trPr>
          <w:gridAfter w:val="1"/>
          <w:wAfter w:w="6" w:type="dxa"/>
          <w:trHeight w:val="285"/>
        </w:trPr>
        <w:tc>
          <w:tcPr>
            <w:tcW w:w="7650" w:type="dxa"/>
            <w:tcMar>
              <w:top w:w="0" w:type="dxa"/>
              <w:left w:w="45" w:type="dxa"/>
              <w:bottom w:w="0" w:type="dxa"/>
              <w:right w:w="45" w:type="dxa"/>
            </w:tcMar>
            <w:vAlign w:val="center"/>
            <w:hideMark/>
          </w:tcPr>
          <w:p w14:paraId="714A907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 Kiểm tra cấu hình secret của enable</w:t>
            </w:r>
          </w:p>
        </w:tc>
        <w:tc>
          <w:tcPr>
            <w:tcW w:w="1623" w:type="dxa"/>
            <w:tcMar>
              <w:top w:w="0" w:type="dxa"/>
              <w:left w:w="45" w:type="dxa"/>
              <w:bottom w:w="0" w:type="dxa"/>
              <w:right w:w="45" w:type="dxa"/>
            </w:tcMar>
            <w:vAlign w:val="center"/>
            <w:hideMark/>
          </w:tcPr>
          <w:p w14:paraId="549649F4"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15A83815" w14:textId="77777777" w:rsidTr="00614157">
        <w:trPr>
          <w:gridAfter w:val="1"/>
          <w:wAfter w:w="6" w:type="dxa"/>
          <w:trHeight w:val="285"/>
        </w:trPr>
        <w:tc>
          <w:tcPr>
            <w:tcW w:w="7650" w:type="dxa"/>
            <w:tcMar>
              <w:top w:w="0" w:type="dxa"/>
              <w:left w:w="45" w:type="dxa"/>
              <w:bottom w:w="0" w:type="dxa"/>
              <w:right w:w="45" w:type="dxa"/>
            </w:tcMar>
            <w:vAlign w:val="center"/>
            <w:hideMark/>
          </w:tcPr>
          <w:p w14:paraId="2634990C"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 Kiểm tra cấu hình service password-encryption</w:t>
            </w:r>
          </w:p>
        </w:tc>
        <w:tc>
          <w:tcPr>
            <w:tcW w:w="1623" w:type="dxa"/>
            <w:tcMar>
              <w:top w:w="0" w:type="dxa"/>
              <w:left w:w="45" w:type="dxa"/>
              <w:bottom w:w="0" w:type="dxa"/>
              <w:right w:w="45" w:type="dxa"/>
            </w:tcMar>
            <w:vAlign w:val="center"/>
            <w:hideMark/>
          </w:tcPr>
          <w:p w14:paraId="4AE03042"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95B549C" w14:textId="77777777" w:rsidTr="00614157">
        <w:trPr>
          <w:gridAfter w:val="1"/>
          <w:wAfter w:w="6" w:type="dxa"/>
          <w:trHeight w:val="285"/>
        </w:trPr>
        <w:tc>
          <w:tcPr>
            <w:tcW w:w="7650" w:type="dxa"/>
            <w:tcMar>
              <w:top w:w="0" w:type="dxa"/>
              <w:left w:w="45" w:type="dxa"/>
              <w:bottom w:w="0" w:type="dxa"/>
              <w:right w:w="45" w:type="dxa"/>
            </w:tcMar>
            <w:vAlign w:val="center"/>
            <w:hideMark/>
          </w:tcPr>
          <w:p w14:paraId="717C4AE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2.9. Kiểm tra cấu hình secret với toàn bộ người dùng</w:t>
            </w:r>
          </w:p>
        </w:tc>
        <w:tc>
          <w:tcPr>
            <w:tcW w:w="1623" w:type="dxa"/>
            <w:tcMar>
              <w:top w:w="0" w:type="dxa"/>
              <w:left w:w="45" w:type="dxa"/>
              <w:bottom w:w="0" w:type="dxa"/>
              <w:right w:w="45" w:type="dxa"/>
            </w:tcMar>
            <w:vAlign w:val="center"/>
            <w:hideMark/>
          </w:tcPr>
          <w:p w14:paraId="48517DFE"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CC786F7" w14:textId="77777777" w:rsidTr="00614157">
        <w:trPr>
          <w:gridAfter w:val="1"/>
          <w:wAfter w:w="6" w:type="dxa"/>
          <w:trHeight w:val="285"/>
        </w:trPr>
        <w:tc>
          <w:tcPr>
            <w:tcW w:w="7650" w:type="dxa"/>
            <w:tcMar>
              <w:top w:w="0" w:type="dxa"/>
              <w:left w:w="45" w:type="dxa"/>
              <w:bottom w:w="0" w:type="dxa"/>
              <w:right w:w="45" w:type="dxa"/>
            </w:tcMar>
            <w:vAlign w:val="center"/>
            <w:hideMark/>
          </w:tcPr>
          <w:p w14:paraId="3FC9CE9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2.10. Kiểm tra thuật toán mã hóa mật khẩu</w:t>
            </w:r>
          </w:p>
        </w:tc>
        <w:tc>
          <w:tcPr>
            <w:tcW w:w="1623" w:type="dxa"/>
            <w:tcMar>
              <w:top w:w="0" w:type="dxa"/>
              <w:left w:w="45" w:type="dxa"/>
              <w:bottom w:w="0" w:type="dxa"/>
              <w:right w:w="45" w:type="dxa"/>
            </w:tcMar>
            <w:vAlign w:val="center"/>
            <w:hideMark/>
          </w:tcPr>
          <w:p w14:paraId="3C087D9B"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2E3767E8" w14:textId="77777777" w:rsidTr="00614157">
        <w:trPr>
          <w:gridAfter w:val="1"/>
          <w:wAfter w:w="6" w:type="dxa"/>
          <w:trHeight w:val="285"/>
        </w:trPr>
        <w:tc>
          <w:tcPr>
            <w:tcW w:w="7650" w:type="dxa"/>
            <w:tcMar>
              <w:top w:w="0" w:type="dxa"/>
              <w:left w:w="45" w:type="dxa"/>
              <w:bottom w:w="0" w:type="dxa"/>
              <w:right w:w="45" w:type="dxa"/>
            </w:tcMar>
            <w:vAlign w:val="center"/>
            <w:hideMark/>
          </w:tcPr>
          <w:p w14:paraId="7D917B88"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Kiểm tra cấu hình chuỗi SNMP Community</w:t>
            </w:r>
          </w:p>
        </w:tc>
        <w:tc>
          <w:tcPr>
            <w:tcW w:w="1623" w:type="dxa"/>
            <w:tcMar>
              <w:top w:w="0" w:type="dxa"/>
              <w:left w:w="45" w:type="dxa"/>
              <w:bottom w:w="0" w:type="dxa"/>
              <w:right w:w="45" w:type="dxa"/>
            </w:tcMar>
            <w:vAlign w:val="center"/>
            <w:hideMark/>
          </w:tcPr>
          <w:p w14:paraId="513D0D63"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69597530" w14:textId="77777777" w:rsidTr="00614157">
        <w:trPr>
          <w:gridAfter w:val="1"/>
          <w:wAfter w:w="6" w:type="dxa"/>
          <w:trHeight w:val="285"/>
        </w:trPr>
        <w:tc>
          <w:tcPr>
            <w:tcW w:w="7650" w:type="dxa"/>
            <w:tcMar>
              <w:top w:w="0" w:type="dxa"/>
              <w:left w:w="45" w:type="dxa"/>
              <w:bottom w:w="0" w:type="dxa"/>
              <w:right w:w="45" w:type="dxa"/>
            </w:tcMar>
            <w:vAlign w:val="center"/>
            <w:hideMark/>
          </w:tcPr>
          <w:p w14:paraId="1E99FA10"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Kiểm tra phân quyền cho SNMP-Server Community</w:t>
            </w:r>
          </w:p>
        </w:tc>
        <w:tc>
          <w:tcPr>
            <w:tcW w:w="1623" w:type="dxa"/>
            <w:tcMar>
              <w:top w:w="0" w:type="dxa"/>
              <w:left w:w="45" w:type="dxa"/>
              <w:bottom w:w="0" w:type="dxa"/>
              <w:right w:w="45" w:type="dxa"/>
            </w:tcMar>
            <w:vAlign w:val="center"/>
            <w:hideMark/>
          </w:tcPr>
          <w:p w14:paraId="141AF5EE"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CD820D6" w14:textId="77777777" w:rsidTr="00614157">
        <w:trPr>
          <w:trHeight w:val="55"/>
        </w:trPr>
        <w:tc>
          <w:tcPr>
            <w:tcW w:w="9279" w:type="dxa"/>
            <w:gridSpan w:val="3"/>
            <w:shd w:val="clear" w:color="auto" w:fill="FFE599"/>
            <w:tcMar>
              <w:top w:w="0" w:type="dxa"/>
              <w:left w:w="45" w:type="dxa"/>
              <w:bottom w:w="0" w:type="dxa"/>
              <w:right w:w="45" w:type="dxa"/>
            </w:tcMar>
            <w:vAlign w:val="center"/>
            <w:hideMark/>
          </w:tcPr>
          <w:p w14:paraId="27F1A874"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cấu hình dịch vụ</w:t>
            </w:r>
          </w:p>
        </w:tc>
      </w:tr>
      <w:tr w:rsidR="0099740A" w:rsidRPr="00B3086D" w14:paraId="7C979846" w14:textId="77777777" w:rsidTr="00614157">
        <w:trPr>
          <w:gridAfter w:val="1"/>
          <w:wAfter w:w="6" w:type="dxa"/>
          <w:trHeight w:val="285"/>
        </w:trPr>
        <w:tc>
          <w:tcPr>
            <w:tcW w:w="7650" w:type="dxa"/>
            <w:tcMar>
              <w:top w:w="0" w:type="dxa"/>
              <w:left w:w="45" w:type="dxa"/>
              <w:bottom w:w="0" w:type="dxa"/>
              <w:right w:w="45" w:type="dxa"/>
            </w:tcMar>
            <w:vAlign w:val="center"/>
            <w:hideMark/>
          </w:tcPr>
          <w:p w14:paraId="0A70A283"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cấu hình SSH Timeout</w:t>
            </w:r>
          </w:p>
        </w:tc>
        <w:tc>
          <w:tcPr>
            <w:tcW w:w="1623" w:type="dxa"/>
            <w:tcMar>
              <w:top w:w="0" w:type="dxa"/>
              <w:left w:w="45" w:type="dxa"/>
              <w:bottom w:w="0" w:type="dxa"/>
              <w:right w:w="45" w:type="dxa"/>
            </w:tcMar>
            <w:vAlign w:val="center"/>
            <w:hideMark/>
          </w:tcPr>
          <w:p w14:paraId="1E173D4E"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3344A8E" w14:textId="77777777" w:rsidTr="00614157">
        <w:trPr>
          <w:gridAfter w:val="1"/>
          <w:wAfter w:w="6" w:type="dxa"/>
          <w:trHeight w:val="285"/>
        </w:trPr>
        <w:tc>
          <w:tcPr>
            <w:tcW w:w="7650" w:type="dxa"/>
            <w:tcMar>
              <w:top w:w="0" w:type="dxa"/>
              <w:left w:w="45" w:type="dxa"/>
              <w:bottom w:w="0" w:type="dxa"/>
              <w:right w:w="45" w:type="dxa"/>
            </w:tcMar>
            <w:vAlign w:val="center"/>
            <w:hideMark/>
          </w:tcPr>
          <w:p w14:paraId="5EB9A572"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cấu hình SSH Authentication-Retries</w:t>
            </w:r>
          </w:p>
        </w:tc>
        <w:tc>
          <w:tcPr>
            <w:tcW w:w="1623" w:type="dxa"/>
            <w:tcMar>
              <w:top w:w="0" w:type="dxa"/>
              <w:left w:w="45" w:type="dxa"/>
              <w:bottom w:w="0" w:type="dxa"/>
              <w:right w:w="45" w:type="dxa"/>
            </w:tcMar>
            <w:vAlign w:val="center"/>
            <w:hideMark/>
          </w:tcPr>
          <w:p w14:paraId="130CF589"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723576D" w14:textId="77777777" w:rsidTr="00614157">
        <w:trPr>
          <w:gridAfter w:val="1"/>
          <w:wAfter w:w="6" w:type="dxa"/>
          <w:trHeight w:val="285"/>
        </w:trPr>
        <w:tc>
          <w:tcPr>
            <w:tcW w:w="7650" w:type="dxa"/>
            <w:tcMar>
              <w:top w:w="0" w:type="dxa"/>
              <w:left w:w="45" w:type="dxa"/>
              <w:bottom w:w="0" w:type="dxa"/>
              <w:right w:w="45" w:type="dxa"/>
            </w:tcMar>
            <w:vAlign w:val="center"/>
            <w:hideMark/>
          </w:tcPr>
          <w:p w14:paraId="381D15DC"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SSH Version</w:t>
            </w:r>
          </w:p>
        </w:tc>
        <w:tc>
          <w:tcPr>
            <w:tcW w:w="1623" w:type="dxa"/>
            <w:tcMar>
              <w:top w:w="0" w:type="dxa"/>
              <w:left w:w="45" w:type="dxa"/>
              <w:bottom w:w="0" w:type="dxa"/>
              <w:right w:w="45" w:type="dxa"/>
            </w:tcMar>
            <w:vAlign w:val="center"/>
            <w:hideMark/>
          </w:tcPr>
          <w:p w14:paraId="4EDC5E88"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8BA2F24" w14:textId="77777777" w:rsidTr="00614157">
        <w:trPr>
          <w:gridAfter w:val="1"/>
          <w:wAfter w:w="6" w:type="dxa"/>
          <w:trHeight w:val="285"/>
        </w:trPr>
        <w:tc>
          <w:tcPr>
            <w:tcW w:w="7650" w:type="dxa"/>
            <w:tcMar>
              <w:top w:w="0" w:type="dxa"/>
              <w:left w:w="45" w:type="dxa"/>
              <w:bottom w:w="0" w:type="dxa"/>
              <w:right w:w="45" w:type="dxa"/>
            </w:tcMar>
            <w:vAlign w:val="center"/>
            <w:hideMark/>
          </w:tcPr>
          <w:p w14:paraId="21DDF08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trạng thái dịch vụ CDP</w:t>
            </w:r>
          </w:p>
        </w:tc>
        <w:tc>
          <w:tcPr>
            <w:tcW w:w="1623" w:type="dxa"/>
            <w:tcMar>
              <w:top w:w="0" w:type="dxa"/>
              <w:left w:w="45" w:type="dxa"/>
              <w:bottom w:w="0" w:type="dxa"/>
              <w:right w:w="45" w:type="dxa"/>
            </w:tcMar>
            <w:vAlign w:val="center"/>
            <w:hideMark/>
          </w:tcPr>
          <w:p w14:paraId="5A603ABC"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2083A88" w14:textId="77777777" w:rsidTr="00614157">
        <w:trPr>
          <w:gridAfter w:val="1"/>
          <w:wAfter w:w="6" w:type="dxa"/>
          <w:trHeight w:val="285"/>
        </w:trPr>
        <w:tc>
          <w:tcPr>
            <w:tcW w:w="7650" w:type="dxa"/>
            <w:tcMar>
              <w:top w:w="0" w:type="dxa"/>
              <w:left w:w="45" w:type="dxa"/>
              <w:bottom w:w="0" w:type="dxa"/>
              <w:right w:w="45" w:type="dxa"/>
            </w:tcMar>
            <w:vAlign w:val="center"/>
            <w:hideMark/>
          </w:tcPr>
          <w:p w14:paraId="59AF40A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3.5. Kiểm tra trạng thái dịch vụ BOOTP</w:t>
            </w:r>
          </w:p>
        </w:tc>
        <w:tc>
          <w:tcPr>
            <w:tcW w:w="1623" w:type="dxa"/>
            <w:tcMar>
              <w:top w:w="0" w:type="dxa"/>
              <w:left w:w="45" w:type="dxa"/>
              <w:bottom w:w="0" w:type="dxa"/>
              <w:right w:w="45" w:type="dxa"/>
            </w:tcMar>
            <w:vAlign w:val="center"/>
            <w:hideMark/>
          </w:tcPr>
          <w:p w14:paraId="335153CA"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1AD4314" w14:textId="77777777" w:rsidTr="00614157">
        <w:trPr>
          <w:gridAfter w:val="1"/>
          <w:wAfter w:w="6" w:type="dxa"/>
          <w:trHeight w:val="285"/>
        </w:trPr>
        <w:tc>
          <w:tcPr>
            <w:tcW w:w="7650" w:type="dxa"/>
            <w:tcMar>
              <w:top w:w="0" w:type="dxa"/>
              <w:left w:w="45" w:type="dxa"/>
              <w:bottom w:w="0" w:type="dxa"/>
              <w:right w:w="45" w:type="dxa"/>
            </w:tcMar>
            <w:vAlign w:val="center"/>
            <w:hideMark/>
          </w:tcPr>
          <w:p w14:paraId="20BA5E8E"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3.6. Kiểm tra trạng thái dịch vụ DHCP</w:t>
            </w:r>
          </w:p>
        </w:tc>
        <w:tc>
          <w:tcPr>
            <w:tcW w:w="1623" w:type="dxa"/>
            <w:tcMar>
              <w:top w:w="0" w:type="dxa"/>
              <w:left w:w="45" w:type="dxa"/>
              <w:bottom w:w="0" w:type="dxa"/>
              <w:right w:w="45" w:type="dxa"/>
            </w:tcMar>
            <w:vAlign w:val="center"/>
            <w:hideMark/>
          </w:tcPr>
          <w:p w14:paraId="28CA3DB0"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EAAFB96" w14:textId="77777777" w:rsidTr="00614157">
        <w:trPr>
          <w:gridAfter w:val="1"/>
          <w:wAfter w:w="6" w:type="dxa"/>
          <w:trHeight w:val="285"/>
        </w:trPr>
        <w:tc>
          <w:tcPr>
            <w:tcW w:w="7650" w:type="dxa"/>
            <w:tcMar>
              <w:top w:w="0" w:type="dxa"/>
              <w:left w:w="45" w:type="dxa"/>
              <w:bottom w:w="0" w:type="dxa"/>
              <w:right w:w="45" w:type="dxa"/>
            </w:tcMar>
            <w:vAlign w:val="center"/>
            <w:hideMark/>
          </w:tcPr>
          <w:p w14:paraId="1EF354AC"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3.7. Kiểm tra trạng thái dịch vụ Identd</w:t>
            </w:r>
          </w:p>
        </w:tc>
        <w:tc>
          <w:tcPr>
            <w:tcW w:w="1623" w:type="dxa"/>
            <w:tcMar>
              <w:top w:w="0" w:type="dxa"/>
              <w:left w:w="45" w:type="dxa"/>
              <w:bottom w:w="0" w:type="dxa"/>
              <w:right w:w="45" w:type="dxa"/>
            </w:tcMar>
            <w:vAlign w:val="center"/>
            <w:hideMark/>
          </w:tcPr>
          <w:p w14:paraId="78040E71"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0F4A877F" w14:textId="77777777" w:rsidTr="00614157">
        <w:trPr>
          <w:gridAfter w:val="1"/>
          <w:wAfter w:w="6" w:type="dxa"/>
          <w:trHeight w:val="285"/>
        </w:trPr>
        <w:tc>
          <w:tcPr>
            <w:tcW w:w="7650" w:type="dxa"/>
            <w:tcMar>
              <w:top w:w="0" w:type="dxa"/>
              <w:left w:w="45" w:type="dxa"/>
              <w:bottom w:w="0" w:type="dxa"/>
              <w:right w:w="45" w:type="dxa"/>
            </w:tcMar>
            <w:vAlign w:val="center"/>
            <w:hideMark/>
          </w:tcPr>
          <w:p w14:paraId="1082911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3.8. Kiểm tra cấu hình tcp-keepalives-in</w:t>
            </w:r>
          </w:p>
        </w:tc>
        <w:tc>
          <w:tcPr>
            <w:tcW w:w="1623" w:type="dxa"/>
            <w:tcMar>
              <w:top w:w="0" w:type="dxa"/>
              <w:left w:w="45" w:type="dxa"/>
              <w:bottom w:w="0" w:type="dxa"/>
              <w:right w:w="45" w:type="dxa"/>
            </w:tcMar>
            <w:vAlign w:val="center"/>
            <w:hideMark/>
          </w:tcPr>
          <w:p w14:paraId="7C060DC0"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F2E775F" w14:textId="77777777" w:rsidTr="00614157">
        <w:trPr>
          <w:gridAfter w:val="1"/>
          <w:wAfter w:w="6" w:type="dxa"/>
          <w:trHeight w:val="285"/>
        </w:trPr>
        <w:tc>
          <w:tcPr>
            <w:tcW w:w="7650" w:type="dxa"/>
            <w:tcMar>
              <w:top w:w="0" w:type="dxa"/>
              <w:left w:w="45" w:type="dxa"/>
              <w:bottom w:w="0" w:type="dxa"/>
              <w:right w:w="45" w:type="dxa"/>
            </w:tcMar>
            <w:vAlign w:val="center"/>
          </w:tcPr>
          <w:p w14:paraId="393CD9A5"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3.9. Kiểm tra cấu hình tcp-keepalives-out</w:t>
            </w:r>
          </w:p>
        </w:tc>
        <w:tc>
          <w:tcPr>
            <w:tcW w:w="1623" w:type="dxa"/>
            <w:tcMar>
              <w:top w:w="0" w:type="dxa"/>
              <w:left w:w="45" w:type="dxa"/>
              <w:bottom w:w="0" w:type="dxa"/>
              <w:right w:w="45" w:type="dxa"/>
            </w:tcMar>
            <w:vAlign w:val="center"/>
          </w:tcPr>
          <w:p w14:paraId="6E7665DB"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1BEDEC7B" w14:textId="77777777" w:rsidTr="00614157">
        <w:trPr>
          <w:gridAfter w:val="1"/>
          <w:wAfter w:w="6" w:type="dxa"/>
          <w:trHeight w:val="285"/>
        </w:trPr>
        <w:tc>
          <w:tcPr>
            <w:tcW w:w="7650" w:type="dxa"/>
            <w:tcMar>
              <w:top w:w="0" w:type="dxa"/>
              <w:left w:w="45" w:type="dxa"/>
              <w:bottom w:w="0" w:type="dxa"/>
              <w:right w:w="45" w:type="dxa"/>
            </w:tcMar>
            <w:vAlign w:val="center"/>
          </w:tcPr>
          <w:p w14:paraId="44A6583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3.10. Kiểm tra trạng thái dịch vụ PAD</w:t>
            </w:r>
          </w:p>
        </w:tc>
        <w:tc>
          <w:tcPr>
            <w:tcW w:w="1623" w:type="dxa"/>
            <w:tcMar>
              <w:top w:w="0" w:type="dxa"/>
              <w:left w:w="45" w:type="dxa"/>
              <w:bottom w:w="0" w:type="dxa"/>
              <w:right w:w="45" w:type="dxa"/>
            </w:tcMar>
            <w:vAlign w:val="center"/>
          </w:tcPr>
          <w:p w14:paraId="3C942F78"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38FF68B8" w14:textId="77777777" w:rsidTr="00614157">
        <w:trPr>
          <w:gridAfter w:val="1"/>
          <w:wAfter w:w="6" w:type="dxa"/>
          <w:trHeight w:val="285"/>
        </w:trPr>
        <w:tc>
          <w:tcPr>
            <w:tcW w:w="7650" w:type="dxa"/>
            <w:tcMar>
              <w:top w:w="0" w:type="dxa"/>
              <w:left w:w="45" w:type="dxa"/>
              <w:bottom w:w="0" w:type="dxa"/>
              <w:right w:w="45" w:type="dxa"/>
            </w:tcMar>
            <w:vAlign w:val="center"/>
          </w:tcPr>
          <w:p w14:paraId="1195F504"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3.11. Kiểm tra cấu hình logging</w:t>
            </w:r>
          </w:p>
        </w:tc>
        <w:tc>
          <w:tcPr>
            <w:tcW w:w="1623" w:type="dxa"/>
            <w:tcMar>
              <w:top w:w="0" w:type="dxa"/>
              <w:left w:w="45" w:type="dxa"/>
              <w:bottom w:w="0" w:type="dxa"/>
              <w:right w:w="45" w:type="dxa"/>
            </w:tcMar>
            <w:vAlign w:val="center"/>
          </w:tcPr>
          <w:p w14:paraId="40E5551F"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5EF4736D" w14:textId="77777777" w:rsidTr="00614157">
        <w:trPr>
          <w:gridAfter w:val="1"/>
          <w:wAfter w:w="6" w:type="dxa"/>
          <w:trHeight w:val="285"/>
        </w:trPr>
        <w:tc>
          <w:tcPr>
            <w:tcW w:w="7650" w:type="dxa"/>
            <w:tcMar>
              <w:top w:w="0" w:type="dxa"/>
              <w:left w:w="45" w:type="dxa"/>
              <w:bottom w:w="0" w:type="dxa"/>
              <w:right w:w="45" w:type="dxa"/>
            </w:tcMar>
            <w:vAlign w:val="center"/>
          </w:tcPr>
          <w:p w14:paraId="3961283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3.12. Kiểm tra cấu hình buffer size đối với logging buffered</w:t>
            </w:r>
          </w:p>
        </w:tc>
        <w:tc>
          <w:tcPr>
            <w:tcW w:w="1623" w:type="dxa"/>
            <w:tcMar>
              <w:top w:w="0" w:type="dxa"/>
              <w:left w:w="45" w:type="dxa"/>
              <w:bottom w:w="0" w:type="dxa"/>
              <w:right w:w="45" w:type="dxa"/>
            </w:tcMar>
            <w:vAlign w:val="center"/>
          </w:tcPr>
          <w:p w14:paraId="5F51C4B6"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2AACDC8C" w14:textId="77777777" w:rsidTr="00614157">
        <w:trPr>
          <w:gridAfter w:val="1"/>
          <w:wAfter w:w="6" w:type="dxa"/>
          <w:trHeight w:val="285"/>
        </w:trPr>
        <w:tc>
          <w:tcPr>
            <w:tcW w:w="7650" w:type="dxa"/>
            <w:tcMar>
              <w:top w:w="0" w:type="dxa"/>
              <w:left w:w="45" w:type="dxa"/>
              <w:bottom w:w="0" w:type="dxa"/>
              <w:right w:w="45" w:type="dxa"/>
            </w:tcMar>
            <w:vAlign w:val="center"/>
          </w:tcPr>
          <w:p w14:paraId="62FCF95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3.13. Kiểm tra cấu hình logging console</w:t>
            </w:r>
          </w:p>
        </w:tc>
        <w:tc>
          <w:tcPr>
            <w:tcW w:w="1623" w:type="dxa"/>
            <w:tcMar>
              <w:top w:w="0" w:type="dxa"/>
              <w:left w:w="45" w:type="dxa"/>
              <w:bottom w:w="0" w:type="dxa"/>
              <w:right w:w="45" w:type="dxa"/>
            </w:tcMar>
            <w:vAlign w:val="center"/>
          </w:tcPr>
          <w:p w14:paraId="1DF71351"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3E3A8C0B" w14:textId="77777777" w:rsidTr="00614157">
        <w:trPr>
          <w:gridAfter w:val="1"/>
          <w:wAfter w:w="6" w:type="dxa"/>
          <w:trHeight w:val="285"/>
        </w:trPr>
        <w:tc>
          <w:tcPr>
            <w:tcW w:w="7650" w:type="dxa"/>
            <w:tcMar>
              <w:top w:w="0" w:type="dxa"/>
              <w:left w:w="45" w:type="dxa"/>
              <w:bottom w:w="0" w:type="dxa"/>
              <w:right w:w="45" w:type="dxa"/>
            </w:tcMar>
            <w:vAlign w:val="center"/>
          </w:tcPr>
          <w:p w14:paraId="4495C3B2"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3.14. Kiểm tra cấu hình logging host</w:t>
            </w:r>
          </w:p>
        </w:tc>
        <w:tc>
          <w:tcPr>
            <w:tcW w:w="1623" w:type="dxa"/>
            <w:tcMar>
              <w:top w:w="0" w:type="dxa"/>
              <w:left w:w="45" w:type="dxa"/>
              <w:bottom w:w="0" w:type="dxa"/>
              <w:right w:w="45" w:type="dxa"/>
            </w:tcMar>
            <w:vAlign w:val="center"/>
          </w:tcPr>
          <w:p w14:paraId="40815F87"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122742FB" w14:textId="77777777" w:rsidTr="00614157">
        <w:trPr>
          <w:gridAfter w:val="1"/>
          <w:wAfter w:w="6" w:type="dxa"/>
          <w:trHeight w:val="285"/>
        </w:trPr>
        <w:tc>
          <w:tcPr>
            <w:tcW w:w="7650" w:type="dxa"/>
            <w:tcMar>
              <w:top w:w="0" w:type="dxa"/>
              <w:left w:w="45" w:type="dxa"/>
              <w:bottom w:w="0" w:type="dxa"/>
              <w:right w:w="45" w:type="dxa"/>
            </w:tcMar>
            <w:vAlign w:val="center"/>
          </w:tcPr>
          <w:p w14:paraId="671B5F34"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3.15. Kiểm tra cấu hình logging trap</w:t>
            </w:r>
          </w:p>
        </w:tc>
        <w:tc>
          <w:tcPr>
            <w:tcW w:w="1623" w:type="dxa"/>
            <w:tcMar>
              <w:top w:w="0" w:type="dxa"/>
              <w:left w:w="45" w:type="dxa"/>
              <w:bottom w:w="0" w:type="dxa"/>
              <w:right w:w="45" w:type="dxa"/>
            </w:tcMar>
            <w:vAlign w:val="center"/>
          </w:tcPr>
          <w:p w14:paraId="20204C99"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648EE4E9" w14:textId="77777777" w:rsidTr="00614157">
        <w:trPr>
          <w:gridAfter w:val="1"/>
          <w:wAfter w:w="6" w:type="dxa"/>
          <w:trHeight w:val="285"/>
        </w:trPr>
        <w:tc>
          <w:tcPr>
            <w:tcW w:w="7650" w:type="dxa"/>
            <w:tcMar>
              <w:top w:w="0" w:type="dxa"/>
              <w:left w:w="45" w:type="dxa"/>
              <w:bottom w:w="0" w:type="dxa"/>
              <w:right w:w="45" w:type="dxa"/>
            </w:tcMar>
            <w:vAlign w:val="center"/>
          </w:tcPr>
          <w:p w14:paraId="07414FE8"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3.16. Kiểm tra cấu hình đồng bộ thời gian</w:t>
            </w:r>
          </w:p>
        </w:tc>
        <w:tc>
          <w:tcPr>
            <w:tcW w:w="1623" w:type="dxa"/>
            <w:tcMar>
              <w:top w:w="0" w:type="dxa"/>
              <w:left w:w="45" w:type="dxa"/>
              <w:bottom w:w="0" w:type="dxa"/>
              <w:right w:w="45" w:type="dxa"/>
            </w:tcMar>
            <w:vAlign w:val="center"/>
          </w:tcPr>
          <w:p w14:paraId="6FA33E03"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69BCE4CD" w14:textId="77777777" w:rsidTr="00614157">
        <w:trPr>
          <w:gridAfter w:val="1"/>
          <w:wAfter w:w="6" w:type="dxa"/>
          <w:trHeight w:val="285"/>
        </w:trPr>
        <w:tc>
          <w:tcPr>
            <w:tcW w:w="7650" w:type="dxa"/>
            <w:tcMar>
              <w:top w:w="0" w:type="dxa"/>
              <w:left w:w="45" w:type="dxa"/>
              <w:bottom w:w="0" w:type="dxa"/>
              <w:right w:w="45" w:type="dxa"/>
            </w:tcMar>
            <w:vAlign w:val="center"/>
          </w:tcPr>
          <w:p w14:paraId="58F0A72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3.17. Kiểm tra cấu hình ip source-route</w:t>
            </w:r>
          </w:p>
        </w:tc>
        <w:tc>
          <w:tcPr>
            <w:tcW w:w="1623" w:type="dxa"/>
            <w:tcMar>
              <w:top w:w="0" w:type="dxa"/>
              <w:left w:w="45" w:type="dxa"/>
              <w:bottom w:w="0" w:type="dxa"/>
              <w:right w:w="45" w:type="dxa"/>
            </w:tcMar>
            <w:vAlign w:val="center"/>
          </w:tcPr>
          <w:p w14:paraId="234A055F"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bl>
    <w:p w14:paraId="5875935A" w14:textId="77777777" w:rsidR="0099740A" w:rsidRPr="00B3086D" w:rsidRDefault="0099740A" w:rsidP="0099740A">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99740A" w:rsidRPr="00B3086D" w14:paraId="31B2F879"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716B3B49" w14:textId="77777777" w:rsidR="0099740A" w:rsidRPr="00B3086D" w:rsidRDefault="0099740A"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39CE4EDD" w14:textId="77777777" w:rsidR="0099740A" w:rsidRPr="00B3086D" w:rsidRDefault="0099740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3AB44B21" w14:textId="77777777" w:rsidR="0099740A" w:rsidRPr="00B3086D" w:rsidRDefault="0099740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99740A" w:rsidRPr="00672481" w14:paraId="424AA331"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39F2F85F"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firmware của thiết bị</w:t>
            </w:r>
          </w:p>
        </w:tc>
        <w:tc>
          <w:tcPr>
            <w:tcW w:w="3510" w:type="dxa"/>
            <w:tcBorders>
              <w:top w:val="single" w:sz="4" w:space="0" w:color="auto"/>
              <w:left w:val="single" w:sz="4" w:space="0" w:color="auto"/>
              <w:bottom w:val="single" w:sz="4" w:space="0" w:color="auto"/>
              <w:right w:val="single" w:sz="4" w:space="0" w:color="auto"/>
            </w:tcBorders>
            <w:vAlign w:val="center"/>
            <w:hideMark/>
          </w:tcPr>
          <w:p w14:paraId="392F3A1D"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firmware của thiết bị không an toàn</w:t>
            </w:r>
          </w:p>
          <w:p w14:paraId="63D55010"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noProof/>
                <w:sz w:val="26"/>
                <w:szCs w:val="26"/>
                <w:lang w:val="vi-VN" w:eastAsia="zh-CN"/>
              </w:rPr>
              <w:drawing>
                <wp:inline distT="0" distB="0" distL="0" distR="0" wp14:anchorId="77F28815" wp14:editId="2E5B9793">
                  <wp:extent cx="1552792" cy="219106"/>
                  <wp:effectExtent l="0" t="0" r="0" b="9525"/>
                  <wp:docPr id="210068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86287" name=""/>
                          <pic:cNvPicPr/>
                        </pic:nvPicPr>
                        <pic:blipFill>
                          <a:blip r:embed="rId8"/>
                          <a:stretch>
                            <a:fillRect/>
                          </a:stretch>
                        </pic:blipFill>
                        <pic:spPr>
                          <a:xfrm>
                            <a:off x="0" y="0"/>
                            <a:ext cx="1552792" cy="219106"/>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096D5460"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Cập nhật phiên bản firmware mới nhất</w:t>
            </w:r>
          </w:p>
        </w:tc>
      </w:tr>
      <w:tr w:rsidR="0099740A" w:rsidRPr="00672481" w14:paraId="2815C949"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4463711B" w14:textId="77777777" w:rsidR="0099740A" w:rsidRPr="001D6F94" w:rsidRDefault="0099740A" w:rsidP="00B3086D">
            <w:pPr>
              <w:rPr>
                <w:rFonts w:ascii="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Kiểm tra thuật toán mã hóa mật khẩu</w:t>
            </w:r>
          </w:p>
        </w:tc>
        <w:tc>
          <w:tcPr>
            <w:tcW w:w="3510" w:type="dxa"/>
            <w:tcBorders>
              <w:top w:val="single" w:sz="4" w:space="0" w:color="auto"/>
              <w:left w:val="single" w:sz="4" w:space="0" w:color="auto"/>
              <w:bottom w:val="single" w:sz="4" w:space="0" w:color="auto"/>
              <w:right w:val="single" w:sz="4" w:space="0" w:color="auto"/>
            </w:tcBorders>
            <w:vAlign w:val="center"/>
            <w:hideMark/>
          </w:tcPr>
          <w:p w14:paraId="35F6FEA3"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thuật toán mã hóa mật khẩu không an toàn</w:t>
            </w:r>
          </w:p>
          <w:p w14:paraId="5F938748"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zh-CN"/>
              </w:rPr>
              <w:drawing>
                <wp:inline distT="0" distB="0" distL="0" distR="0" wp14:anchorId="0AD2A551" wp14:editId="4E1CCFC5">
                  <wp:extent cx="1886213" cy="371527"/>
                  <wp:effectExtent l="0" t="0" r="0" b="9525"/>
                  <wp:docPr id="146249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92061" name=""/>
                          <pic:cNvPicPr/>
                        </pic:nvPicPr>
                        <pic:blipFill>
                          <a:blip r:embed="rId9"/>
                          <a:stretch>
                            <a:fillRect/>
                          </a:stretch>
                        </pic:blipFill>
                        <pic:spPr>
                          <a:xfrm>
                            <a:off x="0" y="0"/>
                            <a:ext cx="1886213" cy="371527"/>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39B9CDB7"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thuật toán mã hóa lên mức 8 hoặc 9</w:t>
            </w:r>
          </w:p>
        </w:tc>
      </w:tr>
      <w:tr w:rsidR="0099740A" w:rsidRPr="00B3086D" w14:paraId="4EDF62CB"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66D7CD42"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logging</w:t>
            </w:r>
          </w:p>
        </w:tc>
        <w:tc>
          <w:tcPr>
            <w:tcW w:w="3510" w:type="dxa"/>
            <w:tcBorders>
              <w:top w:val="single" w:sz="4" w:space="0" w:color="auto"/>
              <w:left w:val="single" w:sz="4" w:space="0" w:color="auto"/>
              <w:bottom w:val="single" w:sz="4" w:space="0" w:color="auto"/>
              <w:right w:val="single" w:sz="4" w:space="0" w:color="auto"/>
            </w:tcBorders>
            <w:vAlign w:val="center"/>
            <w:hideMark/>
          </w:tcPr>
          <w:p w14:paraId="7FEA51B6"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5B4DB32B"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on hoặc logging host</w:t>
            </w:r>
          </w:p>
        </w:tc>
      </w:tr>
      <w:tr w:rsidR="0099740A" w:rsidRPr="00B3086D" w14:paraId="1D8E6159"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6ADDEE58"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Kiểu tra cấu hình logging host</w:t>
            </w:r>
          </w:p>
        </w:tc>
        <w:tc>
          <w:tcPr>
            <w:tcW w:w="3510" w:type="dxa"/>
            <w:tcBorders>
              <w:top w:val="single" w:sz="4" w:space="0" w:color="auto"/>
              <w:left w:val="single" w:sz="4" w:space="0" w:color="auto"/>
              <w:bottom w:val="single" w:sz="4" w:space="0" w:color="auto"/>
              <w:right w:val="single" w:sz="4" w:space="0" w:color="auto"/>
            </w:tcBorders>
            <w:vAlign w:val="center"/>
            <w:hideMark/>
          </w:tcPr>
          <w:p w14:paraId="5F0D95AF"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host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2734542F"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host</w:t>
            </w:r>
          </w:p>
        </w:tc>
      </w:tr>
      <w:tr w:rsidR="0099740A" w:rsidRPr="001D6F94" w14:paraId="72992377"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7A3957BD"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logging trap</w:t>
            </w:r>
          </w:p>
        </w:tc>
        <w:tc>
          <w:tcPr>
            <w:tcW w:w="3510" w:type="dxa"/>
            <w:tcBorders>
              <w:top w:val="single" w:sz="4" w:space="0" w:color="auto"/>
              <w:left w:val="single" w:sz="4" w:space="0" w:color="auto"/>
              <w:bottom w:val="single" w:sz="4" w:space="0" w:color="auto"/>
              <w:right w:val="single" w:sz="4" w:space="0" w:color="auto"/>
            </w:tcBorders>
            <w:vAlign w:val="center"/>
            <w:hideMark/>
          </w:tcPr>
          <w:p w14:paraId="04E7E7A6"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trap chưa được cấu hình</w:t>
            </w:r>
          </w:p>
        </w:tc>
        <w:tc>
          <w:tcPr>
            <w:tcW w:w="3336" w:type="dxa"/>
            <w:tcBorders>
              <w:top w:val="single" w:sz="4" w:space="0" w:color="auto"/>
              <w:left w:val="single" w:sz="4" w:space="0" w:color="auto"/>
              <w:bottom w:val="single" w:sz="4" w:space="0" w:color="auto"/>
              <w:right w:val="single" w:sz="4" w:space="0" w:color="auto"/>
            </w:tcBorders>
            <w:vAlign w:val="center"/>
            <w:hideMark/>
          </w:tcPr>
          <w:p w14:paraId="4FAE73B1"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trap</w:t>
            </w:r>
          </w:p>
        </w:tc>
      </w:tr>
    </w:tbl>
    <w:p w14:paraId="695C0B6B" w14:textId="77777777" w:rsidR="00F35C5D" w:rsidRPr="00B3086D" w:rsidRDefault="00F35C5D" w:rsidP="002634EB">
      <w:pPr>
        <w:rPr>
          <w:rFonts w:ascii="Times New Roman" w:hAnsi="Times New Roman" w:cs="Times New Roman"/>
          <w:sz w:val="26"/>
          <w:szCs w:val="26"/>
          <w:lang w:val="it-IT" w:eastAsia="ko-KR"/>
        </w:rPr>
      </w:pPr>
    </w:p>
    <w:p w14:paraId="788012E4" w14:textId="72DFA310" w:rsidR="0099740A" w:rsidRPr="00B3086D" w:rsidRDefault="0099740A" w:rsidP="0099740A">
      <w:pPr>
        <w:pStyle w:val="u3"/>
        <w:rPr>
          <w:rFonts w:ascii="Times New Roman" w:hAnsi="Times New Roman" w:cs="Times New Roman"/>
          <w:color w:val="0070C0"/>
          <w:sz w:val="26"/>
          <w:szCs w:val="26"/>
          <w:lang w:val="it-IT" w:eastAsia="ko-KR"/>
        </w:rPr>
      </w:pPr>
      <w:bookmarkStart w:id="37" w:name="_Toc214872479"/>
      <w:bookmarkStart w:id="38" w:name="_Toc214883262"/>
      <w:r w:rsidRPr="00B3086D">
        <w:rPr>
          <w:rFonts w:ascii="Times New Roman" w:hAnsi="Times New Roman" w:cs="Times New Roman"/>
          <w:color w:val="0070C0"/>
          <w:sz w:val="26"/>
          <w:szCs w:val="26"/>
          <w:lang w:val="it-IT" w:eastAsia="ko-KR"/>
        </w:rPr>
        <w:t>2.2. SW_Cisco_10.172.26.95</w:t>
      </w:r>
      <w:bookmarkEnd w:id="37"/>
      <w:bookmarkEnd w:id="38"/>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99740A" w:rsidRPr="00B3086D" w14:paraId="7E7F3C93"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5EFC7928" w14:textId="77777777" w:rsidR="0099740A" w:rsidRPr="001D6F94" w:rsidRDefault="0099740A"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16C0D384"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99740A" w:rsidRPr="00B3086D" w14:paraId="30222729"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7243DA7F" w14:textId="77777777" w:rsidR="0099740A" w:rsidRPr="00B3086D" w:rsidRDefault="0099740A" w:rsidP="007A591E">
            <w:pPr>
              <w:pStyle w:val="oancuaDanhsach"/>
              <w:numPr>
                <w:ilvl w:val="0"/>
                <w:numId w:val="4"/>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99740A" w:rsidRPr="00B3086D" w14:paraId="50178D48" w14:textId="77777777" w:rsidTr="00614157">
        <w:trPr>
          <w:gridAfter w:val="1"/>
          <w:wAfter w:w="6" w:type="dxa"/>
          <w:trHeight w:val="285"/>
        </w:trPr>
        <w:tc>
          <w:tcPr>
            <w:tcW w:w="7650" w:type="dxa"/>
            <w:tcMar>
              <w:top w:w="0" w:type="dxa"/>
              <w:left w:w="45" w:type="dxa"/>
              <w:bottom w:w="0" w:type="dxa"/>
              <w:right w:w="45" w:type="dxa"/>
            </w:tcMar>
            <w:vAlign w:val="center"/>
            <w:hideMark/>
          </w:tcPr>
          <w:p w14:paraId="29450E76"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5948920B" w14:textId="77777777" w:rsidR="0099740A" w:rsidRPr="00B3086D" w:rsidRDefault="0099740A"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056A861C" w14:textId="77777777" w:rsidTr="00614157">
        <w:trPr>
          <w:gridAfter w:val="1"/>
          <w:wAfter w:w="6" w:type="dxa"/>
          <w:trHeight w:val="285"/>
        </w:trPr>
        <w:tc>
          <w:tcPr>
            <w:tcW w:w="7650" w:type="dxa"/>
            <w:tcMar>
              <w:top w:w="0" w:type="dxa"/>
              <w:left w:w="45" w:type="dxa"/>
              <w:bottom w:w="0" w:type="dxa"/>
              <w:right w:w="45" w:type="dxa"/>
            </w:tcMar>
            <w:vAlign w:val="center"/>
            <w:hideMark/>
          </w:tcPr>
          <w:p w14:paraId="3293E277"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6E63CADE"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C92B908" w14:textId="77777777" w:rsidTr="00614157">
        <w:trPr>
          <w:gridAfter w:val="1"/>
          <w:wAfter w:w="6" w:type="dxa"/>
          <w:trHeight w:val="285"/>
        </w:trPr>
        <w:tc>
          <w:tcPr>
            <w:tcW w:w="7650" w:type="dxa"/>
            <w:tcMar>
              <w:top w:w="0" w:type="dxa"/>
              <w:left w:w="45" w:type="dxa"/>
              <w:bottom w:w="0" w:type="dxa"/>
              <w:right w:w="45" w:type="dxa"/>
            </w:tcMar>
            <w:vAlign w:val="center"/>
            <w:hideMark/>
          </w:tcPr>
          <w:p w14:paraId="62A7A388"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 xml:space="preserve">1.3. Kiểm tra độ dài mật khẩu </w:t>
            </w:r>
          </w:p>
        </w:tc>
        <w:tc>
          <w:tcPr>
            <w:tcW w:w="1623" w:type="dxa"/>
            <w:tcMar>
              <w:top w:w="0" w:type="dxa"/>
              <w:left w:w="45" w:type="dxa"/>
              <w:bottom w:w="0" w:type="dxa"/>
              <w:right w:w="45" w:type="dxa"/>
            </w:tcMar>
            <w:vAlign w:val="center"/>
            <w:hideMark/>
          </w:tcPr>
          <w:p w14:paraId="54397D8F"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870F5DA" w14:textId="77777777" w:rsidTr="00614157">
        <w:trPr>
          <w:gridAfter w:val="1"/>
          <w:wAfter w:w="6" w:type="dxa"/>
          <w:trHeight w:val="285"/>
        </w:trPr>
        <w:tc>
          <w:tcPr>
            <w:tcW w:w="7650" w:type="dxa"/>
            <w:tcMar>
              <w:top w:w="0" w:type="dxa"/>
              <w:left w:w="45" w:type="dxa"/>
              <w:bottom w:w="0" w:type="dxa"/>
              <w:right w:w="45" w:type="dxa"/>
            </w:tcMar>
            <w:vAlign w:val="center"/>
            <w:hideMark/>
          </w:tcPr>
          <w:p w14:paraId="63D138D4"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1.4. Kiểm tra chính sách khóa tài khoản</w:t>
            </w:r>
          </w:p>
        </w:tc>
        <w:tc>
          <w:tcPr>
            <w:tcW w:w="1623" w:type="dxa"/>
            <w:tcMar>
              <w:top w:w="0" w:type="dxa"/>
              <w:left w:w="45" w:type="dxa"/>
              <w:bottom w:w="0" w:type="dxa"/>
              <w:right w:w="45" w:type="dxa"/>
            </w:tcMar>
            <w:vAlign w:val="center"/>
            <w:hideMark/>
          </w:tcPr>
          <w:p w14:paraId="6C7DFD72"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99740A" w:rsidRPr="00B3086D" w14:paraId="3A407777"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60947459"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 quản trị thiết bị</w:t>
            </w:r>
          </w:p>
        </w:tc>
      </w:tr>
      <w:tr w:rsidR="0099740A" w:rsidRPr="00B3086D" w14:paraId="3CDCCFF7" w14:textId="77777777" w:rsidTr="00614157">
        <w:trPr>
          <w:gridAfter w:val="1"/>
          <w:wAfter w:w="6" w:type="dxa"/>
          <w:trHeight w:val="285"/>
        </w:trPr>
        <w:tc>
          <w:tcPr>
            <w:tcW w:w="7650" w:type="dxa"/>
            <w:tcMar>
              <w:top w:w="0" w:type="dxa"/>
              <w:left w:w="45" w:type="dxa"/>
              <w:bottom w:w="0" w:type="dxa"/>
              <w:right w:w="45" w:type="dxa"/>
            </w:tcMar>
            <w:vAlign w:val="center"/>
            <w:hideMark/>
          </w:tcPr>
          <w:p w14:paraId="5633D0BE"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phương thức kết nối đối với line vty</w:t>
            </w:r>
          </w:p>
        </w:tc>
        <w:tc>
          <w:tcPr>
            <w:tcW w:w="1623" w:type="dxa"/>
            <w:tcMar>
              <w:top w:w="0" w:type="dxa"/>
              <w:left w:w="45" w:type="dxa"/>
              <w:bottom w:w="0" w:type="dxa"/>
              <w:right w:w="45" w:type="dxa"/>
            </w:tcMar>
            <w:vAlign w:val="center"/>
            <w:hideMark/>
          </w:tcPr>
          <w:p w14:paraId="1CDBF1ED"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E88895D" w14:textId="77777777" w:rsidTr="00614157">
        <w:trPr>
          <w:gridAfter w:val="1"/>
          <w:wAfter w:w="6" w:type="dxa"/>
          <w:trHeight w:val="285"/>
        </w:trPr>
        <w:tc>
          <w:tcPr>
            <w:tcW w:w="7650" w:type="dxa"/>
            <w:tcMar>
              <w:top w:w="0" w:type="dxa"/>
              <w:left w:w="45" w:type="dxa"/>
              <w:bottom w:w="0" w:type="dxa"/>
              <w:right w:w="45" w:type="dxa"/>
            </w:tcMar>
            <w:vAlign w:val="center"/>
            <w:hideMark/>
          </w:tcPr>
          <w:p w14:paraId="7E22F96A"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line aux 0</w:t>
            </w:r>
          </w:p>
        </w:tc>
        <w:tc>
          <w:tcPr>
            <w:tcW w:w="1623" w:type="dxa"/>
            <w:tcMar>
              <w:top w:w="0" w:type="dxa"/>
              <w:left w:w="45" w:type="dxa"/>
              <w:bottom w:w="0" w:type="dxa"/>
              <w:right w:w="45" w:type="dxa"/>
            </w:tcMar>
            <w:vAlign w:val="center"/>
            <w:hideMark/>
          </w:tcPr>
          <w:p w14:paraId="1EC74AAD"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9171248" w14:textId="77777777" w:rsidTr="00614157">
        <w:trPr>
          <w:gridAfter w:val="1"/>
          <w:wAfter w:w="6" w:type="dxa"/>
          <w:trHeight w:val="285"/>
        </w:trPr>
        <w:tc>
          <w:tcPr>
            <w:tcW w:w="7650" w:type="dxa"/>
            <w:tcMar>
              <w:top w:w="0" w:type="dxa"/>
              <w:left w:w="45" w:type="dxa"/>
              <w:bottom w:w="0" w:type="dxa"/>
              <w:right w:w="45" w:type="dxa"/>
            </w:tcMar>
            <w:vAlign w:val="center"/>
            <w:hideMark/>
          </w:tcPr>
          <w:p w14:paraId="370AAFA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exec-timeout đối với line aux 0</w:t>
            </w:r>
          </w:p>
        </w:tc>
        <w:tc>
          <w:tcPr>
            <w:tcW w:w="1623" w:type="dxa"/>
            <w:tcMar>
              <w:top w:w="0" w:type="dxa"/>
              <w:left w:w="45" w:type="dxa"/>
              <w:bottom w:w="0" w:type="dxa"/>
              <w:right w:w="45" w:type="dxa"/>
            </w:tcMar>
            <w:vAlign w:val="center"/>
            <w:hideMark/>
          </w:tcPr>
          <w:p w14:paraId="300208C4"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BC8C0DE" w14:textId="77777777" w:rsidTr="00614157">
        <w:trPr>
          <w:gridAfter w:val="1"/>
          <w:wAfter w:w="6" w:type="dxa"/>
          <w:trHeight w:val="285"/>
        </w:trPr>
        <w:tc>
          <w:tcPr>
            <w:tcW w:w="7650" w:type="dxa"/>
            <w:tcMar>
              <w:top w:w="0" w:type="dxa"/>
              <w:left w:w="45" w:type="dxa"/>
              <w:bottom w:w="0" w:type="dxa"/>
              <w:right w:w="45" w:type="dxa"/>
            </w:tcMar>
            <w:vAlign w:val="center"/>
            <w:hideMark/>
          </w:tcPr>
          <w:p w14:paraId="65252E25"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exec-timeout đối với line console 0</w:t>
            </w:r>
          </w:p>
        </w:tc>
        <w:tc>
          <w:tcPr>
            <w:tcW w:w="1623" w:type="dxa"/>
            <w:tcMar>
              <w:top w:w="0" w:type="dxa"/>
              <w:left w:w="45" w:type="dxa"/>
              <w:bottom w:w="0" w:type="dxa"/>
              <w:right w:w="45" w:type="dxa"/>
            </w:tcMar>
            <w:vAlign w:val="center"/>
            <w:hideMark/>
          </w:tcPr>
          <w:p w14:paraId="5E68210C"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61AD53E4" w14:textId="77777777" w:rsidTr="00614157">
        <w:trPr>
          <w:gridAfter w:val="1"/>
          <w:wAfter w:w="6" w:type="dxa"/>
          <w:trHeight w:val="285"/>
        </w:trPr>
        <w:tc>
          <w:tcPr>
            <w:tcW w:w="7650" w:type="dxa"/>
            <w:tcMar>
              <w:top w:w="0" w:type="dxa"/>
              <w:left w:w="45" w:type="dxa"/>
              <w:bottom w:w="0" w:type="dxa"/>
              <w:right w:w="45" w:type="dxa"/>
            </w:tcMar>
            <w:vAlign w:val="center"/>
            <w:hideMark/>
          </w:tcPr>
          <w:p w14:paraId="3F9BF9FD"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 Kiểm tra cấu hình exec-timeout đối với line tty</w:t>
            </w:r>
          </w:p>
        </w:tc>
        <w:tc>
          <w:tcPr>
            <w:tcW w:w="1623" w:type="dxa"/>
            <w:tcMar>
              <w:top w:w="0" w:type="dxa"/>
              <w:left w:w="45" w:type="dxa"/>
              <w:bottom w:w="0" w:type="dxa"/>
              <w:right w:w="45" w:type="dxa"/>
            </w:tcMar>
            <w:vAlign w:val="center"/>
            <w:hideMark/>
          </w:tcPr>
          <w:p w14:paraId="5DD2239E"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89CA563" w14:textId="77777777" w:rsidTr="00614157">
        <w:trPr>
          <w:gridAfter w:val="1"/>
          <w:wAfter w:w="6" w:type="dxa"/>
          <w:trHeight w:val="285"/>
        </w:trPr>
        <w:tc>
          <w:tcPr>
            <w:tcW w:w="7650" w:type="dxa"/>
            <w:tcMar>
              <w:top w:w="0" w:type="dxa"/>
              <w:left w:w="45" w:type="dxa"/>
              <w:bottom w:w="0" w:type="dxa"/>
              <w:right w:w="45" w:type="dxa"/>
            </w:tcMar>
            <w:vAlign w:val="center"/>
            <w:hideMark/>
          </w:tcPr>
          <w:p w14:paraId="51783675"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 Kiểm tra cấu hình exec-timeout đối với line vty</w:t>
            </w:r>
          </w:p>
        </w:tc>
        <w:tc>
          <w:tcPr>
            <w:tcW w:w="1623" w:type="dxa"/>
            <w:tcMar>
              <w:top w:w="0" w:type="dxa"/>
              <w:left w:w="45" w:type="dxa"/>
              <w:bottom w:w="0" w:type="dxa"/>
              <w:right w:w="45" w:type="dxa"/>
            </w:tcMar>
            <w:vAlign w:val="center"/>
            <w:hideMark/>
          </w:tcPr>
          <w:p w14:paraId="0BCDFE2C"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C6D98D7" w14:textId="77777777" w:rsidTr="00614157">
        <w:trPr>
          <w:gridAfter w:val="1"/>
          <w:wAfter w:w="6" w:type="dxa"/>
          <w:trHeight w:val="285"/>
        </w:trPr>
        <w:tc>
          <w:tcPr>
            <w:tcW w:w="7650" w:type="dxa"/>
            <w:tcMar>
              <w:top w:w="0" w:type="dxa"/>
              <w:left w:w="45" w:type="dxa"/>
              <w:bottom w:w="0" w:type="dxa"/>
              <w:right w:w="45" w:type="dxa"/>
            </w:tcMar>
            <w:vAlign w:val="center"/>
            <w:hideMark/>
          </w:tcPr>
          <w:p w14:paraId="2C81CB24"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 Kiểm tra cấu hình secret của enable</w:t>
            </w:r>
          </w:p>
        </w:tc>
        <w:tc>
          <w:tcPr>
            <w:tcW w:w="1623" w:type="dxa"/>
            <w:tcMar>
              <w:top w:w="0" w:type="dxa"/>
              <w:left w:w="45" w:type="dxa"/>
              <w:bottom w:w="0" w:type="dxa"/>
              <w:right w:w="45" w:type="dxa"/>
            </w:tcMar>
            <w:vAlign w:val="center"/>
            <w:hideMark/>
          </w:tcPr>
          <w:p w14:paraId="0A5AE771"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72AC5DB" w14:textId="77777777" w:rsidTr="00614157">
        <w:trPr>
          <w:gridAfter w:val="1"/>
          <w:wAfter w:w="6" w:type="dxa"/>
          <w:trHeight w:val="285"/>
        </w:trPr>
        <w:tc>
          <w:tcPr>
            <w:tcW w:w="7650" w:type="dxa"/>
            <w:tcMar>
              <w:top w:w="0" w:type="dxa"/>
              <w:left w:w="45" w:type="dxa"/>
              <w:bottom w:w="0" w:type="dxa"/>
              <w:right w:w="45" w:type="dxa"/>
            </w:tcMar>
            <w:vAlign w:val="center"/>
            <w:hideMark/>
          </w:tcPr>
          <w:p w14:paraId="738D522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 Kiểm tra cấu hình service password-encryption</w:t>
            </w:r>
          </w:p>
        </w:tc>
        <w:tc>
          <w:tcPr>
            <w:tcW w:w="1623" w:type="dxa"/>
            <w:tcMar>
              <w:top w:w="0" w:type="dxa"/>
              <w:left w:w="45" w:type="dxa"/>
              <w:bottom w:w="0" w:type="dxa"/>
              <w:right w:w="45" w:type="dxa"/>
            </w:tcMar>
            <w:vAlign w:val="center"/>
            <w:hideMark/>
          </w:tcPr>
          <w:p w14:paraId="0F96CC5D"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69E3E1C0" w14:textId="77777777" w:rsidTr="00614157">
        <w:trPr>
          <w:gridAfter w:val="1"/>
          <w:wAfter w:w="6" w:type="dxa"/>
          <w:trHeight w:val="285"/>
        </w:trPr>
        <w:tc>
          <w:tcPr>
            <w:tcW w:w="7650" w:type="dxa"/>
            <w:tcMar>
              <w:top w:w="0" w:type="dxa"/>
              <w:left w:w="45" w:type="dxa"/>
              <w:bottom w:w="0" w:type="dxa"/>
              <w:right w:w="45" w:type="dxa"/>
            </w:tcMar>
            <w:vAlign w:val="center"/>
            <w:hideMark/>
          </w:tcPr>
          <w:p w14:paraId="2EF533A2"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2.9. Kiểm tra cấu hình secret với toàn bộ người dùng</w:t>
            </w:r>
          </w:p>
        </w:tc>
        <w:tc>
          <w:tcPr>
            <w:tcW w:w="1623" w:type="dxa"/>
            <w:tcMar>
              <w:top w:w="0" w:type="dxa"/>
              <w:left w:w="45" w:type="dxa"/>
              <w:bottom w:w="0" w:type="dxa"/>
              <w:right w:w="45" w:type="dxa"/>
            </w:tcMar>
            <w:vAlign w:val="center"/>
            <w:hideMark/>
          </w:tcPr>
          <w:p w14:paraId="0FCA95DC"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B573361" w14:textId="77777777" w:rsidTr="00614157">
        <w:trPr>
          <w:gridAfter w:val="1"/>
          <w:wAfter w:w="6" w:type="dxa"/>
          <w:trHeight w:val="285"/>
        </w:trPr>
        <w:tc>
          <w:tcPr>
            <w:tcW w:w="7650" w:type="dxa"/>
            <w:tcMar>
              <w:top w:w="0" w:type="dxa"/>
              <w:left w:w="45" w:type="dxa"/>
              <w:bottom w:w="0" w:type="dxa"/>
              <w:right w:w="45" w:type="dxa"/>
            </w:tcMar>
            <w:vAlign w:val="center"/>
            <w:hideMark/>
          </w:tcPr>
          <w:p w14:paraId="665871DE"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2.10. Kiểm tra thuật toán mã hóa mật khẩu</w:t>
            </w:r>
          </w:p>
        </w:tc>
        <w:tc>
          <w:tcPr>
            <w:tcW w:w="1623" w:type="dxa"/>
            <w:tcMar>
              <w:top w:w="0" w:type="dxa"/>
              <w:left w:w="45" w:type="dxa"/>
              <w:bottom w:w="0" w:type="dxa"/>
              <w:right w:w="45" w:type="dxa"/>
            </w:tcMar>
            <w:vAlign w:val="center"/>
            <w:hideMark/>
          </w:tcPr>
          <w:p w14:paraId="6A1539CC"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183CCA4E" w14:textId="77777777" w:rsidTr="00614157">
        <w:trPr>
          <w:gridAfter w:val="1"/>
          <w:wAfter w:w="6" w:type="dxa"/>
          <w:trHeight w:val="285"/>
        </w:trPr>
        <w:tc>
          <w:tcPr>
            <w:tcW w:w="7650" w:type="dxa"/>
            <w:tcMar>
              <w:top w:w="0" w:type="dxa"/>
              <w:left w:w="45" w:type="dxa"/>
              <w:bottom w:w="0" w:type="dxa"/>
              <w:right w:w="45" w:type="dxa"/>
            </w:tcMar>
            <w:vAlign w:val="center"/>
            <w:hideMark/>
          </w:tcPr>
          <w:p w14:paraId="6B5AFC22"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Kiểm tra cấu hình chuỗi SNMP Community</w:t>
            </w:r>
          </w:p>
        </w:tc>
        <w:tc>
          <w:tcPr>
            <w:tcW w:w="1623" w:type="dxa"/>
            <w:tcMar>
              <w:top w:w="0" w:type="dxa"/>
              <w:left w:w="45" w:type="dxa"/>
              <w:bottom w:w="0" w:type="dxa"/>
              <w:right w:w="45" w:type="dxa"/>
            </w:tcMar>
            <w:vAlign w:val="center"/>
            <w:hideMark/>
          </w:tcPr>
          <w:p w14:paraId="1C8793C6"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D96A640" w14:textId="77777777" w:rsidTr="00614157">
        <w:trPr>
          <w:gridAfter w:val="1"/>
          <w:wAfter w:w="6" w:type="dxa"/>
          <w:trHeight w:val="285"/>
        </w:trPr>
        <w:tc>
          <w:tcPr>
            <w:tcW w:w="7650" w:type="dxa"/>
            <w:tcMar>
              <w:top w:w="0" w:type="dxa"/>
              <w:left w:w="45" w:type="dxa"/>
              <w:bottom w:w="0" w:type="dxa"/>
              <w:right w:w="45" w:type="dxa"/>
            </w:tcMar>
            <w:vAlign w:val="center"/>
            <w:hideMark/>
          </w:tcPr>
          <w:p w14:paraId="6F29CEBA"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Kiểm tra phân quyền cho SNMP-Server Community</w:t>
            </w:r>
          </w:p>
        </w:tc>
        <w:tc>
          <w:tcPr>
            <w:tcW w:w="1623" w:type="dxa"/>
            <w:tcMar>
              <w:top w:w="0" w:type="dxa"/>
              <w:left w:w="45" w:type="dxa"/>
              <w:bottom w:w="0" w:type="dxa"/>
              <w:right w:w="45" w:type="dxa"/>
            </w:tcMar>
            <w:vAlign w:val="center"/>
            <w:hideMark/>
          </w:tcPr>
          <w:p w14:paraId="31EC9ED9"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510044F" w14:textId="77777777" w:rsidTr="00614157">
        <w:trPr>
          <w:trHeight w:val="55"/>
        </w:trPr>
        <w:tc>
          <w:tcPr>
            <w:tcW w:w="9279" w:type="dxa"/>
            <w:gridSpan w:val="3"/>
            <w:shd w:val="clear" w:color="auto" w:fill="FFE599"/>
            <w:tcMar>
              <w:top w:w="0" w:type="dxa"/>
              <w:left w:w="45" w:type="dxa"/>
              <w:bottom w:w="0" w:type="dxa"/>
              <w:right w:w="45" w:type="dxa"/>
            </w:tcMar>
            <w:vAlign w:val="center"/>
            <w:hideMark/>
          </w:tcPr>
          <w:p w14:paraId="7774C0A9"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cấu hình dịch vụ</w:t>
            </w:r>
          </w:p>
        </w:tc>
      </w:tr>
      <w:tr w:rsidR="0099740A" w:rsidRPr="00B3086D" w14:paraId="2F5EA61E" w14:textId="77777777" w:rsidTr="00614157">
        <w:trPr>
          <w:gridAfter w:val="1"/>
          <w:wAfter w:w="6" w:type="dxa"/>
          <w:trHeight w:val="285"/>
        </w:trPr>
        <w:tc>
          <w:tcPr>
            <w:tcW w:w="7650" w:type="dxa"/>
            <w:tcMar>
              <w:top w:w="0" w:type="dxa"/>
              <w:left w:w="45" w:type="dxa"/>
              <w:bottom w:w="0" w:type="dxa"/>
              <w:right w:w="45" w:type="dxa"/>
            </w:tcMar>
            <w:vAlign w:val="center"/>
            <w:hideMark/>
          </w:tcPr>
          <w:p w14:paraId="628240B6"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cấu hình SSH Timeout</w:t>
            </w:r>
          </w:p>
        </w:tc>
        <w:tc>
          <w:tcPr>
            <w:tcW w:w="1623" w:type="dxa"/>
            <w:tcMar>
              <w:top w:w="0" w:type="dxa"/>
              <w:left w:w="45" w:type="dxa"/>
              <w:bottom w:w="0" w:type="dxa"/>
              <w:right w:w="45" w:type="dxa"/>
            </w:tcMar>
            <w:vAlign w:val="center"/>
            <w:hideMark/>
          </w:tcPr>
          <w:p w14:paraId="39F9632E"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8AB6595" w14:textId="77777777" w:rsidTr="00614157">
        <w:trPr>
          <w:gridAfter w:val="1"/>
          <w:wAfter w:w="6" w:type="dxa"/>
          <w:trHeight w:val="285"/>
        </w:trPr>
        <w:tc>
          <w:tcPr>
            <w:tcW w:w="7650" w:type="dxa"/>
            <w:tcMar>
              <w:top w:w="0" w:type="dxa"/>
              <w:left w:w="45" w:type="dxa"/>
              <w:bottom w:w="0" w:type="dxa"/>
              <w:right w:w="45" w:type="dxa"/>
            </w:tcMar>
            <w:vAlign w:val="center"/>
            <w:hideMark/>
          </w:tcPr>
          <w:p w14:paraId="5D178E89"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cấu hình SSH Authentication-Retries</w:t>
            </w:r>
          </w:p>
        </w:tc>
        <w:tc>
          <w:tcPr>
            <w:tcW w:w="1623" w:type="dxa"/>
            <w:tcMar>
              <w:top w:w="0" w:type="dxa"/>
              <w:left w:w="45" w:type="dxa"/>
              <w:bottom w:w="0" w:type="dxa"/>
              <w:right w:w="45" w:type="dxa"/>
            </w:tcMar>
            <w:vAlign w:val="center"/>
            <w:hideMark/>
          </w:tcPr>
          <w:p w14:paraId="6BC3FC1A"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FB086FB" w14:textId="77777777" w:rsidTr="00614157">
        <w:trPr>
          <w:gridAfter w:val="1"/>
          <w:wAfter w:w="6" w:type="dxa"/>
          <w:trHeight w:val="285"/>
        </w:trPr>
        <w:tc>
          <w:tcPr>
            <w:tcW w:w="7650" w:type="dxa"/>
            <w:tcMar>
              <w:top w:w="0" w:type="dxa"/>
              <w:left w:w="45" w:type="dxa"/>
              <w:bottom w:w="0" w:type="dxa"/>
              <w:right w:w="45" w:type="dxa"/>
            </w:tcMar>
            <w:vAlign w:val="center"/>
            <w:hideMark/>
          </w:tcPr>
          <w:p w14:paraId="4264F3F3"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SSH Version</w:t>
            </w:r>
          </w:p>
        </w:tc>
        <w:tc>
          <w:tcPr>
            <w:tcW w:w="1623" w:type="dxa"/>
            <w:tcMar>
              <w:top w:w="0" w:type="dxa"/>
              <w:left w:w="45" w:type="dxa"/>
              <w:bottom w:w="0" w:type="dxa"/>
              <w:right w:w="45" w:type="dxa"/>
            </w:tcMar>
            <w:vAlign w:val="center"/>
            <w:hideMark/>
          </w:tcPr>
          <w:p w14:paraId="35EF7D8E"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1CE5AE7B" w14:textId="77777777" w:rsidTr="00614157">
        <w:trPr>
          <w:gridAfter w:val="1"/>
          <w:wAfter w:w="6" w:type="dxa"/>
          <w:trHeight w:val="285"/>
        </w:trPr>
        <w:tc>
          <w:tcPr>
            <w:tcW w:w="7650" w:type="dxa"/>
            <w:tcMar>
              <w:top w:w="0" w:type="dxa"/>
              <w:left w:w="45" w:type="dxa"/>
              <w:bottom w:w="0" w:type="dxa"/>
              <w:right w:w="45" w:type="dxa"/>
            </w:tcMar>
            <w:vAlign w:val="center"/>
            <w:hideMark/>
          </w:tcPr>
          <w:p w14:paraId="72370F37"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trạng thái dịch vụ CDP</w:t>
            </w:r>
          </w:p>
        </w:tc>
        <w:tc>
          <w:tcPr>
            <w:tcW w:w="1623" w:type="dxa"/>
            <w:tcMar>
              <w:top w:w="0" w:type="dxa"/>
              <w:left w:w="45" w:type="dxa"/>
              <w:bottom w:w="0" w:type="dxa"/>
              <w:right w:w="45" w:type="dxa"/>
            </w:tcMar>
            <w:vAlign w:val="center"/>
            <w:hideMark/>
          </w:tcPr>
          <w:p w14:paraId="454FAE7C"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00BBE5FE" w14:textId="77777777" w:rsidTr="00614157">
        <w:trPr>
          <w:gridAfter w:val="1"/>
          <w:wAfter w:w="6" w:type="dxa"/>
          <w:trHeight w:val="285"/>
        </w:trPr>
        <w:tc>
          <w:tcPr>
            <w:tcW w:w="7650" w:type="dxa"/>
            <w:tcMar>
              <w:top w:w="0" w:type="dxa"/>
              <w:left w:w="45" w:type="dxa"/>
              <w:bottom w:w="0" w:type="dxa"/>
              <w:right w:w="45" w:type="dxa"/>
            </w:tcMar>
            <w:vAlign w:val="center"/>
            <w:hideMark/>
          </w:tcPr>
          <w:p w14:paraId="32635996"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3.5. Kiểm tra trạng thái dịch vụ BOOTP</w:t>
            </w:r>
          </w:p>
        </w:tc>
        <w:tc>
          <w:tcPr>
            <w:tcW w:w="1623" w:type="dxa"/>
            <w:tcMar>
              <w:top w:w="0" w:type="dxa"/>
              <w:left w:w="45" w:type="dxa"/>
              <w:bottom w:w="0" w:type="dxa"/>
              <w:right w:w="45" w:type="dxa"/>
            </w:tcMar>
            <w:vAlign w:val="center"/>
            <w:hideMark/>
          </w:tcPr>
          <w:p w14:paraId="28708C1C"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C87B1A6" w14:textId="77777777" w:rsidTr="00614157">
        <w:trPr>
          <w:gridAfter w:val="1"/>
          <w:wAfter w:w="6" w:type="dxa"/>
          <w:trHeight w:val="285"/>
        </w:trPr>
        <w:tc>
          <w:tcPr>
            <w:tcW w:w="7650" w:type="dxa"/>
            <w:tcMar>
              <w:top w:w="0" w:type="dxa"/>
              <w:left w:w="45" w:type="dxa"/>
              <w:bottom w:w="0" w:type="dxa"/>
              <w:right w:w="45" w:type="dxa"/>
            </w:tcMar>
            <w:vAlign w:val="center"/>
            <w:hideMark/>
          </w:tcPr>
          <w:p w14:paraId="4372F04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3.6. Kiểm tra trạng thái dịch vụ DHCP</w:t>
            </w:r>
          </w:p>
        </w:tc>
        <w:tc>
          <w:tcPr>
            <w:tcW w:w="1623" w:type="dxa"/>
            <w:tcMar>
              <w:top w:w="0" w:type="dxa"/>
              <w:left w:w="45" w:type="dxa"/>
              <w:bottom w:w="0" w:type="dxa"/>
              <w:right w:w="45" w:type="dxa"/>
            </w:tcMar>
            <w:vAlign w:val="center"/>
            <w:hideMark/>
          </w:tcPr>
          <w:p w14:paraId="2B77C32F"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5A9CB64" w14:textId="77777777" w:rsidTr="00614157">
        <w:trPr>
          <w:gridAfter w:val="1"/>
          <w:wAfter w:w="6" w:type="dxa"/>
          <w:trHeight w:val="285"/>
        </w:trPr>
        <w:tc>
          <w:tcPr>
            <w:tcW w:w="7650" w:type="dxa"/>
            <w:tcMar>
              <w:top w:w="0" w:type="dxa"/>
              <w:left w:w="45" w:type="dxa"/>
              <w:bottom w:w="0" w:type="dxa"/>
              <w:right w:w="45" w:type="dxa"/>
            </w:tcMar>
            <w:vAlign w:val="center"/>
            <w:hideMark/>
          </w:tcPr>
          <w:p w14:paraId="6CB70365"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3.7. Kiểm tra trạng thái dịch vụ Identd</w:t>
            </w:r>
          </w:p>
        </w:tc>
        <w:tc>
          <w:tcPr>
            <w:tcW w:w="1623" w:type="dxa"/>
            <w:tcMar>
              <w:top w:w="0" w:type="dxa"/>
              <w:left w:w="45" w:type="dxa"/>
              <w:bottom w:w="0" w:type="dxa"/>
              <w:right w:w="45" w:type="dxa"/>
            </w:tcMar>
            <w:vAlign w:val="center"/>
            <w:hideMark/>
          </w:tcPr>
          <w:p w14:paraId="440A2E94"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0839AD04" w14:textId="77777777" w:rsidTr="00614157">
        <w:trPr>
          <w:gridAfter w:val="1"/>
          <w:wAfter w:w="6" w:type="dxa"/>
          <w:trHeight w:val="285"/>
        </w:trPr>
        <w:tc>
          <w:tcPr>
            <w:tcW w:w="7650" w:type="dxa"/>
            <w:tcMar>
              <w:top w:w="0" w:type="dxa"/>
              <w:left w:w="45" w:type="dxa"/>
              <w:bottom w:w="0" w:type="dxa"/>
              <w:right w:w="45" w:type="dxa"/>
            </w:tcMar>
            <w:vAlign w:val="center"/>
            <w:hideMark/>
          </w:tcPr>
          <w:p w14:paraId="6DEC9D2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3.8. Kiểm tra cấu hình tcp-keepalives-in</w:t>
            </w:r>
          </w:p>
        </w:tc>
        <w:tc>
          <w:tcPr>
            <w:tcW w:w="1623" w:type="dxa"/>
            <w:tcMar>
              <w:top w:w="0" w:type="dxa"/>
              <w:left w:w="45" w:type="dxa"/>
              <w:bottom w:w="0" w:type="dxa"/>
              <w:right w:w="45" w:type="dxa"/>
            </w:tcMar>
            <w:vAlign w:val="center"/>
            <w:hideMark/>
          </w:tcPr>
          <w:p w14:paraId="2956F675"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331E901" w14:textId="77777777" w:rsidTr="00614157">
        <w:trPr>
          <w:gridAfter w:val="1"/>
          <w:wAfter w:w="6" w:type="dxa"/>
          <w:trHeight w:val="285"/>
        </w:trPr>
        <w:tc>
          <w:tcPr>
            <w:tcW w:w="7650" w:type="dxa"/>
            <w:tcMar>
              <w:top w:w="0" w:type="dxa"/>
              <w:left w:w="45" w:type="dxa"/>
              <w:bottom w:w="0" w:type="dxa"/>
              <w:right w:w="45" w:type="dxa"/>
            </w:tcMar>
            <w:vAlign w:val="center"/>
          </w:tcPr>
          <w:p w14:paraId="27AF2302"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3.9. Kiểm tra cấu hình tcp-keepalives-out</w:t>
            </w:r>
          </w:p>
        </w:tc>
        <w:tc>
          <w:tcPr>
            <w:tcW w:w="1623" w:type="dxa"/>
            <w:tcMar>
              <w:top w:w="0" w:type="dxa"/>
              <w:left w:w="45" w:type="dxa"/>
              <w:bottom w:w="0" w:type="dxa"/>
              <w:right w:w="45" w:type="dxa"/>
            </w:tcMar>
            <w:vAlign w:val="center"/>
          </w:tcPr>
          <w:p w14:paraId="04DED22E"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688F88DC" w14:textId="77777777" w:rsidTr="00614157">
        <w:trPr>
          <w:gridAfter w:val="1"/>
          <w:wAfter w:w="6" w:type="dxa"/>
          <w:trHeight w:val="285"/>
        </w:trPr>
        <w:tc>
          <w:tcPr>
            <w:tcW w:w="7650" w:type="dxa"/>
            <w:tcMar>
              <w:top w:w="0" w:type="dxa"/>
              <w:left w:w="45" w:type="dxa"/>
              <w:bottom w:w="0" w:type="dxa"/>
              <w:right w:w="45" w:type="dxa"/>
            </w:tcMar>
            <w:vAlign w:val="center"/>
          </w:tcPr>
          <w:p w14:paraId="5CC4B157"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3.10. Kiểm tra trạng thái dịch vụ PAD</w:t>
            </w:r>
          </w:p>
        </w:tc>
        <w:tc>
          <w:tcPr>
            <w:tcW w:w="1623" w:type="dxa"/>
            <w:tcMar>
              <w:top w:w="0" w:type="dxa"/>
              <w:left w:w="45" w:type="dxa"/>
              <w:bottom w:w="0" w:type="dxa"/>
              <w:right w:w="45" w:type="dxa"/>
            </w:tcMar>
            <w:vAlign w:val="center"/>
          </w:tcPr>
          <w:p w14:paraId="00D438B1"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7F221091" w14:textId="77777777" w:rsidTr="00614157">
        <w:trPr>
          <w:gridAfter w:val="1"/>
          <w:wAfter w:w="6" w:type="dxa"/>
          <w:trHeight w:val="285"/>
        </w:trPr>
        <w:tc>
          <w:tcPr>
            <w:tcW w:w="7650" w:type="dxa"/>
            <w:tcMar>
              <w:top w:w="0" w:type="dxa"/>
              <w:left w:w="45" w:type="dxa"/>
              <w:bottom w:w="0" w:type="dxa"/>
              <w:right w:w="45" w:type="dxa"/>
            </w:tcMar>
            <w:vAlign w:val="center"/>
          </w:tcPr>
          <w:p w14:paraId="6582405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3.11. Kiểm tra cấu hình logging</w:t>
            </w:r>
          </w:p>
        </w:tc>
        <w:tc>
          <w:tcPr>
            <w:tcW w:w="1623" w:type="dxa"/>
            <w:tcMar>
              <w:top w:w="0" w:type="dxa"/>
              <w:left w:w="45" w:type="dxa"/>
              <w:bottom w:w="0" w:type="dxa"/>
              <w:right w:w="45" w:type="dxa"/>
            </w:tcMar>
            <w:vAlign w:val="center"/>
          </w:tcPr>
          <w:p w14:paraId="50EBBF98"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182B39A1" w14:textId="77777777" w:rsidTr="00614157">
        <w:trPr>
          <w:gridAfter w:val="1"/>
          <w:wAfter w:w="6" w:type="dxa"/>
          <w:trHeight w:val="285"/>
        </w:trPr>
        <w:tc>
          <w:tcPr>
            <w:tcW w:w="7650" w:type="dxa"/>
            <w:tcMar>
              <w:top w:w="0" w:type="dxa"/>
              <w:left w:w="45" w:type="dxa"/>
              <w:bottom w:w="0" w:type="dxa"/>
              <w:right w:w="45" w:type="dxa"/>
            </w:tcMar>
            <w:vAlign w:val="center"/>
          </w:tcPr>
          <w:p w14:paraId="58E28F86"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3.12. Kiểm tra cấu hình buffer size đối với logging buffered</w:t>
            </w:r>
          </w:p>
        </w:tc>
        <w:tc>
          <w:tcPr>
            <w:tcW w:w="1623" w:type="dxa"/>
            <w:tcMar>
              <w:top w:w="0" w:type="dxa"/>
              <w:left w:w="45" w:type="dxa"/>
              <w:bottom w:w="0" w:type="dxa"/>
              <w:right w:w="45" w:type="dxa"/>
            </w:tcMar>
            <w:vAlign w:val="center"/>
          </w:tcPr>
          <w:p w14:paraId="06A8E378"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1A66CEE0" w14:textId="77777777" w:rsidTr="00614157">
        <w:trPr>
          <w:gridAfter w:val="1"/>
          <w:wAfter w:w="6" w:type="dxa"/>
          <w:trHeight w:val="285"/>
        </w:trPr>
        <w:tc>
          <w:tcPr>
            <w:tcW w:w="7650" w:type="dxa"/>
            <w:tcMar>
              <w:top w:w="0" w:type="dxa"/>
              <w:left w:w="45" w:type="dxa"/>
              <w:bottom w:w="0" w:type="dxa"/>
              <w:right w:w="45" w:type="dxa"/>
            </w:tcMar>
            <w:vAlign w:val="center"/>
          </w:tcPr>
          <w:p w14:paraId="4D4E9075"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3.13. Kiểm tra cấu hình logging console</w:t>
            </w:r>
          </w:p>
        </w:tc>
        <w:tc>
          <w:tcPr>
            <w:tcW w:w="1623" w:type="dxa"/>
            <w:tcMar>
              <w:top w:w="0" w:type="dxa"/>
              <w:left w:w="45" w:type="dxa"/>
              <w:bottom w:w="0" w:type="dxa"/>
              <w:right w:w="45" w:type="dxa"/>
            </w:tcMar>
            <w:vAlign w:val="center"/>
          </w:tcPr>
          <w:p w14:paraId="5A08B078"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327A4865" w14:textId="77777777" w:rsidTr="00614157">
        <w:trPr>
          <w:gridAfter w:val="1"/>
          <w:wAfter w:w="6" w:type="dxa"/>
          <w:trHeight w:val="285"/>
        </w:trPr>
        <w:tc>
          <w:tcPr>
            <w:tcW w:w="7650" w:type="dxa"/>
            <w:tcMar>
              <w:top w:w="0" w:type="dxa"/>
              <w:left w:w="45" w:type="dxa"/>
              <w:bottom w:w="0" w:type="dxa"/>
              <w:right w:w="45" w:type="dxa"/>
            </w:tcMar>
            <w:vAlign w:val="center"/>
          </w:tcPr>
          <w:p w14:paraId="751B34B3"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3.14. Kiểm tra cấu hình logging host</w:t>
            </w:r>
          </w:p>
        </w:tc>
        <w:tc>
          <w:tcPr>
            <w:tcW w:w="1623" w:type="dxa"/>
            <w:tcMar>
              <w:top w:w="0" w:type="dxa"/>
              <w:left w:w="45" w:type="dxa"/>
              <w:bottom w:w="0" w:type="dxa"/>
              <w:right w:w="45" w:type="dxa"/>
            </w:tcMar>
            <w:vAlign w:val="center"/>
          </w:tcPr>
          <w:p w14:paraId="2FC1A240"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5E7463C0" w14:textId="77777777" w:rsidTr="00614157">
        <w:trPr>
          <w:gridAfter w:val="1"/>
          <w:wAfter w:w="6" w:type="dxa"/>
          <w:trHeight w:val="285"/>
        </w:trPr>
        <w:tc>
          <w:tcPr>
            <w:tcW w:w="7650" w:type="dxa"/>
            <w:tcMar>
              <w:top w:w="0" w:type="dxa"/>
              <w:left w:w="45" w:type="dxa"/>
              <w:bottom w:w="0" w:type="dxa"/>
              <w:right w:w="45" w:type="dxa"/>
            </w:tcMar>
            <w:vAlign w:val="center"/>
          </w:tcPr>
          <w:p w14:paraId="183807B0"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3.15. Kiểm tra cấu hình logging trap</w:t>
            </w:r>
          </w:p>
        </w:tc>
        <w:tc>
          <w:tcPr>
            <w:tcW w:w="1623" w:type="dxa"/>
            <w:tcMar>
              <w:top w:w="0" w:type="dxa"/>
              <w:left w:w="45" w:type="dxa"/>
              <w:bottom w:w="0" w:type="dxa"/>
              <w:right w:w="45" w:type="dxa"/>
            </w:tcMar>
            <w:vAlign w:val="center"/>
          </w:tcPr>
          <w:p w14:paraId="388B98DF"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7ECF07ED" w14:textId="77777777" w:rsidTr="00614157">
        <w:trPr>
          <w:gridAfter w:val="1"/>
          <w:wAfter w:w="6" w:type="dxa"/>
          <w:trHeight w:val="285"/>
        </w:trPr>
        <w:tc>
          <w:tcPr>
            <w:tcW w:w="7650" w:type="dxa"/>
            <w:tcMar>
              <w:top w:w="0" w:type="dxa"/>
              <w:left w:w="45" w:type="dxa"/>
              <w:bottom w:w="0" w:type="dxa"/>
              <w:right w:w="45" w:type="dxa"/>
            </w:tcMar>
            <w:vAlign w:val="center"/>
          </w:tcPr>
          <w:p w14:paraId="3223943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3.16. Kiểm tra cấu hình đồng bộ thời gian</w:t>
            </w:r>
          </w:p>
        </w:tc>
        <w:tc>
          <w:tcPr>
            <w:tcW w:w="1623" w:type="dxa"/>
            <w:tcMar>
              <w:top w:w="0" w:type="dxa"/>
              <w:left w:w="45" w:type="dxa"/>
              <w:bottom w:w="0" w:type="dxa"/>
              <w:right w:w="45" w:type="dxa"/>
            </w:tcMar>
            <w:vAlign w:val="center"/>
          </w:tcPr>
          <w:p w14:paraId="19F8F4AB"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0FBEE5CB" w14:textId="77777777" w:rsidTr="00614157">
        <w:trPr>
          <w:gridAfter w:val="1"/>
          <w:wAfter w:w="6" w:type="dxa"/>
          <w:trHeight w:val="285"/>
        </w:trPr>
        <w:tc>
          <w:tcPr>
            <w:tcW w:w="7650" w:type="dxa"/>
            <w:tcMar>
              <w:top w:w="0" w:type="dxa"/>
              <w:left w:w="45" w:type="dxa"/>
              <w:bottom w:w="0" w:type="dxa"/>
              <w:right w:w="45" w:type="dxa"/>
            </w:tcMar>
            <w:vAlign w:val="center"/>
          </w:tcPr>
          <w:p w14:paraId="67701E0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3.17. Kiểm tra cấu hình ip source-route</w:t>
            </w:r>
          </w:p>
        </w:tc>
        <w:tc>
          <w:tcPr>
            <w:tcW w:w="1623" w:type="dxa"/>
            <w:tcMar>
              <w:top w:w="0" w:type="dxa"/>
              <w:left w:w="45" w:type="dxa"/>
              <w:bottom w:w="0" w:type="dxa"/>
              <w:right w:w="45" w:type="dxa"/>
            </w:tcMar>
            <w:vAlign w:val="center"/>
          </w:tcPr>
          <w:p w14:paraId="533E152B"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bl>
    <w:p w14:paraId="4F975843" w14:textId="77777777" w:rsidR="0099740A" w:rsidRPr="00B3086D" w:rsidRDefault="0099740A" w:rsidP="0099740A">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99740A" w:rsidRPr="00B3086D" w14:paraId="12F7587E"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41FCFA3B" w14:textId="77777777" w:rsidR="0099740A" w:rsidRPr="00B3086D" w:rsidRDefault="0099740A"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21187E08" w14:textId="77777777" w:rsidR="0099740A" w:rsidRPr="00B3086D" w:rsidRDefault="0099740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43A7AF28" w14:textId="77777777" w:rsidR="0099740A" w:rsidRPr="00B3086D" w:rsidRDefault="0099740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99740A" w:rsidRPr="00672481" w14:paraId="742C4387"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360A8DC6"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firmware của thiết bị</w:t>
            </w:r>
          </w:p>
        </w:tc>
        <w:tc>
          <w:tcPr>
            <w:tcW w:w="3510" w:type="dxa"/>
            <w:tcBorders>
              <w:top w:val="single" w:sz="4" w:space="0" w:color="auto"/>
              <w:left w:val="single" w:sz="4" w:space="0" w:color="auto"/>
              <w:bottom w:val="single" w:sz="4" w:space="0" w:color="auto"/>
              <w:right w:val="single" w:sz="4" w:space="0" w:color="auto"/>
            </w:tcBorders>
            <w:vAlign w:val="center"/>
            <w:hideMark/>
          </w:tcPr>
          <w:p w14:paraId="4DEDC104"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firmware của thiết bị không an toàn</w:t>
            </w:r>
          </w:p>
          <w:p w14:paraId="3512995C"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noProof/>
                <w:sz w:val="26"/>
                <w:szCs w:val="26"/>
                <w:lang w:val="vi-VN" w:eastAsia="zh-CN"/>
              </w:rPr>
              <w:drawing>
                <wp:inline distT="0" distB="0" distL="0" distR="0" wp14:anchorId="23A8822E" wp14:editId="1296E9B8">
                  <wp:extent cx="1552792" cy="219106"/>
                  <wp:effectExtent l="0" t="0" r="0" b="9525"/>
                  <wp:docPr id="202234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86287" name=""/>
                          <pic:cNvPicPr/>
                        </pic:nvPicPr>
                        <pic:blipFill>
                          <a:blip r:embed="rId8"/>
                          <a:stretch>
                            <a:fillRect/>
                          </a:stretch>
                        </pic:blipFill>
                        <pic:spPr>
                          <a:xfrm>
                            <a:off x="0" y="0"/>
                            <a:ext cx="1552792" cy="219106"/>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25922F45"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Cập nhật phiên bản firmware mới nhất</w:t>
            </w:r>
          </w:p>
        </w:tc>
      </w:tr>
      <w:tr w:rsidR="0099740A" w:rsidRPr="00672481" w14:paraId="15323489"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61278D99" w14:textId="77777777" w:rsidR="0099740A" w:rsidRPr="001D6F94" w:rsidRDefault="0099740A" w:rsidP="00B3086D">
            <w:pPr>
              <w:rPr>
                <w:rFonts w:ascii="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Kiểm tra thuật toán mã hóa mật khẩu</w:t>
            </w:r>
          </w:p>
        </w:tc>
        <w:tc>
          <w:tcPr>
            <w:tcW w:w="3510" w:type="dxa"/>
            <w:tcBorders>
              <w:top w:val="single" w:sz="4" w:space="0" w:color="auto"/>
              <w:left w:val="single" w:sz="4" w:space="0" w:color="auto"/>
              <w:bottom w:val="single" w:sz="4" w:space="0" w:color="auto"/>
              <w:right w:val="single" w:sz="4" w:space="0" w:color="auto"/>
            </w:tcBorders>
            <w:vAlign w:val="center"/>
            <w:hideMark/>
          </w:tcPr>
          <w:p w14:paraId="457014A7"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thuật toán mã hóa mật khẩu không an toàn</w:t>
            </w:r>
          </w:p>
          <w:p w14:paraId="77D51DFC"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zh-CN"/>
              </w:rPr>
              <w:drawing>
                <wp:inline distT="0" distB="0" distL="0" distR="0" wp14:anchorId="4290E480" wp14:editId="4B9AE63B">
                  <wp:extent cx="1886213" cy="371527"/>
                  <wp:effectExtent l="0" t="0" r="0" b="9525"/>
                  <wp:docPr id="40086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92061" name=""/>
                          <pic:cNvPicPr/>
                        </pic:nvPicPr>
                        <pic:blipFill>
                          <a:blip r:embed="rId9"/>
                          <a:stretch>
                            <a:fillRect/>
                          </a:stretch>
                        </pic:blipFill>
                        <pic:spPr>
                          <a:xfrm>
                            <a:off x="0" y="0"/>
                            <a:ext cx="1886213" cy="371527"/>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45EC4C26"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thuật toán mã hóa lên mức 8 hoặc 9</w:t>
            </w:r>
          </w:p>
        </w:tc>
      </w:tr>
      <w:tr w:rsidR="0099740A" w:rsidRPr="00B3086D" w14:paraId="4DC2C8AA"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4216205F" w14:textId="77777777" w:rsidR="0099740A" w:rsidRPr="00B3086D" w:rsidRDefault="0099740A"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trạng thái dịch vụ CDP</w:t>
            </w:r>
          </w:p>
        </w:tc>
        <w:tc>
          <w:tcPr>
            <w:tcW w:w="3510" w:type="dxa"/>
            <w:tcBorders>
              <w:top w:val="single" w:sz="4" w:space="0" w:color="auto"/>
              <w:left w:val="single" w:sz="4" w:space="0" w:color="auto"/>
              <w:bottom w:val="single" w:sz="4" w:space="0" w:color="auto"/>
              <w:right w:val="single" w:sz="4" w:space="0" w:color="auto"/>
            </w:tcBorders>
            <w:vAlign w:val="center"/>
          </w:tcPr>
          <w:p w14:paraId="65E4A39E"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dịch vụ CDP được bật</w:t>
            </w:r>
          </w:p>
          <w:p w14:paraId="0F65CCB4"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zh-CN"/>
              </w:rPr>
              <w:lastRenderedPageBreak/>
              <w:drawing>
                <wp:inline distT="0" distB="0" distL="0" distR="0" wp14:anchorId="107F3636" wp14:editId="7B4F61BF">
                  <wp:extent cx="1913255" cy="443230"/>
                  <wp:effectExtent l="0" t="0" r="0" b="0"/>
                  <wp:docPr id="120305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57379" name=""/>
                          <pic:cNvPicPr/>
                        </pic:nvPicPr>
                        <pic:blipFill>
                          <a:blip r:embed="rId10"/>
                          <a:stretch>
                            <a:fillRect/>
                          </a:stretch>
                        </pic:blipFill>
                        <pic:spPr>
                          <a:xfrm>
                            <a:off x="0" y="0"/>
                            <a:ext cx="1913255" cy="44323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4F6AC2DF"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lastRenderedPageBreak/>
              <w:t>Tắt dịch vụ CDP</w:t>
            </w:r>
          </w:p>
        </w:tc>
      </w:tr>
      <w:tr w:rsidR="0099740A" w:rsidRPr="00B3086D" w14:paraId="13AA0A04"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449911ED"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logging</w:t>
            </w:r>
          </w:p>
        </w:tc>
        <w:tc>
          <w:tcPr>
            <w:tcW w:w="3510" w:type="dxa"/>
            <w:tcBorders>
              <w:top w:val="single" w:sz="4" w:space="0" w:color="auto"/>
              <w:left w:val="single" w:sz="4" w:space="0" w:color="auto"/>
              <w:bottom w:val="single" w:sz="4" w:space="0" w:color="auto"/>
              <w:right w:val="single" w:sz="4" w:space="0" w:color="auto"/>
            </w:tcBorders>
            <w:vAlign w:val="center"/>
            <w:hideMark/>
          </w:tcPr>
          <w:p w14:paraId="3F5187B7"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35D0506C"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on hoặc logging host</w:t>
            </w:r>
          </w:p>
        </w:tc>
      </w:tr>
      <w:tr w:rsidR="0099740A" w:rsidRPr="00B3086D" w14:paraId="5DE0530A"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7D4EF991" w14:textId="77777777" w:rsidR="0099740A" w:rsidRPr="00B3086D" w:rsidRDefault="0099740A"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logging console</w:t>
            </w:r>
          </w:p>
        </w:tc>
        <w:tc>
          <w:tcPr>
            <w:tcW w:w="3510" w:type="dxa"/>
            <w:tcBorders>
              <w:top w:val="single" w:sz="4" w:space="0" w:color="auto"/>
              <w:left w:val="single" w:sz="4" w:space="0" w:color="auto"/>
              <w:bottom w:val="single" w:sz="4" w:space="0" w:color="auto"/>
              <w:right w:val="single" w:sz="4" w:space="0" w:color="auto"/>
            </w:tcBorders>
            <w:vAlign w:val="center"/>
          </w:tcPr>
          <w:p w14:paraId="59C91FC4"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console chưa được cấu hình</w:t>
            </w:r>
          </w:p>
        </w:tc>
        <w:tc>
          <w:tcPr>
            <w:tcW w:w="3336" w:type="dxa"/>
            <w:tcBorders>
              <w:top w:val="single" w:sz="4" w:space="0" w:color="auto"/>
              <w:left w:val="single" w:sz="4" w:space="0" w:color="auto"/>
              <w:bottom w:val="single" w:sz="4" w:space="0" w:color="auto"/>
              <w:right w:val="single" w:sz="4" w:space="0" w:color="auto"/>
            </w:tcBorders>
            <w:vAlign w:val="center"/>
          </w:tcPr>
          <w:p w14:paraId="13D49838"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console ở level critical</w:t>
            </w:r>
          </w:p>
        </w:tc>
      </w:tr>
      <w:tr w:rsidR="0099740A" w:rsidRPr="00B3086D" w14:paraId="34D73B04"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01DE9767"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Kiểu tra cấu hình logging host</w:t>
            </w:r>
          </w:p>
        </w:tc>
        <w:tc>
          <w:tcPr>
            <w:tcW w:w="3510" w:type="dxa"/>
            <w:tcBorders>
              <w:top w:val="single" w:sz="4" w:space="0" w:color="auto"/>
              <w:left w:val="single" w:sz="4" w:space="0" w:color="auto"/>
              <w:bottom w:val="single" w:sz="4" w:space="0" w:color="auto"/>
              <w:right w:val="single" w:sz="4" w:space="0" w:color="auto"/>
            </w:tcBorders>
            <w:vAlign w:val="center"/>
            <w:hideMark/>
          </w:tcPr>
          <w:p w14:paraId="53630C0E"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host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19D2536D"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host</w:t>
            </w:r>
          </w:p>
        </w:tc>
      </w:tr>
      <w:tr w:rsidR="0099740A" w:rsidRPr="001D6F94" w14:paraId="73F50714"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3FFFC7B1"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logging trap</w:t>
            </w:r>
          </w:p>
        </w:tc>
        <w:tc>
          <w:tcPr>
            <w:tcW w:w="3510" w:type="dxa"/>
            <w:tcBorders>
              <w:top w:val="single" w:sz="4" w:space="0" w:color="auto"/>
              <w:left w:val="single" w:sz="4" w:space="0" w:color="auto"/>
              <w:bottom w:val="single" w:sz="4" w:space="0" w:color="auto"/>
              <w:right w:val="single" w:sz="4" w:space="0" w:color="auto"/>
            </w:tcBorders>
            <w:vAlign w:val="center"/>
            <w:hideMark/>
          </w:tcPr>
          <w:p w14:paraId="529CB6D4"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trap chưa được cấu hình</w:t>
            </w:r>
          </w:p>
        </w:tc>
        <w:tc>
          <w:tcPr>
            <w:tcW w:w="3336" w:type="dxa"/>
            <w:tcBorders>
              <w:top w:val="single" w:sz="4" w:space="0" w:color="auto"/>
              <w:left w:val="single" w:sz="4" w:space="0" w:color="auto"/>
              <w:bottom w:val="single" w:sz="4" w:space="0" w:color="auto"/>
              <w:right w:val="single" w:sz="4" w:space="0" w:color="auto"/>
            </w:tcBorders>
            <w:vAlign w:val="center"/>
            <w:hideMark/>
          </w:tcPr>
          <w:p w14:paraId="611EC193"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trap</w:t>
            </w:r>
          </w:p>
        </w:tc>
      </w:tr>
      <w:tr w:rsidR="0099740A" w:rsidRPr="00672481" w14:paraId="0D2D732F"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1A1D92F0" w14:textId="77777777" w:rsidR="0099740A" w:rsidRPr="00B3086D" w:rsidRDefault="0099740A"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đồng bộ thời gian</w:t>
            </w:r>
          </w:p>
        </w:tc>
        <w:tc>
          <w:tcPr>
            <w:tcW w:w="3510" w:type="dxa"/>
            <w:tcBorders>
              <w:top w:val="single" w:sz="4" w:space="0" w:color="auto"/>
              <w:left w:val="single" w:sz="4" w:space="0" w:color="auto"/>
              <w:bottom w:val="single" w:sz="4" w:space="0" w:color="auto"/>
              <w:right w:val="single" w:sz="4" w:space="0" w:color="auto"/>
            </w:tcBorders>
            <w:vAlign w:val="center"/>
          </w:tcPr>
          <w:p w14:paraId="7B9AC0A6"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đồng bộ thời gian chưa chính xác</w:t>
            </w:r>
          </w:p>
          <w:p w14:paraId="7ADD9ABC"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zh-CN"/>
              </w:rPr>
              <w:drawing>
                <wp:inline distT="0" distB="0" distL="0" distR="0" wp14:anchorId="2F65DC11" wp14:editId="71B83F6E">
                  <wp:extent cx="1913255" cy="253365"/>
                  <wp:effectExtent l="0" t="0" r="0" b="0"/>
                  <wp:docPr id="95915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52864" name=""/>
                          <pic:cNvPicPr/>
                        </pic:nvPicPr>
                        <pic:blipFill>
                          <a:blip r:embed="rId11"/>
                          <a:stretch>
                            <a:fillRect/>
                          </a:stretch>
                        </pic:blipFill>
                        <pic:spPr>
                          <a:xfrm>
                            <a:off x="0" y="0"/>
                            <a:ext cx="1913255" cy="25336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22861702"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đồng bộ thời gian theo giờ Việt Nam</w:t>
            </w:r>
          </w:p>
        </w:tc>
      </w:tr>
    </w:tbl>
    <w:p w14:paraId="54B6283E" w14:textId="77777777" w:rsidR="0099740A" w:rsidRPr="00B3086D" w:rsidRDefault="0099740A" w:rsidP="0099740A">
      <w:pPr>
        <w:rPr>
          <w:rFonts w:ascii="Times New Roman" w:hAnsi="Times New Roman" w:cs="Times New Roman"/>
          <w:sz w:val="26"/>
          <w:szCs w:val="26"/>
          <w:lang w:val="it-IT" w:eastAsia="ko-KR"/>
        </w:rPr>
      </w:pPr>
    </w:p>
    <w:p w14:paraId="399D9F81" w14:textId="612A591B" w:rsidR="0099740A" w:rsidRPr="00B3086D" w:rsidRDefault="0099740A" w:rsidP="0099740A">
      <w:pPr>
        <w:pStyle w:val="u3"/>
        <w:rPr>
          <w:rFonts w:ascii="Times New Roman" w:hAnsi="Times New Roman" w:cs="Times New Roman"/>
          <w:color w:val="0070C0"/>
          <w:sz w:val="26"/>
          <w:szCs w:val="26"/>
          <w:lang w:val="it-IT" w:eastAsia="ko-KR"/>
        </w:rPr>
      </w:pPr>
      <w:bookmarkStart w:id="39" w:name="_Toc214872480"/>
      <w:bookmarkStart w:id="40" w:name="_Toc214883263"/>
      <w:r w:rsidRPr="00B3086D">
        <w:rPr>
          <w:rFonts w:ascii="Times New Roman" w:hAnsi="Times New Roman" w:cs="Times New Roman"/>
          <w:color w:val="0070C0"/>
          <w:sz w:val="26"/>
          <w:szCs w:val="26"/>
          <w:lang w:val="it-IT" w:eastAsia="ko-KR"/>
        </w:rPr>
        <w:t>2.3. SW_Cisco_10.197.26.96</w:t>
      </w:r>
      <w:bookmarkEnd w:id="39"/>
      <w:bookmarkEnd w:id="40"/>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99740A" w:rsidRPr="00B3086D" w14:paraId="19F945AB"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39E2A41C" w14:textId="77777777" w:rsidR="0099740A" w:rsidRPr="001D6F94" w:rsidRDefault="0099740A"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46BE9F7C"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99740A" w:rsidRPr="00B3086D" w14:paraId="144B823E"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0AF28100" w14:textId="77777777" w:rsidR="0099740A" w:rsidRPr="00B3086D" w:rsidRDefault="0099740A" w:rsidP="007A591E">
            <w:pPr>
              <w:pStyle w:val="oancuaDanhsach"/>
              <w:numPr>
                <w:ilvl w:val="0"/>
                <w:numId w:val="5"/>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99740A" w:rsidRPr="00B3086D" w14:paraId="1E70D776" w14:textId="77777777" w:rsidTr="00614157">
        <w:trPr>
          <w:gridAfter w:val="1"/>
          <w:wAfter w:w="6" w:type="dxa"/>
          <w:trHeight w:val="285"/>
        </w:trPr>
        <w:tc>
          <w:tcPr>
            <w:tcW w:w="7650" w:type="dxa"/>
            <w:tcMar>
              <w:top w:w="0" w:type="dxa"/>
              <w:left w:w="45" w:type="dxa"/>
              <w:bottom w:w="0" w:type="dxa"/>
              <w:right w:w="45" w:type="dxa"/>
            </w:tcMar>
            <w:vAlign w:val="center"/>
            <w:hideMark/>
          </w:tcPr>
          <w:p w14:paraId="2FD0429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6396776F" w14:textId="77777777" w:rsidR="0099740A" w:rsidRPr="00B3086D" w:rsidRDefault="0099740A"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7A92A6CF" w14:textId="77777777" w:rsidTr="00614157">
        <w:trPr>
          <w:gridAfter w:val="1"/>
          <w:wAfter w:w="6" w:type="dxa"/>
          <w:trHeight w:val="285"/>
        </w:trPr>
        <w:tc>
          <w:tcPr>
            <w:tcW w:w="7650" w:type="dxa"/>
            <w:tcMar>
              <w:top w:w="0" w:type="dxa"/>
              <w:left w:w="45" w:type="dxa"/>
              <w:bottom w:w="0" w:type="dxa"/>
              <w:right w:w="45" w:type="dxa"/>
            </w:tcMar>
            <w:vAlign w:val="center"/>
            <w:hideMark/>
          </w:tcPr>
          <w:p w14:paraId="6A068030"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1670A5BB"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126E4DAA" w14:textId="77777777" w:rsidTr="00614157">
        <w:trPr>
          <w:gridAfter w:val="1"/>
          <w:wAfter w:w="6" w:type="dxa"/>
          <w:trHeight w:val="285"/>
        </w:trPr>
        <w:tc>
          <w:tcPr>
            <w:tcW w:w="7650" w:type="dxa"/>
            <w:tcMar>
              <w:top w:w="0" w:type="dxa"/>
              <w:left w:w="45" w:type="dxa"/>
              <w:bottom w:w="0" w:type="dxa"/>
              <w:right w:w="45" w:type="dxa"/>
            </w:tcMar>
            <w:vAlign w:val="center"/>
            <w:hideMark/>
          </w:tcPr>
          <w:p w14:paraId="67165606"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độ dài mật khẩu </w:t>
            </w:r>
          </w:p>
        </w:tc>
        <w:tc>
          <w:tcPr>
            <w:tcW w:w="1623" w:type="dxa"/>
            <w:tcMar>
              <w:top w:w="0" w:type="dxa"/>
              <w:left w:w="45" w:type="dxa"/>
              <w:bottom w:w="0" w:type="dxa"/>
              <w:right w:w="45" w:type="dxa"/>
            </w:tcMar>
            <w:vAlign w:val="center"/>
            <w:hideMark/>
          </w:tcPr>
          <w:p w14:paraId="5EEF03B6"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C85A3D2" w14:textId="77777777" w:rsidTr="00614157">
        <w:trPr>
          <w:gridAfter w:val="1"/>
          <w:wAfter w:w="6" w:type="dxa"/>
          <w:trHeight w:val="285"/>
        </w:trPr>
        <w:tc>
          <w:tcPr>
            <w:tcW w:w="7650" w:type="dxa"/>
            <w:tcMar>
              <w:top w:w="0" w:type="dxa"/>
              <w:left w:w="45" w:type="dxa"/>
              <w:bottom w:w="0" w:type="dxa"/>
              <w:right w:w="45" w:type="dxa"/>
            </w:tcMar>
            <w:vAlign w:val="center"/>
            <w:hideMark/>
          </w:tcPr>
          <w:p w14:paraId="2CA61F7E"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1.4. Kiểm tra chính sách khóa tài khoản</w:t>
            </w:r>
          </w:p>
        </w:tc>
        <w:tc>
          <w:tcPr>
            <w:tcW w:w="1623" w:type="dxa"/>
            <w:tcMar>
              <w:top w:w="0" w:type="dxa"/>
              <w:left w:w="45" w:type="dxa"/>
              <w:bottom w:w="0" w:type="dxa"/>
              <w:right w:w="45" w:type="dxa"/>
            </w:tcMar>
            <w:vAlign w:val="center"/>
            <w:hideMark/>
          </w:tcPr>
          <w:p w14:paraId="7C12E91B"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99740A" w:rsidRPr="00B3086D" w14:paraId="1E52D26C"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2DEAA899"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 quản trị thiết bị</w:t>
            </w:r>
          </w:p>
        </w:tc>
      </w:tr>
      <w:tr w:rsidR="0099740A" w:rsidRPr="00B3086D" w14:paraId="29C830D2" w14:textId="77777777" w:rsidTr="00614157">
        <w:trPr>
          <w:gridAfter w:val="1"/>
          <w:wAfter w:w="6" w:type="dxa"/>
          <w:trHeight w:val="285"/>
        </w:trPr>
        <w:tc>
          <w:tcPr>
            <w:tcW w:w="7650" w:type="dxa"/>
            <w:tcMar>
              <w:top w:w="0" w:type="dxa"/>
              <w:left w:w="45" w:type="dxa"/>
              <w:bottom w:w="0" w:type="dxa"/>
              <w:right w:w="45" w:type="dxa"/>
            </w:tcMar>
            <w:vAlign w:val="center"/>
            <w:hideMark/>
          </w:tcPr>
          <w:p w14:paraId="6A5F2EB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phương thức kết nối đối với line vty</w:t>
            </w:r>
          </w:p>
        </w:tc>
        <w:tc>
          <w:tcPr>
            <w:tcW w:w="1623" w:type="dxa"/>
            <w:tcMar>
              <w:top w:w="0" w:type="dxa"/>
              <w:left w:w="45" w:type="dxa"/>
              <w:bottom w:w="0" w:type="dxa"/>
              <w:right w:w="45" w:type="dxa"/>
            </w:tcMar>
            <w:vAlign w:val="center"/>
            <w:hideMark/>
          </w:tcPr>
          <w:p w14:paraId="6090B04C"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8CB0FF8" w14:textId="77777777" w:rsidTr="00614157">
        <w:trPr>
          <w:gridAfter w:val="1"/>
          <w:wAfter w:w="6" w:type="dxa"/>
          <w:trHeight w:val="285"/>
        </w:trPr>
        <w:tc>
          <w:tcPr>
            <w:tcW w:w="7650" w:type="dxa"/>
            <w:tcMar>
              <w:top w:w="0" w:type="dxa"/>
              <w:left w:w="45" w:type="dxa"/>
              <w:bottom w:w="0" w:type="dxa"/>
              <w:right w:w="45" w:type="dxa"/>
            </w:tcMar>
            <w:vAlign w:val="center"/>
            <w:hideMark/>
          </w:tcPr>
          <w:p w14:paraId="0005C0A2"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line aux 0</w:t>
            </w:r>
          </w:p>
        </w:tc>
        <w:tc>
          <w:tcPr>
            <w:tcW w:w="1623" w:type="dxa"/>
            <w:tcMar>
              <w:top w:w="0" w:type="dxa"/>
              <w:left w:w="45" w:type="dxa"/>
              <w:bottom w:w="0" w:type="dxa"/>
              <w:right w:w="45" w:type="dxa"/>
            </w:tcMar>
            <w:vAlign w:val="center"/>
            <w:hideMark/>
          </w:tcPr>
          <w:p w14:paraId="77BBC03E"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9971511" w14:textId="77777777" w:rsidTr="00614157">
        <w:trPr>
          <w:gridAfter w:val="1"/>
          <w:wAfter w:w="6" w:type="dxa"/>
          <w:trHeight w:val="285"/>
        </w:trPr>
        <w:tc>
          <w:tcPr>
            <w:tcW w:w="7650" w:type="dxa"/>
            <w:tcMar>
              <w:top w:w="0" w:type="dxa"/>
              <w:left w:w="45" w:type="dxa"/>
              <w:bottom w:w="0" w:type="dxa"/>
              <w:right w:w="45" w:type="dxa"/>
            </w:tcMar>
            <w:vAlign w:val="center"/>
            <w:hideMark/>
          </w:tcPr>
          <w:p w14:paraId="2130980E"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exec-timeout đối với line aux 0</w:t>
            </w:r>
          </w:p>
        </w:tc>
        <w:tc>
          <w:tcPr>
            <w:tcW w:w="1623" w:type="dxa"/>
            <w:tcMar>
              <w:top w:w="0" w:type="dxa"/>
              <w:left w:w="45" w:type="dxa"/>
              <w:bottom w:w="0" w:type="dxa"/>
              <w:right w:w="45" w:type="dxa"/>
            </w:tcMar>
            <w:vAlign w:val="center"/>
            <w:hideMark/>
          </w:tcPr>
          <w:p w14:paraId="60460768"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B36D027" w14:textId="77777777" w:rsidTr="00614157">
        <w:trPr>
          <w:gridAfter w:val="1"/>
          <w:wAfter w:w="6" w:type="dxa"/>
          <w:trHeight w:val="285"/>
        </w:trPr>
        <w:tc>
          <w:tcPr>
            <w:tcW w:w="7650" w:type="dxa"/>
            <w:tcMar>
              <w:top w:w="0" w:type="dxa"/>
              <w:left w:w="45" w:type="dxa"/>
              <w:bottom w:w="0" w:type="dxa"/>
              <w:right w:w="45" w:type="dxa"/>
            </w:tcMar>
            <w:vAlign w:val="center"/>
            <w:hideMark/>
          </w:tcPr>
          <w:p w14:paraId="341029C8"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exec-timeout đối với line console 0</w:t>
            </w:r>
          </w:p>
        </w:tc>
        <w:tc>
          <w:tcPr>
            <w:tcW w:w="1623" w:type="dxa"/>
            <w:tcMar>
              <w:top w:w="0" w:type="dxa"/>
              <w:left w:w="45" w:type="dxa"/>
              <w:bottom w:w="0" w:type="dxa"/>
              <w:right w:w="45" w:type="dxa"/>
            </w:tcMar>
            <w:vAlign w:val="center"/>
            <w:hideMark/>
          </w:tcPr>
          <w:p w14:paraId="6B1FBA31"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A985372" w14:textId="77777777" w:rsidTr="00614157">
        <w:trPr>
          <w:gridAfter w:val="1"/>
          <w:wAfter w:w="6" w:type="dxa"/>
          <w:trHeight w:val="285"/>
        </w:trPr>
        <w:tc>
          <w:tcPr>
            <w:tcW w:w="7650" w:type="dxa"/>
            <w:tcMar>
              <w:top w:w="0" w:type="dxa"/>
              <w:left w:w="45" w:type="dxa"/>
              <w:bottom w:w="0" w:type="dxa"/>
              <w:right w:w="45" w:type="dxa"/>
            </w:tcMar>
            <w:vAlign w:val="center"/>
            <w:hideMark/>
          </w:tcPr>
          <w:p w14:paraId="40DC46CD"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 Kiểm tra cấu hình exec-timeout đối với line tty</w:t>
            </w:r>
          </w:p>
        </w:tc>
        <w:tc>
          <w:tcPr>
            <w:tcW w:w="1623" w:type="dxa"/>
            <w:tcMar>
              <w:top w:w="0" w:type="dxa"/>
              <w:left w:w="45" w:type="dxa"/>
              <w:bottom w:w="0" w:type="dxa"/>
              <w:right w:w="45" w:type="dxa"/>
            </w:tcMar>
            <w:vAlign w:val="center"/>
            <w:hideMark/>
          </w:tcPr>
          <w:p w14:paraId="5D95101F"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2AB42DF" w14:textId="77777777" w:rsidTr="00614157">
        <w:trPr>
          <w:gridAfter w:val="1"/>
          <w:wAfter w:w="6" w:type="dxa"/>
          <w:trHeight w:val="285"/>
        </w:trPr>
        <w:tc>
          <w:tcPr>
            <w:tcW w:w="7650" w:type="dxa"/>
            <w:tcMar>
              <w:top w:w="0" w:type="dxa"/>
              <w:left w:w="45" w:type="dxa"/>
              <w:bottom w:w="0" w:type="dxa"/>
              <w:right w:w="45" w:type="dxa"/>
            </w:tcMar>
            <w:vAlign w:val="center"/>
            <w:hideMark/>
          </w:tcPr>
          <w:p w14:paraId="00C6229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 Kiểm tra cấu hình exec-timeout đối với line vty</w:t>
            </w:r>
          </w:p>
        </w:tc>
        <w:tc>
          <w:tcPr>
            <w:tcW w:w="1623" w:type="dxa"/>
            <w:tcMar>
              <w:top w:w="0" w:type="dxa"/>
              <w:left w:w="45" w:type="dxa"/>
              <w:bottom w:w="0" w:type="dxa"/>
              <w:right w:w="45" w:type="dxa"/>
            </w:tcMar>
            <w:vAlign w:val="center"/>
            <w:hideMark/>
          </w:tcPr>
          <w:p w14:paraId="4C2AD7F2"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042B404" w14:textId="77777777" w:rsidTr="00614157">
        <w:trPr>
          <w:gridAfter w:val="1"/>
          <w:wAfter w:w="6" w:type="dxa"/>
          <w:trHeight w:val="285"/>
        </w:trPr>
        <w:tc>
          <w:tcPr>
            <w:tcW w:w="7650" w:type="dxa"/>
            <w:tcMar>
              <w:top w:w="0" w:type="dxa"/>
              <w:left w:w="45" w:type="dxa"/>
              <w:bottom w:w="0" w:type="dxa"/>
              <w:right w:w="45" w:type="dxa"/>
            </w:tcMar>
            <w:vAlign w:val="center"/>
            <w:hideMark/>
          </w:tcPr>
          <w:p w14:paraId="1F312FC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 Kiểm tra cấu hình secret của enable</w:t>
            </w:r>
          </w:p>
        </w:tc>
        <w:tc>
          <w:tcPr>
            <w:tcW w:w="1623" w:type="dxa"/>
            <w:tcMar>
              <w:top w:w="0" w:type="dxa"/>
              <w:left w:w="45" w:type="dxa"/>
              <w:bottom w:w="0" w:type="dxa"/>
              <w:right w:w="45" w:type="dxa"/>
            </w:tcMar>
            <w:vAlign w:val="center"/>
            <w:hideMark/>
          </w:tcPr>
          <w:p w14:paraId="3D033CDD"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1FCB4A2" w14:textId="77777777" w:rsidTr="00614157">
        <w:trPr>
          <w:gridAfter w:val="1"/>
          <w:wAfter w:w="6" w:type="dxa"/>
          <w:trHeight w:val="285"/>
        </w:trPr>
        <w:tc>
          <w:tcPr>
            <w:tcW w:w="7650" w:type="dxa"/>
            <w:tcMar>
              <w:top w:w="0" w:type="dxa"/>
              <w:left w:w="45" w:type="dxa"/>
              <w:bottom w:w="0" w:type="dxa"/>
              <w:right w:w="45" w:type="dxa"/>
            </w:tcMar>
            <w:vAlign w:val="center"/>
            <w:hideMark/>
          </w:tcPr>
          <w:p w14:paraId="5A00CD1A"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 Kiểm tra cấu hình service password-encryption</w:t>
            </w:r>
          </w:p>
        </w:tc>
        <w:tc>
          <w:tcPr>
            <w:tcW w:w="1623" w:type="dxa"/>
            <w:tcMar>
              <w:top w:w="0" w:type="dxa"/>
              <w:left w:w="45" w:type="dxa"/>
              <w:bottom w:w="0" w:type="dxa"/>
              <w:right w:w="45" w:type="dxa"/>
            </w:tcMar>
            <w:vAlign w:val="center"/>
            <w:hideMark/>
          </w:tcPr>
          <w:p w14:paraId="6BC93B81"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62B380E" w14:textId="77777777" w:rsidTr="00614157">
        <w:trPr>
          <w:gridAfter w:val="1"/>
          <w:wAfter w:w="6" w:type="dxa"/>
          <w:trHeight w:val="285"/>
        </w:trPr>
        <w:tc>
          <w:tcPr>
            <w:tcW w:w="7650" w:type="dxa"/>
            <w:tcMar>
              <w:top w:w="0" w:type="dxa"/>
              <w:left w:w="45" w:type="dxa"/>
              <w:bottom w:w="0" w:type="dxa"/>
              <w:right w:w="45" w:type="dxa"/>
            </w:tcMar>
            <w:vAlign w:val="center"/>
            <w:hideMark/>
          </w:tcPr>
          <w:p w14:paraId="76AA6C90"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2.9. Kiểm tra cấu hình secret với toàn bộ người dùng</w:t>
            </w:r>
          </w:p>
        </w:tc>
        <w:tc>
          <w:tcPr>
            <w:tcW w:w="1623" w:type="dxa"/>
            <w:tcMar>
              <w:top w:w="0" w:type="dxa"/>
              <w:left w:w="45" w:type="dxa"/>
              <w:bottom w:w="0" w:type="dxa"/>
              <w:right w:w="45" w:type="dxa"/>
            </w:tcMar>
            <w:vAlign w:val="center"/>
            <w:hideMark/>
          </w:tcPr>
          <w:p w14:paraId="0313B59F"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06CB194B" w14:textId="77777777" w:rsidTr="00614157">
        <w:trPr>
          <w:gridAfter w:val="1"/>
          <w:wAfter w:w="6" w:type="dxa"/>
          <w:trHeight w:val="285"/>
        </w:trPr>
        <w:tc>
          <w:tcPr>
            <w:tcW w:w="7650" w:type="dxa"/>
            <w:tcMar>
              <w:top w:w="0" w:type="dxa"/>
              <w:left w:w="45" w:type="dxa"/>
              <w:bottom w:w="0" w:type="dxa"/>
              <w:right w:w="45" w:type="dxa"/>
            </w:tcMar>
            <w:vAlign w:val="center"/>
            <w:hideMark/>
          </w:tcPr>
          <w:p w14:paraId="631239C4"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2.10. Kiểm tra thuật toán mã hóa mật khẩu</w:t>
            </w:r>
          </w:p>
        </w:tc>
        <w:tc>
          <w:tcPr>
            <w:tcW w:w="1623" w:type="dxa"/>
            <w:tcMar>
              <w:top w:w="0" w:type="dxa"/>
              <w:left w:w="45" w:type="dxa"/>
              <w:bottom w:w="0" w:type="dxa"/>
              <w:right w:w="45" w:type="dxa"/>
            </w:tcMar>
            <w:vAlign w:val="center"/>
            <w:hideMark/>
          </w:tcPr>
          <w:p w14:paraId="4D3F0C63"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4DCFCB1F" w14:textId="77777777" w:rsidTr="00614157">
        <w:trPr>
          <w:gridAfter w:val="1"/>
          <w:wAfter w:w="6" w:type="dxa"/>
          <w:trHeight w:val="285"/>
        </w:trPr>
        <w:tc>
          <w:tcPr>
            <w:tcW w:w="7650" w:type="dxa"/>
            <w:tcMar>
              <w:top w:w="0" w:type="dxa"/>
              <w:left w:w="45" w:type="dxa"/>
              <w:bottom w:w="0" w:type="dxa"/>
              <w:right w:w="45" w:type="dxa"/>
            </w:tcMar>
            <w:vAlign w:val="center"/>
            <w:hideMark/>
          </w:tcPr>
          <w:p w14:paraId="3896183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Kiểm tra cấu hình chuỗi SNMP Community</w:t>
            </w:r>
          </w:p>
        </w:tc>
        <w:tc>
          <w:tcPr>
            <w:tcW w:w="1623" w:type="dxa"/>
            <w:tcMar>
              <w:top w:w="0" w:type="dxa"/>
              <w:left w:w="45" w:type="dxa"/>
              <w:bottom w:w="0" w:type="dxa"/>
              <w:right w:w="45" w:type="dxa"/>
            </w:tcMar>
            <w:vAlign w:val="center"/>
            <w:hideMark/>
          </w:tcPr>
          <w:p w14:paraId="712C5BEF"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3DBAB2B" w14:textId="77777777" w:rsidTr="00614157">
        <w:trPr>
          <w:gridAfter w:val="1"/>
          <w:wAfter w:w="6" w:type="dxa"/>
          <w:trHeight w:val="285"/>
        </w:trPr>
        <w:tc>
          <w:tcPr>
            <w:tcW w:w="7650" w:type="dxa"/>
            <w:tcMar>
              <w:top w:w="0" w:type="dxa"/>
              <w:left w:w="45" w:type="dxa"/>
              <w:bottom w:w="0" w:type="dxa"/>
              <w:right w:w="45" w:type="dxa"/>
            </w:tcMar>
            <w:vAlign w:val="center"/>
            <w:hideMark/>
          </w:tcPr>
          <w:p w14:paraId="37B0424C"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Kiểm tra phân quyền cho SNMP-Server Community</w:t>
            </w:r>
          </w:p>
        </w:tc>
        <w:tc>
          <w:tcPr>
            <w:tcW w:w="1623" w:type="dxa"/>
            <w:tcMar>
              <w:top w:w="0" w:type="dxa"/>
              <w:left w:w="45" w:type="dxa"/>
              <w:bottom w:w="0" w:type="dxa"/>
              <w:right w:w="45" w:type="dxa"/>
            </w:tcMar>
            <w:vAlign w:val="center"/>
            <w:hideMark/>
          </w:tcPr>
          <w:p w14:paraId="7FEC35DF"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3A57476" w14:textId="77777777" w:rsidTr="00614157">
        <w:trPr>
          <w:trHeight w:val="55"/>
        </w:trPr>
        <w:tc>
          <w:tcPr>
            <w:tcW w:w="9279" w:type="dxa"/>
            <w:gridSpan w:val="3"/>
            <w:shd w:val="clear" w:color="auto" w:fill="FFE599"/>
            <w:tcMar>
              <w:top w:w="0" w:type="dxa"/>
              <w:left w:w="45" w:type="dxa"/>
              <w:bottom w:w="0" w:type="dxa"/>
              <w:right w:w="45" w:type="dxa"/>
            </w:tcMar>
            <w:vAlign w:val="center"/>
            <w:hideMark/>
          </w:tcPr>
          <w:p w14:paraId="3D424D8A"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cấu hình dịch vụ</w:t>
            </w:r>
          </w:p>
        </w:tc>
      </w:tr>
      <w:tr w:rsidR="0099740A" w:rsidRPr="00B3086D" w14:paraId="779DF6C0" w14:textId="77777777" w:rsidTr="00614157">
        <w:trPr>
          <w:gridAfter w:val="1"/>
          <w:wAfter w:w="6" w:type="dxa"/>
          <w:trHeight w:val="285"/>
        </w:trPr>
        <w:tc>
          <w:tcPr>
            <w:tcW w:w="7650" w:type="dxa"/>
            <w:tcMar>
              <w:top w:w="0" w:type="dxa"/>
              <w:left w:w="45" w:type="dxa"/>
              <w:bottom w:w="0" w:type="dxa"/>
              <w:right w:w="45" w:type="dxa"/>
            </w:tcMar>
            <w:vAlign w:val="center"/>
            <w:hideMark/>
          </w:tcPr>
          <w:p w14:paraId="6D7197B9"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cấu hình SSH Timeout</w:t>
            </w:r>
          </w:p>
        </w:tc>
        <w:tc>
          <w:tcPr>
            <w:tcW w:w="1623" w:type="dxa"/>
            <w:tcMar>
              <w:top w:w="0" w:type="dxa"/>
              <w:left w:w="45" w:type="dxa"/>
              <w:bottom w:w="0" w:type="dxa"/>
              <w:right w:w="45" w:type="dxa"/>
            </w:tcMar>
            <w:vAlign w:val="center"/>
            <w:hideMark/>
          </w:tcPr>
          <w:p w14:paraId="39D691A3"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938F6EA" w14:textId="77777777" w:rsidTr="00614157">
        <w:trPr>
          <w:gridAfter w:val="1"/>
          <w:wAfter w:w="6" w:type="dxa"/>
          <w:trHeight w:val="285"/>
        </w:trPr>
        <w:tc>
          <w:tcPr>
            <w:tcW w:w="7650" w:type="dxa"/>
            <w:tcMar>
              <w:top w:w="0" w:type="dxa"/>
              <w:left w:w="45" w:type="dxa"/>
              <w:bottom w:w="0" w:type="dxa"/>
              <w:right w:w="45" w:type="dxa"/>
            </w:tcMar>
            <w:vAlign w:val="center"/>
            <w:hideMark/>
          </w:tcPr>
          <w:p w14:paraId="02100A1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cấu hình SSH Authentication-Retries</w:t>
            </w:r>
          </w:p>
        </w:tc>
        <w:tc>
          <w:tcPr>
            <w:tcW w:w="1623" w:type="dxa"/>
            <w:tcMar>
              <w:top w:w="0" w:type="dxa"/>
              <w:left w:w="45" w:type="dxa"/>
              <w:bottom w:w="0" w:type="dxa"/>
              <w:right w:w="45" w:type="dxa"/>
            </w:tcMar>
            <w:vAlign w:val="center"/>
            <w:hideMark/>
          </w:tcPr>
          <w:p w14:paraId="3C606615"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E6EEE6C" w14:textId="77777777" w:rsidTr="00614157">
        <w:trPr>
          <w:gridAfter w:val="1"/>
          <w:wAfter w:w="6" w:type="dxa"/>
          <w:trHeight w:val="285"/>
        </w:trPr>
        <w:tc>
          <w:tcPr>
            <w:tcW w:w="7650" w:type="dxa"/>
            <w:tcMar>
              <w:top w:w="0" w:type="dxa"/>
              <w:left w:w="45" w:type="dxa"/>
              <w:bottom w:w="0" w:type="dxa"/>
              <w:right w:w="45" w:type="dxa"/>
            </w:tcMar>
            <w:vAlign w:val="center"/>
            <w:hideMark/>
          </w:tcPr>
          <w:p w14:paraId="7965643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SSH Version</w:t>
            </w:r>
          </w:p>
        </w:tc>
        <w:tc>
          <w:tcPr>
            <w:tcW w:w="1623" w:type="dxa"/>
            <w:tcMar>
              <w:top w:w="0" w:type="dxa"/>
              <w:left w:w="45" w:type="dxa"/>
              <w:bottom w:w="0" w:type="dxa"/>
              <w:right w:w="45" w:type="dxa"/>
            </w:tcMar>
            <w:vAlign w:val="center"/>
            <w:hideMark/>
          </w:tcPr>
          <w:p w14:paraId="41C1AF4D"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B3776F3" w14:textId="77777777" w:rsidTr="00614157">
        <w:trPr>
          <w:gridAfter w:val="1"/>
          <w:wAfter w:w="6" w:type="dxa"/>
          <w:trHeight w:val="285"/>
        </w:trPr>
        <w:tc>
          <w:tcPr>
            <w:tcW w:w="7650" w:type="dxa"/>
            <w:tcMar>
              <w:top w:w="0" w:type="dxa"/>
              <w:left w:w="45" w:type="dxa"/>
              <w:bottom w:w="0" w:type="dxa"/>
              <w:right w:w="45" w:type="dxa"/>
            </w:tcMar>
            <w:vAlign w:val="center"/>
            <w:hideMark/>
          </w:tcPr>
          <w:p w14:paraId="40BD69B8"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trạng thái dịch vụ CDP</w:t>
            </w:r>
          </w:p>
        </w:tc>
        <w:tc>
          <w:tcPr>
            <w:tcW w:w="1623" w:type="dxa"/>
            <w:tcMar>
              <w:top w:w="0" w:type="dxa"/>
              <w:left w:w="45" w:type="dxa"/>
              <w:bottom w:w="0" w:type="dxa"/>
              <w:right w:w="45" w:type="dxa"/>
            </w:tcMar>
            <w:vAlign w:val="center"/>
            <w:hideMark/>
          </w:tcPr>
          <w:p w14:paraId="3D8D926F"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0E30F122" w14:textId="77777777" w:rsidTr="00614157">
        <w:trPr>
          <w:gridAfter w:val="1"/>
          <w:wAfter w:w="6" w:type="dxa"/>
          <w:trHeight w:val="285"/>
        </w:trPr>
        <w:tc>
          <w:tcPr>
            <w:tcW w:w="7650" w:type="dxa"/>
            <w:tcMar>
              <w:top w:w="0" w:type="dxa"/>
              <w:left w:w="45" w:type="dxa"/>
              <w:bottom w:w="0" w:type="dxa"/>
              <w:right w:w="45" w:type="dxa"/>
            </w:tcMar>
            <w:vAlign w:val="center"/>
            <w:hideMark/>
          </w:tcPr>
          <w:p w14:paraId="19DB452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3.5. Kiểm tra trạng thái dịch vụ BOOTP</w:t>
            </w:r>
          </w:p>
        </w:tc>
        <w:tc>
          <w:tcPr>
            <w:tcW w:w="1623" w:type="dxa"/>
            <w:tcMar>
              <w:top w:w="0" w:type="dxa"/>
              <w:left w:w="45" w:type="dxa"/>
              <w:bottom w:w="0" w:type="dxa"/>
              <w:right w:w="45" w:type="dxa"/>
            </w:tcMar>
            <w:vAlign w:val="center"/>
            <w:hideMark/>
          </w:tcPr>
          <w:p w14:paraId="0BF9EE20"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6A3FBA5C" w14:textId="77777777" w:rsidTr="00614157">
        <w:trPr>
          <w:gridAfter w:val="1"/>
          <w:wAfter w:w="6" w:type="dxa"/>
          <w:trHeight w:val="285"/>
        </w:trPr>
        <w:tc>
          <w:tcPr>
            <w:tcW w:w="7650" w:type="dxa"/>
            <w:tcMar>
              <w:top w:w="0" w:type="dxa"/>
              <w:left w:w="45" w:type="dxa"/>
              <w:bottom w:w="0" w:type="dxa"/>
              <w:right w:w="45" w:type="dxa"/>
            </w:tcMar>
            <w:vAlign w:val="center"/>
            <w:hideMark/>
          </w:tcPr>
          <w:p w14:paraId="069F5EFA"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3.6. Kiểm tra trạng thái dịch vụ DHCP</w:t>
            </w:r>
          </w:p>
        </w:tc>
        <w:tc>
          <w:tcPr>
            <w:tcW w:w="1623" w:type="dxa"/>
            <w:tcMar>
              <w:top w:w="0" w:type="dxa"/>
              <w:left w:w="45" w:type="dxa"/>
              <w:bottom w:w="0" w:type="dxa"/>
              <w:right w:w="45" w:type="dxa"/>
            </w:tcMar>
            <w:vAlign w:val="center"/>
            <w:hideMark/>
          </w:tcPr>
          <w:p w14:paraId="2B0B4416"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68F64F99" w14:textId="77777777" w:rsidTr="00614157">
        <w:trPr>
          <w:gridAfter w:val="1"/>
          <w:wAfter w:w="6" w:type="dxa"/>
          <w:trHeight w:val="285"/>
        </w:trPr>
        <w:tc>
          <w:tcPr>
            <w:tcW w:w="7650" w:type="dxa"/>
            <w:tcMar>
              <w:top w:w="0" w:type="dxa"/>
              <w:left w:w="45" w:type="dxa"/>
              <w:bottom w:w="0" w:type="dxa"/>
              <w:right w:w="45" w:type="dxa"/>
            </w:tcMar>
            <w:vAlign w:val="center"/>
            <w:hideMark/>
          </w:tcPr>
          <w:p w14:paraId="29DD485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3.7. Kiểm tra trạng thái dịch vụ Identd</w:t>
            </w:r>
          </w:p>
        </w:tc>
        <w:tc>
          <w:tcPr>
            <w:tcW w:w="1623" w:type="dxa"/>
            <w:tcMar>
              <w:top w:w="0" w:type="dxa"/>
              <w:left w:w="45" w:type="dxa"/>
              <w:bottom w:w="0" w:type="dxa"/>
              <w:right w:w="45" w:type="dxa"/>
            </w:tcMar>
            <w:vAlign w:val="center"/>
            <w:hideMark/>
          </w:tcPr>
          <w:p w14:paraId="292E1C09"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66AA1D2C" w14:textId="77777777" w:rsidTr="00614157">
        <w:trPr>
          <w:gridAfter w:val="1"/>
          <w:wAfter w:w="6" w:type="dxa"/>
          <w:trHeight w:val="285"/>
        </w:trPr>
        <w:tc>
          <w:tcPr>
            <w:tcW w:w="7650" w:type="dxa"/>
            <w:tcMar>
              <w:top w:w="0" w:type="dxa"/>
              <w:left w:w="45" w:type="dxa"/>
              <w:bottom w:w="0" w:type="dxa"/>
              <w:right w:w="45" w:type="dxa"/>
            </w:tcMar>
            <w:vAlign w:val="center"/>
            <w:hideMark/>
          </w:tcPr>
          <w:p w14:paraId="4C58819D"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3.8. Kiểm tra cấu hình tcp-keepalives-in</w:t>
            </w:r>
          </w:p>
        </w:tc>
        <w:tc>
          <w:tcPr>
            <w:tcW w:w="1623" w:type="dxa"/>
            <w:tcMar>
              <w:top w:w="0" w:type="dxa"/>
              <w:left w:w="45" w:type="dxa"/>
              <w:bottom w:w="0" w:type="dxa"/>
              <w:right w:w="45" w:type="dxa"/>
            </w:tcMar>
            <w:vAlign w:val="center"/>
            <w:hideMark/>
          </w:tcPr>
          <w:p w14:paraId="7A71467D"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B341BE6" w14:textId="77777777" w:rsidTr="00614157">
        <w:trPr>
          <w:gridAfter w:val="1"/>
          <w:wAfter w:w="6" w:type="dxa"/>
          <w:trHeight w:val="285"/>
        </w:trPr>
        <w:tc>
          <w:tcPr>
            <w:tcW w:w="7650" w:type="dxa"/>
            <w:tcMar>
              <w:top w:w="0" w:type="dxa"/>
              <w:left w:w="45" w:type="dxa"/>
              <w:bottom w:w="0" w:type="dxa"/>
              <w:right w:w="45" w:type="dxa"/>
            </w:tcMar>
            <w:vAlign w:val="center"/>
          </w:tcPr>
          <w:p w14:paraId="272E1340"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3.9. Kiểm tra cấu hình tcp-keepalives-out</w:t>
            </w:r>
          </w:p>
        </w:tc>
        <w:tc>
          <w:tcPr>
            <w:tcW w:w="1623" w:type="dxa"/>
            <w:tcMar>
              <w:top w:w="0" w:type="dxa"/>
              <w:left w:w="45" w:type="dxa"/>
              <w:bottom w:w="0" w:type="dxa"/>
              <w:right w:w="45" w:type="dxa"/>
            </w:tcMar>
            <w:vAlign w:val="center"/>
          </w:tcPr>
          <w:p w14:paraId="2DA5582A"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27C351D9" w14:textId="77777777" w:rsidTr="00614157">
        <w:trPr>
          <w:gridAfter w:val="1"/>
          <w:wAfter w:w="6" w:type="dxa"/>
          <w:trHeight w:val="285"/>
        </w:trPr>
        <w:tc>
          <w:tcPr>
            <w:tcW w:w="7650" w:type="dxa"/>
            <w:tcMar>
              <w:top w:w="0" w:type="dxa"/>
              <w:left w:w="45" w:type="dxa"/>
              <w:bottom w:w="0" w:type="dxa"/>
              <w:right w:w="45" w:type="dxa"/>
            </w:tcMar>
            <w:vAlign w:val="center"/>
          </w:tcPr>
          <w:p w14:paraId="591F1BD2"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3.10. Kiểm tra trạng thái dịch vụ PAD</w:t>
            </w:r>
          </w:p>
        </w:tc>
        <w:tc>
          <w:tcPr>
            <w:tcW w:w="1623" w:type="dxa"/>
            <w:tcMar>
              <w:top w:w="0" w:type="dxa"/>
              <w:left w:w="45" w:type="dxa"/>
              <w:bottom w:w="0" w:type="dxa"/>
              <w:right w:w="45" w:type="dxa"/>
            </w:tcMar>
            <w:vAlign w:val="center"/>
          </w:tcPr>
          <w:p w14:paraId="197B3C41"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243F2D38" w14:textId="77777777" w:rsidTr="00614157">
        <w:trPr>
          <w:gridAfter w:val="1"/>
          <w:wAfter w:w="6" w:type="dxa"/>
          <w:trHeight w:val="285"/>
        </w:trPr>
        <w:tc>
          <w:tcPr>
            <w:tcW w:w="7650" w:type="dxa"/>
            <w:tcMar>
              <w:top w:w="0" w:type="dxa"/>
              <w:left w:w="45" w:type="dxa"/>
              <w:bottom w:w="0" w:type="dxa"/>
              <w:right w:w="45" w:type="dxa"/>
            </w:tcMar>
            <w:vAlign w:val="center"/>
          </w:tcPr>
          <w:p w14:paraId="0B27A935"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3.11. Kiểm tra cấu hình logging</w:t>
            </w:r>
          </w:p>
        </w:tc>
        <w:tc>
          <w:tcPr>
            <w:tcW w:w="1623" w:type="dxa"/>
            <w:tcMar>
              <w:top w:w="0" w:type="dxa"/>
              <w:left w:w="45" w:type="dxa"/>
              <w:bottom w:w="0" w:type="dxa"/>
              <w:right w:w="45" w:type="dxa"/>
            </w:tcMar>
            <w:vAlign w:val="center"/>
          </w:tcPr>
          <w:p w14:paraId="0B9312A6"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6DED9A46" w14:textId="77777777" w:rsidTr="00614157">
        <w:trPr>
          <w:gridAfter w:val="1"/>
          <w:wAfter w:w="6" w:type="dxa"/>
          <w:trHeight w:val="285"/>
        </w:trPr>
        <w:tc>
          <w:tcPr>
            <w:tcW w:w="7650" w:type="dxa"/>
            <w:tcMar>
              <w:top w:w="0" w:type="dxa"/>
              <w:left w:w="45" w:type="dxa"/>
              <w:bottom w:w="0" w:type="dxa"/>
              <w:right w:w="45" w:type="dxa"/>
            </w:tcMar>
            <w:vAlign w:val="center"/>
          </w:tcPr>
          <w:p w14:paraId="26B678B0"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3.12. Kiểm tra cấu hình buffer size đối với logging buffered</w:t>
            </w:r>
          </w:p>
        </w:tc>
        <w:tc>
          <w:tcPr>
            <w:tcW w:w="1623" w:type="dxa"/>
            <w:tcMar>
              <w:top w:w="0" w:type="dxa"/>
              <w:left w:w="45" w:type="dxa"/>
              <w:bottom w:w="0" w:type="dxa"/>
              <w:right w:w="45" w:type="dxa"/>
            </w:tcMar>
            <w:vAlign w:val="center"/>
          </w:tcPr>
          <w:p w14:paraId="4140CC62"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61CCF077" w14:textId="77777777" w:rsidTr="00614157">
        <w:trPr>
          <w:gridAfter w:val="1"/>
          <w:wAfter w:w="6" w:type="dxa"/>
          <w:trHeight w:val="285"/>
        </w:trPr>
        <w:tc>
          <w:tcPr>
            <w:tcW w:w="7650" w:type="dxa"/>
            <w:tcMar>
              <w:top w:w="0" w:type="dxa"/>
              <w:left w:w="45" w:type="dxa"/>
              <w:bottom w:w="0" w:type="dxa"/>
              <w:right w:w="45" w:type="dxa"/>
            </w:tcMar>
            <w:vAlign w:val="center"/>
          </w:tcPr>
          <w:p w14:paraId="4F4464FE"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3.13. Kiểm tra cấu hình logging console</w:t>
            </w:r>
          </w:p>
        </w:tc>
        <w:tc>
          <w:tcPr>
            <w:tcW w:w="1623" w:type="dxa"/>
            <w:tcMar>
              <w:top w:w="0" w:type="dxa"/>
              <w:left w:w="45" w:type="dxa"/>
              <w:bottom w:w="0" w:type="dxa"/>
              <w:right w:w="45" w:type="dxa"/>
            </w:tcMar>
            <w:vAlign w:val="center"/>
          </w:tcPr>
          <w:p w14:paraId="0DE33DF7"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61B600A2" w14:textId="77777777" w:rsidTr="00614157">
        <w:trPr>
          <w:gridAfter w:val="1"/>
          <w:wAfter w:w="6" w:type="dxa"/>
          <w:trHeight w:val="285"/>
        </w:trPr>
        <w:tc>
          <w:tcPr>
            <w:tcW w:w="7650" w:type="dxa"/>
            <w:tcMar>
              <w:top w:w="0" w:type="dxa"/>
              <w:left w:w="45" w:type="dxa"/>
              <w:bottom w:w="0" w:type="dxa"/>
              <w:right w:w="45" w:type="dxa"/>
            </w:tcMar>
            <w:vAlign w:val="center"/>
          </w:tcPr>
          <w:p w14:paraId="0E31E6DE"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3.14. Kiểm tra cấu hình logging host</w:t>
            </w:r>
          </w:p>
        </w:tc>
        <w:tc>
          <w:tcPr>
            <w:tcW w:w="1623" w:type="dxa"/>
            <w:tcMar>
              <w:top w:w="0" w:type="dxa"/>
              <w:left w:w="45" w:type="dxa"/>
              <w:bottom w:w="0" w:type="dxa"/>
              <w:right w:w="45" w:type="dxa"/>
            </w:tcMar>
            <w:vAlign w:val="center"/>
          </w:tcPr>
          <w:p w14:paraId="2B7279C3"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3B1FDEF0" w14:textId="77777777" w:rsidTr="00614157">
        <w:trPr>
          <w:gridAfter w:val="1"/>
          <w:wAfter w:w="6" w:type="dxa"/>
          <w:trHeight w:val="285"/>
        </w:trPr>
        <w:tc>
          <w:tcPr>
            <w:tcW w:w="7650" w:type="dxa"/>
            <w:tcMar>
              <w:top w:w="0" w:type="dxa"/>
              <w:left w:w="45" w:type="dxa"/>
              <w:bottom w:w="0" w:type="dxa"/>
              <w:right w:w="45" w:type="dxa"/>
            </w:tcMar>
            <w:vAlign w:val="center"/>
          </w:tcPr>
          <w:p w14:paraId="1E433C0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3.15. Kiểm tra cấu hình logging trap</w:t>
            </w:r>
          </w:p>
        </w:tc>
        <w:tc>
          <w:tcPr>
            <w:tcW w:w="1623" w:type="dxa"/>
            <w:tcMar>
              <w:top w:w="0" w:type="dxa"/>
              <w:left w:w="45" w:type="dxa"/>
              <w:bottom w:w="0" w:type="dxa"/>
              <w:right w:w="45" w:type="dxa"/>
            </w:tcMar>
            <w:vAlign w:val="center"/>
          </w:tcPr>
          <w:p w14:paraId="146328C6"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109E99B9" w14:textId="77777777" w:rsidTr="00614157">
        <w:trPr>
          <w:gridAfter w:val="1"/>
          <w:wAfter w:w="6" w:type="dxa"/>
          <w:trHeight w:val="285"/>
        </w:trPr>
        <w:tc>
          <w:tcPr>
            <w:tcW w:w="7650" w:type="dxa"/>
            <w:tcMar>
              <w:top w:w="0" w:type="dxa"/>
              <w:left w:w="45" w:type="dxa"/>
              <w:bottom w:w="0" w:type="dxa"/>
              <w:right w:w="45" w:type="dxa"/>
            </w:tcMar>
            <w:vAlign w:val="center"/>
          </w:tcPr>
          <w:p w14:paraId="50B8811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3.16. Kiểm tra cấu hình đồng bộ thời gian</w:t>
            </w:r>
          </w:p>
        </w:tc>
        <w:tc>
          <w:tcPr>
            <w:tcW w:w="1623" w:type="dxa"/>
            <w:tcMar>
              <w:top w:w="0" w:type="dxa"/>
              <w:left w:w="45" w:type="dxa"/>
              <w:bottom w:w="0" w:type="dxa"/>
              <w:right w:w="45" w:type="dxa"/>
            </w:tcMar>
            <w:vAlign w:val="center"/>
          </w:tcPr>
          <w:p w14:paraId="513C47E2"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22D44FF3" w14:textId="77777777" w:rsidTr="00614157">
        <w:trPr>
          <w:gridAfter w:val="1"/>
          <w:wAfter w:w="6" w:type="dxa"/>
          <w:trHeight w:val="285"/>
        </w:trPr>
        <w:tc>
          <w:tcPr>
            <w:tcW w:w="7650" w:type="dxa"/>
            <w:tcMar>
              <w:top w:w="0" w:type="dxa"/>
              <w:left w:w="45" w:type="dxa"/>
              <w:bottom w:w="0" w:type="dxa"/>
              <w:right w:w="45" w:type="dxa"/>
            </w:tcMar>
            <w:vAlign w:val="center"/>
          </w:tcPr>
          <w:p w14:paraId="2F7C01E9"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3.17. Kiểm tra cấu hình ip source-route</w:t>
            </w:r>
          </w:p>
        </w:tc>
        <w:tc>
          <w:tcPr>
            <w:tcW w:w="1623" w:type="dxa"/>
            <w:tcMar>
              <w:top w:w="0" w:type="dxa"/>
              <w:left w:w="45" w:type="dxa"/>
              <w:bottom w:w="0" w:type="dxa"/>
              <w:right w:w="45" w:type="dxa"/>
            </w:tcMar>
            <w:vAlign w:val="center"/>
          </w:tcPr>
          <w:p w14:paraId="436207DC"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bl>
    <w:p w14:paraId="15A112E2" w14:textId="77777777" w:rsidR="0099740A" w:rsidRPr="00B3086D" w:rsidRDefault="0099740A" w:rsidP="0099740A">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99740A" w:rsidRPr="00B3086D" w14:paraId="0914044D"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39054AAB" w14:textId="77777777" w:rsidR="0099740A" w:rsidRPr="00B3086D" w:rsidRDefault="0099740A"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1B0E5020" w14:textId="77777777" w:rsidR="0099740A" w:rsidRPr="00B3086D" w:rsidRDefault="0099740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0F24927A" w14:textId="77777777" w:rsidR="0099740A" w:rsidRPr="00B3086D" w:rsidRDefault="0099740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99740A" w:rsidRPr="00672481" w14:paraId="0DD1E8BD"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5FF5B75E"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firmware của thiết bị</w:t>
            </w:r>
          </w:p>
        </w:tc>
        <w:tc>
          <w:tcPr>
            <w:tcW w:w="3510" w:type="dxa"/>
            <w:tcBorders>
              <w:top w:val="single" w:sz="4" w:space="0" w:color="auto"/>
              <w:left w:val="single" w:sz="4" w:space="0" w:color="auto"/>
              <w:bottom w:val="single" w:sz="4" w:space="0" w:color="auto"/>
              <w:right w:val="single" w:sz="4" w:space="0" w:color="auto"/>
            </w:tcBorders>
            <w:vAlign w:val="center"/>
            <w:hideMark/>
          </w:tcPr>
          <w:p w14:paraId="7088703B"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firmware của thiết bị không an toàn</w:t>
            </w:r>
          </w:p>
          <w:p w14:paraId="3D467488"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noProof/>
                <w:sz w:val="26"/>
                <w:szCs w:val="26"/>
                <w:lang w:val="vi-VN" w:eastAsia="zh-CN"/>
              </w:rPr>
              <w:drawing>
                <wp:inline distT="0" distB="0" distL="0" distR="0" wp14:anchorId="283C8F8F" wp14:editId="365C2DE7">
                  <wp:extent cx="1552792" cy="219106"/>
                  <wp:effectExtent l="0" t="0" r="0" b="9525"/>
                  <wp:docPr id="159498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86287" name=""/>
                          <pic:cNvPicPr/>
                        </pic:nvPicPr>
                        <pic:blipFill>
                          <a:blip r:embed="rId8"/>
                          <a:stretch>
                            <a:fillRect/>
                          </a:stretch>
                        </pic:blipFill>
                        <pic:spPr>
                          <a:xfrm>
                            <a:off x="0" y="0"/>
                            <a:ext cx="1552792" cy="219106"/>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52F14ADD"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Cập nhật phiên bản firmware mới nhất</w:t>
            </w:r>
          </w:p>
        </w:tc>
      </w:tr>
      <w:tr w:rsidR="0099740A" w:rsidRPr="00672481" w14:paraId="4C7A3B41"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48DA5614" w14:textId="77777777" w:rsidR="0099740A" w:rsidRPr="001D6F94" w:rsidRDefault="0099740A" w:rsidP="00B3086D">
            <w:pPr>
              <w:rPr>
                <w:rFonts w:ascii="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Kiểm tra thuật toán mã hóa mật khẩu</w:t>
            </w:r>
          </w:p>
        </w:tc>
        <w:tc>
          <w:tcPr>
            <w:tcW w:w="3510" w:type="dxa"/>
            <w:tcBorders>
              <w:top w:val="single" w:sz="4" w:space="0" w:color="auto"/>
              <w:left w:val="single" w:sz="4" w:space="0" w:color="auto"/>
              <w:bottom w:val="single" w:sz="4" w:space="0" w:color="auto"/>
              <w:right w:val="single" w:sz="4" w:space="0" w:color="auto"/>
            </w:tcBorders>
            <w:vAlign w:val="center"/>
            <w:hideMark/>
          </w:tcPr>
          <w:p w14:paraId="7B2518AD"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thuật toán mã hóa mật khẩu không an toàn</w:t>
            </w:r>
          </w:p>
          <w:p w14:paraId="593095C3"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zh-CN"/>
              </w:rPr>
              <w:drawing>
                <wp:inline distT="0" distB="0" distL="0" distR="0" wp14:anchorId="0959BF4D" wp14:editId="530CB248">
                  <wp:extent cx="1886213" cy="371527"/>
                  <wp:effectExtent l="0" t="0" r="0" b="9525"/>
                  <wp:docPr id="20250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92061" name=""/>
                          <pic:cNvPicPr/>
                        </pic:nvPicPr>
                        <pic:blipFill>
                          <a:blip r:embed="rId9"/>
                          <a:stretch>
                            <a:fillRect/>
                          </a:stretch>
                        </pic:blipFill>
                        <pic:spPr>
                          <a:xfrm>
                            <a:off x="0" y="0"/>
                            <a:ext cx="1886213" cy="371527"/>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37EE4FDA"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thuật toán mã hóa lên mức 8 hoặc 9</w:t>
            </w:r>
          </w:p>
        </w:tc>
      </w:tr>
      <w:tr w:rsidR="0099740A" w:rsidRPr="00B3086D" w14:paraId="73F3AE76"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08401D62" w14:textId="77777777" w:rsidR="0099740A" w:rsidRPr="00B3086D" w:rsidRDefault="0099740A"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trạng thái dịch vụ CDP</w:t>
            </w:r>
          </w:p>
        </w:tc>
        <w:tc>
          <w:tcPr>
            <w:tcW w:w="3510" w:type="dxa"/>
            <w:tcBorders>
              <w:top w:val="single" w:sz="4" w:space="0" w:color="auto"/>
              <w:left w:val="single" w:sz="4" w:space="0" w:color="auto"/>
              <w:bottom w:val="single" w:sz="4" w:space="0" w:color="auto"/>
              <w:right w:val="single" w:sz="4" w:space="0" w:color="auto"/>
            </w:tcBorders>
            <w:vAlign w:val="center"/>
          </w:tcPr>
          <w:p w14:paraId="1EB3FA3E"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dịch vụ CDP được bật</w:t>
            </w:r>
          </w:p>
          <w:p w14:paraId="7993D47E"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zh-CN"/>
              </w:rPr>
              <w:drawing>
                <wp:inline distT="0" distB="0" distL="0" distR="0" wp14:anchorId="29204EAC" wp14:editId="5776E025">
                  <wp:extent cx="1909445" cy="429895"/>
                  <wp:effectExtent l="0" t="0" r="0" b="8255"/>
                  <wp:docPr id="70692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23266" name=""/>
                          <pic:cNvPicPr/>
                        </pic:nvPicPr>
                        <pic:blipFill>
                          <a:blip r:embed="rId12"/>
                          <a:stretch>
                            <a:fillRect/>
                          </a:stretch>
                        </pic:blipFill>
                        <pic:spPr>
                          <a:xfrm>
                            <a:off x="0" y="0"/>
                            <a:ext cx="1909445" cy="42989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374BD9EA"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Tắt dịch vụ CDP</w:t>
            </w:r>
          </w:p>
        </w:tc>
      </w:tr>
      <w:tr w:rsidR="0099740A" w:rsidRPr="00B3086D" w14:paraId="76EDE407"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6678D781"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logging</w:t>
            </w:r>
          </w:p>
        </w:tc>
        <w:tc>
          <w:tcPr>
            <w:tcW w:w="3510" w:type="dxa"/>
            <w:tcBorders>
              <w:top w:val="single" w:sz="4" w:space="0" w:color="auto"/>
              <w:left w:val="single" w:sz="4" w:space="0" w:color="auto"/>
              <w:bottom w:val="single" w:sz="4" w:space="0" w:color="auto"/>
              <w:right w:val="single" w:sz="4" w:space="0" w:color="auto"/>
            </w:tcBorders>
            <w:vAlign w:val="center"/>
            <w:hideMark/>
          </w:tcPr>
          <w:p w14:paraId="44F06CC5"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56899389"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on hoặc logging host</w:t>
            </w:r>
          </w:p>
        </w:tc>
      </w:tr>
      <w:tr w:rsidR="0099740A" w:rsidRPr="00B3086D" w14:paraId="5F9FC31C"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1F51EB03" w14:textId="77777777" w:rsidR="0099740A" w:rsidRPr="00B3086D" w:rsidRDefault="0099740A"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logging console</w:t>
            </w:r>
          </w:p>
        </w:tc>
        <w:tc>
          <w:tcPr>
            <w:tcW w:w="3510" w:type="dxa"/>
            <w:tcBorders>
              <w:top w:val="single" w:sz="4" w:space="0" w:color="auto"/>
              <w:left w:val="single" w:sz="4" w:space="0" w:color="auto"/>
              <w:bottom w:val="single" w:sz="4" w:space="0" w:color="auto"/>
              <w:right w:val="single" w:sz="4" w:space="0" w:color="auto"/>
            </w:tcBorders>
            <w:vAlign w:val="center"/>
          </w:tcPr>
          <w:p w14:paraId="24B19F58"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console chưa được cấu hình</w:t>
            </w:r>
          </w:p>
        </w:tc>
        <w:tc>
          <w:tcPr>
            <w:tcW w:w="3336" w:type="dxa"/>
            <w:tcBorders>
              <w:top w:val="single" w:sz="4" w:space="0" w:color="auto"/>
              <w:left w:val="single" w:sz="4" w:space="0" w:color="auto"/>
              <w:bottom w:val="single" w:sz="4" w:space="0" w:color="auto"/>
              <w:right w:val="single" w:sz="4" w:space="0" w:color="auto"/>
            </w:tcBorders>
            <w:vAlign w:val="center"/>
          </w:tcPr>
          <w:p w14:paraId="4D3AB0DC"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console ở level critical</w:t>
            </w:r>
          </w:p>
        </w:tc>
      </w:tr>
      <w:tr w:rsidR="0099740A" w:rsidRPr="00B3086D" w14:paraId="51E618B0"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0F0CE530"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Kiểu tra cấu hình logging host</w:t>
            </w:r>
          </w:p>
        </w:tc>
        <w:tc>
          <w:tcPr>
            <w:tcW w:w="3510" w:type="dxa"/>
            <w:tcBorders>
              <w:top w:val="single" w:sz="4" w:space="0" w:color="auto"/>
              <w:left w:val="single" w:sz="4" w:space="0" w:color="auto"/>
              <w:bottom w:val="single" w:sz="4" w:space="0" w:color="auto"/>
              <w:right w:val="single" w:sz="4" w:space="0" w:color="auto"/>
            </w:tcBorders>
            <w:vAlign w:val="center"/>
            <w:hideMark/>
          </w:tcPr>
          <w:p w14:paraId="7CC11802"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host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16C30010"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host</w:t>
            </w:r>
          </w:p>
        </w:tc>
      </w:tr>
      <w:tr w:rsidR="0099740A" w:rsidRPr="001D6F94" w14:paraId="1A95162A"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034DFE98"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logging trap</w:t>
            </w:r>
          </w:p>
        </w:tc>
        <w:tc>
          <w:tcPr>
            <w:tcW w:w="3510" w:type="dxa"/>
            <w:tcBorders>
              <w:top w:val="single" w:sz="4" w:space="0" w:color="auto"/>
              <w:left w:val="single" w:sz="4" w:space="0" w:color="auto"/>
              <w:bottom w:val="single" w:sz="4" w:space="0" w:color="auto"/>
              <w:right w:val="single" w:sz="4" w:space="0" w:color="auto"/>
            </w:tcBorders>
            <w:vAlign w:val="center"/>
            <w:hideMark/>
          </w:tcPr>
          <w:p w14:paraId="622CBAD9"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trap chưa được cấu hình</w:t>
            </w:r>
          </w:p>
        </w:tc>
        <w:tc>
          <w:tcPr>
            <w:tcW w:w="3336" w:type="dxa"/>
            <w:tcBorders>
              <w:top w:val="single" w:sz="4" w:space="0" w:color="auto"/>
              <w:left w:val="single" w:sz="4" w:space="0" w:color="auto"/>
              <w:bottom w:val="single" w:sz="4" w:space="0" w:color="auto"/>
              <w:right w:val="single" w:sz="4" w:space="0" w:color="auto"/>
            </w:tcBorders>
            <w:vAlign w:val="center"/>
            <w:hideMark/>
          </w:tcPr>
          <w:p w14:paraId="6909086C"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trap</w:t>
            </w:r>
          </w:p>
        </w:tc>
      </w:tr>
      <w:tr w:rsidR="0099740A" w:rsidRPr="00672481" w14:paraId="05EE7649"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6480178E" w14:textId="77777777" w:rsidR="0099740A" w:rsidRPr="00B3086D" w:rsidRDefault="0099740A"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đồng bộ thời gian</w:t>
            </w:r>
          </w:p>
        </w:tc>
        <w:tc>
          <w:tcPr>
            <w:tcW w:w="3510" w:type="dxa"/>
            <w:tcBorders>
              <w:top w:val="single" w:sz="4" w:space="0" w:color="auto"/>
              <w:left w:val="single" w:sz="4" w:space="0" w:color="auto"/>
              <w:bottom w:val="single" w:sz="4" w:space="0" w:color="auto"/>
              <w:right w:val="single" w:sz="4" w:space="0" w:color="auto"/>
            </w:tcBorders>
            <w:vAlign w:val="center"/>
          </w:tcPr>
          <w:p w14:paraId="21149BAC"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đồng bộ thời gian chưa chính xác</w:t>
            </w:r>
          </w:p>
          <w:p w14:paraId="2EA4DD58"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zh-CN"/>
              </w:rPr>
              <w:drawing>
                <wp:inline distT="0" distB="0" distL="0" distR="0" wp14:anchorId="0681C61C" wp14:editId="3B99CB68">
                  <wp:extent cx="1909445" cy="241935"/>
                  <wp:effectExtent l="0" t="0" r="0" b="5715"/>
                  <wp:docPr id="31859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92544" name=""/>
                          <pic:cNvPicPr/>
                        </pic:nvPicPr>
                        <pic:blipFill>
                          <a:blip r:embed="rId13"/>
                          <a:stretch>
                            <a:fillRect/>
                          </a:stretch>
                        </pic:blipFill>
                        <pic:spPr>
                          <a:xfrm>
                            <a:off x="0" y="0"/>
                            <a:ext cx="1909445" cy="24193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05CC33DE"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đồng bộ thời gian theo giờ Việt Nam</w:t>
            </w:r>
          </w:p>
        </w:tc>
      </w:tr>
    </w:tbl>
    <w:p w14:paraId="19477304" w14:textId="77777777" w:rsidR="0099740A" w:rsidRPr="00B3086D" w:rsidRDefault="0099740A" w:rsidP="0099740A">
      <w:pPr>
        <w:rPr>
          <w:rFonts w:ascii="Times New Roman" w:hAnsi="Times New Roman" w:cs="Times New Roman"/>
          <w:sz w:val="26"/>
          <w:szCs w:val="26"/>
          <w:lang w:val="it-IT" w:eastAsia="ko-KR"/>
        </w:rPr>
      </w:pPr>
    </w:p>
    <w:p w14:paraId="04DBFAE9" w14:textId="0FB3B3FB" w:rsidR="0099740A" w:rsidRPr="00B3086D" w:rsidRDefault="0099740A" w:rsidP="0099740A">
      <w:pPr>
        <w:pStyle w:val="u3"/>
        <w:rPr>
          <w:rFonts w:ascii="Times New Roman" w:hAnsi="Times New Roman" w:cs="Times New Roman"/>
          <w:color w:val="0070C0"/>
          <w:sz w:val="26"/>
          <w:szCs w:val="26"/>
          <w:lang w:val="it-IT" w:eastAsia="ko-KR"/>
        </w:rPr>
      </w:pPr>
      <w:bookmarkStart w:id="41" w:name="_Toc214872481"/>
      <w:bookmarkStart w:id="42" w:name="_Toc214883264"/>
      <w:r w:rsidRPr="00B3086D">
        <w:rPr>
          <w:rFonts w:ascii="Times New Roman" w:hAnsi="Times New Roman" w:cs="Times New Roman"/>
          <w:color w:val="0070C0"/>
          <w:sz w:val="26"/>
          <w:szCs w:val="26"/>
          <w:lang w:val="it-IT" w:eastAsia="ko-KR"/>
        </w:rPr>
        <w:t>2.4. SW_Cisco_192.169.18.252</w:t>
      </w:r>
      <w:bookmarkEnd w:id="41"/>
      <w:bookmarkEnd w:id="42"/>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99740A" w:rsidRPr="00B3086D" w14:paraId="305A42D7"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6D173C65" w14:textId="77777777" w:rsidR="0099740A" w:rsidRPr="001D6F94" w:rsidRDefault="0099740A"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2F74D69E"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99740A" w:rsidRPr="00B3086D" w14:paraId="0288B645"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11C30AF9" w14:textId="77777777" w:rsidR="0099740A" w:rsidRPr="00B3086D" w:rsidRDefault="0099740A" w:rsidP="007A591E">
            <w:pPr>
              <w:pStyle w:val="oancuaDanhsach"/>
              <w:numPr>
                <w:ilvl w:val="0"/>
                <w:numId w:val="6"/>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99740A" w:rsidRPr="00B3086D" w14:paraId="6B749479" w14:textId="77777777" w:rsidTr="00614157">
        <w:trPr>
          <w:gridAfter w:val="1"/>
          <w:wAfter w:w="6" w:type="dxa"/>
          <w:trHeight w:val="285"/>
        </w:trPr>
        <w:tc>
          <w:tcPr>
            <w:tcW w:w="7650" w:type="dxa"/>
            <w:tcMar>
              <w:top w:w="0" w:type="dxa"/>
              <w:left w:w="45" w:type="dxa"/>
              <w:bottom w:w="0" w:type="dxa"/>
              <w:right w:w="45" w:type="dxa"/>
            </w:tcMar>
            <w:vAlign w:val="center"/>
            <w:hideMark/>
          </w:tcPr>
          <w:p w14:paraId="51C5374D"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15E774B2" w14:textId="77777777" w:rsidR="0099740A" w:rsidRPr="00B3086D" w:rsidRDefault="0099740A"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5F583C94" w14:textId="77777777" w:rsidTr="00614157">
        <w:trPr>
          <w:gridAfter w:val="1"/>
          <w:wAfter w:w="6" w:type="dxa"/>
          <w:trHeight w:val="285"/>
        </w:trPr>
        <w:tc>
          <w:tcPr>
            <w:tcW w:w="7650" w:type="dxa"/>
            <w:tcMar>
              <w:top w:w="0" w:type="dxa"/>
              <w:left w:w="45" w:type="dxa"/>
              <w:bottom w:w="0" w:type="dxa"/>
              <w:right w:w="45" w:type="dxa"/>
            </w:tcMar>
            <w:vAlign w:val="center"/>
            <w:hideMark/>
          </w:tcPr>
          <w:p w14:paraId="7270CE8E"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6CB10D4D"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6D838B86" w14:textId="77777777" w:rsidTr="00614157">
        <w:trPr>
          <w:gridAfter w:val="1"/>
          <w:wAfter w:w="6" w:type="dxa"/>
          <w:trHeight w:val="285"/>
        </w:trPr>
        <w:tc>
          <w:tcPr>
            <w:tcW w:w="7650" w:type="dxa"/>
            <w:tcMar>
              <w:top w:w="0" w:type="dxa"/>
              <w:left w:w="45" w:type="dxa"/>
              <w:bottom w:w="0" w:type="dxa"/>
              <w:right w:w="45" w:type="dxa"/>
            </w:tcMar>
            <w:vAlign w:val="center"/>
            <w:hideMark/>
          </w:tcPr>
          <w:p w14:paraId="5718F279"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độ dài mật khẩu </w:t>
            </w:r>
          </w:p>
        </w:tc>
        <w:tc>
          <w:tcPr>
            <w:tcW w:w="1623" w:type="dxa"/>
            <w:tcMar>
              <w:top w:w="0" w:type="dxa"/>
              <w:left w:w="45" w:type="dxa"/>
              <w:bottom w:w="0" w:type="dxa"/>
              <w:right w:w="45" w:type="dxa"/>
            </w:tcMar>
            <w:vAlign w:val="center"/>
            <w:hideMark/>
          </w:tcPr>
          <w:p w14:paraId="731AFDB2"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BF4A6B7" w14:textId="77777777" w:rsidTr="00614157">
        <w:trPr>
          <w:gridAfter w:val="1"/>
          <w:wAfter w:w="6" w:type="dxa"/>
          <w:trHeight w:val="285"/>
        </w:trPr>
        <w:tc>
          <w:tcPr>
            <w:tcW w:w="7650" w:type="dxa"/>
            <w:tcMar>
              <w:top w:w="0" w:type="dxa"/>
              <w:left w:w="45" w:type="dxa"/>
              <w:bottom w:w="0" w:type="dxa"/>
              <w:right w:w="45" w:type="dxa"/>
            </w:tcMar>
            <w:vAlign w:val="center"/>
            <w:hideMark/>
          </w:tcPr>
          <w:p w14:paraId="6A8C893D"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1.4. Kiểm tra chính sách khóa tài khoản</w:t>
            </w:r>
          </w:p>
        </w:tc>
        <w:tc>
          <w:tcPr>
            <w:tcW w:w="1623" w:type="dxa"/>
            <w:tcMar>
              <w:top w:w="0" w:type="dxa"/>
              <w:left w:w="45" w:type="dxa"/>
              <w:bottom w:w="0" w:type="dxa"/>
              <w:right w:w="45" w:type="dxa"/>
            </w:tcMar>
            <w:vAlign w:val="center"/>
            <w:hideMark/>
          </w:tcPr>
          <w:p w14:paraId="2C79E937"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99740A" w:rsidRPr="00B3086D" w14:paraId="1FEDD203"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53AC9C1C"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lastRenderedPageBreak/>
              <w:t>2. Kiểm tra, đánh giá cấu hình quản trị thiết bị</w:t>
            </w:r>
          </w:p>
        </w:tc>
      </w:tr>
      <w:tr w:rsidR="0099740A" w:rsidRPr="00B3086D" w14:paraId="747DE204" w14:textId="77777777" w:rsidTr="00614157">
        <w:trPr>
          <w:gridAfter w:val="1"/>
          <w:wAfter w:w="6" w:type="dxa"/>
          <w:trHeight w:val="285"/>
        </w:trPr>
        <w:tc>
          <w:tcPr>
            <w:tcW w:w="7650" w:type="dxa"/>
            <w:tcMar>
              <w:top w:w="0" w:type="dxa"/>
              <w:left w:w="45" w:type="dxa"/>
              <w:bottom w:w="0" w:type="dxa"/>
              <w:right w:w="45" w:type="dxa"/>
            </w:tcMar>
            <w:vAlign w:val="center"/>
            <w:hideMark/>
          </w:tcPr>
          <w:p w14:paraId="019E8FE4"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phương thức kết nối đối với line vty</w:t>
            </w:r>
          </w:p>
        </w:tc>
        <w:tc>
          <w:tcPr>
            <w:tcW w:w="1623" w:type="dxa"/>
            <w:tcMar>
              <w:top w:w="0" w:type="dxa"/>
              <w:left w:w="45" w:type="dxa"/>
              <w:bottom w:w="0" w:type="dxa"/>
              <w:right w:w="45" w:type="dxa"/>
            </w:tcMar>
            <w:vAlign w:val="center"/>
            <w:hideMark/>
          </w:tcPr>
          <w:p w14:paraId="3B02C64A"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A540F47" w14:textId="77777777" w:rsidTr="00614157">
        <w:trPr>
          <w:gridAfter w:val="1"/>
          <w:wAfter w:w="6" w:type="dxa"/>
          <w:trHeight w:val="285"/>
        </w:trPr>
        <w:tc>
          <w:tcPr>
            <w:tcW w:w="7650" w:type="dxa"/>
            <w:tcMar>
              <w:top w:w="0" w:type="dxa"/>
              <w:left w:w="45" w:type="dxa"/>
              <w:bottom w:w="0" w:type="dxa"/>
              <w:right w:w="45" w:type="dxa"/>
            </w:tcMar>
            <w:vAlign w:val="center"/>
            <w:hideMark/>
          </w:tcPr>
          <w:p w14:paraId="1C54B6A8"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line aux 0</w:t>
            </w:r>
          </w:p>
        </w:tc>
        <w:tc>
          <w:tcPr>
            <w:tcW w:w="1623" w:type="dxa"/>
            <w:tcMar>
              <w:top w:w="0" w:type="dxa"/>
              <w:left w:w="45" w:type="dxa"/>
              <w:bottom w:w="0" w:type="dxa"/>
              <w:right w:w="45" w:type="dxa"/>
            </w:tcMar>
            <w:vAlign w:val="center"/>
            <w:hideMark/>
          </w:tcPr>
          <w:p w14:paraId="78F0009A"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30DC718" w14:textId="77777777" w:rsidTr="00614157">
        <w:trPr>
          <w:gridAfter w:val="1"/>
          <w:wAfter w:w="6" w:type="dxa"/>
          <w:trHeight w:val="285"/>
        </w:trPr>
        <w:tc>
          <w:tcPr>
            <w:tcW w:w="7650" w:type="dxa"/>
            <w:tcMar>
              <w:top w:w="0" w:type="dxa"/>
              <w:left w:w="45" w:type="dxa"/>
              <w:bottom w:w="0" w:type="dxa"/>
              <w:right w:w="45" w:type="dxa"/>
            </w:tcMar>
            <w:vAlign w:val="center"/>
            <w:hideMark/>
          </w:tcPr>
          <w:p w14:paraId="75DAF008"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exec-timeout đối với line aux 0</w:t>
            </w:r>
          </w:p>
        </w:tc>
        <w:tc>
          <w:tcPr>
            <w:tcW w:w="1623" w:type="dxa"/>
            <w:tcMar>
              <w:top w:w="0" w:type="dxa"/>
              <w:left w:w="45" w:type="dxa"/>
              <w:bottom w:w="0" w:type="dxa"/>
              <w:right w:w="45" w:type="dxa"/>
            </w:tcMar>
            <w:vAlign w:val="center"/>
            <w:hideMark/>
          </w:tcPr>
          <w:p w14:paraId="6B37498E"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38CA608" w14:textId="77777777" w:rsidTr="00614157">
        <w:trPr>
          <w:gridAfter w:val="1"/>
          <w:wAfter w:w="6" w:type="dxa"/>
          <w:trHeight w:val="285"/>
        </w:trPr>
        <w:tc>
          <w:tcPr>
            <w:tcW w:w="7650" w:type="dxa"/>
            <w:tcMar>
              <w:top w:w="0" w:type="dxa"/>
              <w:left w:w="45" w:type="dxa"/>
              <w:bottom w:w="0" w:type="dxa"/>
              <w:right w:w="45" w:type="dxa"/>
            </w:tcMar>
            <w:vAlign w:val="center"/>
            <w:hideMark/>
          </w:tcPr>
          <w:p w14:paraId="029BBCF6"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exec-timeout đối với line console 0</w:t>
            </w:r>
          </w:p>
        </w:tc>
        <w:tc>
          <w:tcPr>
            <w:tcW w:w="1623" w:type="dxa"/>
            <w:tcMar>
              <w:top w:w="0" w:type="dxa"/>
              <w:left w:w="45" w:type="dxa"/>
              <w:bottom w:w="0" w:type="dxa"/>
              <w:right w:w="45" w:type="dxa"/>
            </w:tcMar>
            <w:vAlign w:val="center"/>
            <w:hideMark/>
          </w:tcPr>
          <w:p w14:paraId="2BACE9A8"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8305B93" w14:textId="77777777" w:rsidTr="00614157">
        <w:trPr>
          <w:gridAfter w:val="1"/>
          <w:wAfter w:w="6" w:type="dxa"/>
          <w:trHeight w:val="285"/>
        </w:trPr>
        <w:tc>
          <w:tcPr>
            <w:tcW w:w="7650" w:type="dxa"/>
            <w:tcMar>
              <w:top w:w="0" w:type="dxa"/>
              <w:left w:w="45" w:type="dxa"/>
              <w:bottom w:w="0" w:type="dxa"/>
              <w:right w:w="45" w:type="dxa"/>
            </w:tcMar>
            <w:vAlign w:val="center"/>
            <w:hideMark/>
          </w:tcPr>
          <w:p w14:paraId="65CA3CC6"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 Kiểm tra cấu hình exec-timeout đối với line tty</w:t>
            </w:r>
          </w:p>
        </w:tc>
        <w:tc>
          <w:tcPr>
            <w:tcW w:w="1623" w:type="dxa"/>
            <w:tcMar>
              <w:top w:w="0" w:type="dxa"/>
              <w:left w:w="45" w:type="dxa"/>
              <w:bottom w:w="0" w:type="dxa"/>
              <w:right w:w="45" w:type="dxa"/>
            </w:tcMar>
            <w:vAlign w:val="center"/>
            <w:hideMark/>
          </w:tcPr>
          <w:p w14:paraId="1A8A56CB"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15FB141" w14:textId="77777777" w:rsidTr="00614157">
        <w:trPr>
          <w:gridAfter w:val="1"/>
          <w:wAfter w:w="6" w:type="dxa"/>
          <w:trHeight w:val="285"/>
        </w:trPr>
        <w:tc>
          <w:tcPr>
            <w:tcW w:w="7650" w:type="dxa"/>
            <w:tcMar>
              <w:top w:w="0" w:type="dxa"/>
              <w:left w:w="45" w:type="dxa"/>
              <w:bottom w:w="0" w:type="dxa"/>
              <w:right w:w="45" w:type="dxa"/>
            </w:tcMar>
            <w:vAlign w:val="center"/>
            <w:hideMark/>
          </w:tcPr>
          <w:p w14:paraId="0235E83A"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 Kiểm tra cấu hình exec-timeout đối với line vty</w:t>
            </w:r>
          </w:p>
        </w:tc>
        <w:tc>
          <w:tcPr>
            <w:tcW w:w="1623" w:type="dxa"/>
            <w:tcMar>
              <w:top w:w="0" w:type="dxa"/>
              <w:left w:w="45" w:type="dxa"/>
              <w:bottom w:w="0" w:type="dxa"/>
              <w:right w:w="45" w:type="dxa"/>
            </w:tcMar>
            <w:vAlign w:val="center"/>
            <w:hideMark/>
          </w:tcPr>
          <w:p w14:paraId="691ABA08"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098FEBDA" w14:textId="77777777" w:rsidTr="00614157">
        <w:trPr>
          <w:gridAfter w:val="1"/>
          <w:wAfter w:w="6" w:type="dxa"/>
          <w:trHeight w:val="285"/>
        </w:trPr>
        <w:tc>
          <w:tcPr>
            <w:tcW w:w="7650" w:type="dxa"/>
            <w:tcMar>
              <w:top w:w="0" w:type="dxa"/>
              <w:left w:w="45" w:type="dxa"/>
              <w:bottom w:w="0" w:type="dxa"/>
              <w:right w:w="45" w:type="dxa"/>
            </w:tcMar>
            <w:vAlign w:val="center"/>
            <w:hideMark/>
          </w:tcPr>
          <w:p w14:paraId="0F1FEE1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 Kiểm tra cấu hình secret của enable</w:t>
            </w:r>
          </w:p>
        </w:tc>
        <w:tc>
          <w:tcPr>
            <w:tcW w:w="1623" w:type="dxa"/>
            <w:tcMar>
              <w:top w:w="0" w:type="dxa"/>
              <w:left w:w="45" w:type="dxa"/>
              <w:bottom w:w="0" w:type="dxa"/>
              <w:right w:w="45" w:type="dxa"/>
            </w:tcMar>
            <w:vAlign w:val="center"/>
            <w:hideMark/>
          </w:tcPr>
          <w:p w14:paraId="56FED721"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00075B55" w14:textId="77777777" w:rsidTr="00614157">
        <w:trPr>
          <w:gridAfter w:val="1"/>
          <w:wAfter w:w="6" w:type="dxa"/>
          <w:trHeight w:val="285"/>
        </w:trPr>
        <w:tc>
          <w:tcPr>
            <w:tcW w:w="7650" w:type="dxa"/>
            <w:tcMar>
              <w:top w:w="0" w:type="dxa"/>
              <w:left w:w="45" w:type="dxa"/>
              <w:bottom w:w="0" w:type="dxa"/>
              <w:right w:w="45" w:type="dxa"/>
            </w:tcMar>
            <w:vAlign w:val="center"/>
            <w:hideMark/>
          </w:tcPr>
          <w:p w14:paraId="7157BC05"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 Kiểm tra cấu hình service password-encryption</w:t>
            </w:r>
          </w:p>
        </w:tc>
        <w:tc>
          <w:tcPr>
            <w:tcW w:w="1623" w:type="dxa"/>
            <w:tcMar>
              <w:top w:w="0" w:type="dxa"/>
              <w:left w:w="45" w:type="dxa"/>
              <w:bottom w:w="0" w:type="dxa"/>
              <w:right w:w="45" w:type="dxa"/>
            </w:tcMar>
            <w:vAlign w:val="center"/>
            <w:hideMark/>
          </w:tcPr>
          <w:p w14:paraId="4DD50400"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18FF2AF0" w14:textId="77777777" w:rsidTr="00614157">
        <w:trPr>
          <w:gridAfter w:val="1"/>
          <w:wAfter w:w="6" w:type="dxa"/>
          <w:trHeight w:val="285"/>
        </w:trPr>
        <w:tc>
          <w:tcPr>
            <w:tcW w:w="7650" w:type="dxa"/>
            <w:tcMar>
              <w:top w:w="0" w:type="dxa"/>
              <w:left w:w="45" w:type="dxa"/>
              <w:bottom w:w="0" w:type="dxa"/>
              <w:right w:w="45" w:type="dxa"/>
            </w:tcMar>
            <w:vAlign w:val="center"/>
            <w:hideMark/>
          </w:tcPr>
          <w:p w14:paraId="35476B80"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2.9. Kiểm tra cấu hình secret với toàn bộ người dùng</w:t>
            </w:r>
          </w:p>
        </w:tc>
        <w:tc>
          <w:tcPr>
            <w:tcW w:w="1623" w:type="dxa"/>
            <w:tcMar>
              <w:top w:w="0" w:type="dxa"/>
              <w:left w:w="45" w:type="dxa"/>
              <w:bottom w:w="0" w:type="dxa"/>
              <w:right w:w="45" w:type="dxa"/>
            </w:tcMar>
            <w:vAlign w:val="center"/>
            <w:hideMark/>
          </w:tcPr>
          <w:p w14:paraId="0FF3DA02"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35372F3" w14:textId="77777777" w:rsidTr="00614157">
        <w:trPr>
          <w:gridAfter w:val="1"/>
          <w:wAfter w:w="6" w:type="dxa"/>
          <w:trHeight w:val="285"/>
        </w:trPr>
        <w:tc>
          <w:tcPr>
            <w:tcW w:w="7650" w:type="dxa"/>
            <w:tcMar>
              <w:top w:w="0" w:type="dxa"/>
              <w:left w:w="45" w:type="dxa"/>
              <w:bottom w:w="0" w:type="dxa"/>
              <w:right w:w="45" w:type="dxa"/>
            </w:tcMar>
            <w:vAlign w:val="center"/>
            <w:hideMark/>
          </w:tcPr>
          <w:p w14:paraId="101EF31C"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2.10. Kiểm tra thuật toán mã hóa mật khẩu</w:t>
            </w:r>
          </w:p>
        </w:tc>
        <w:tc>
          <w:tcPr>
            <w:tcW w:w="1623" w:type="dxa"/>
            <w:tcMar>
              <w:top w:w="0" w:type="dxa"/>
              <w:left w:w="45" w:type="dxa"/>
              <w:bottom w:w="0" w:type="dxa"/>
              <w:right w:w="45" w:type="dxa"/>
            </w:tcMar>
            <w:vAlign w:val="center"/>
            <w:hideMark/>
          </w:tcPr>
          <w:p w14:paraId="0E613C50"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7B0606A" w14:textId="77777777" w:rsidTr="00614157">
        <w:trPr>
          <w:gridAfter w:val="1"/>
          <w:wAfter w:w="6" w:type="dxa"/>
          <w:trHeight w:val="285"/>
        </w:trPr>
        <w:tc>
          <w:tcPr>
            <w:tcW w:w="7650" w:type="dxa"/>
            <w:tcMar>
              <w:top w:w="0" w:type="dxa"/>
              <w:left w:w="45" w:type="dxa"/>
              <w:bottom w:w="0" w:type="dxa"/>
              <w:right w:w="45" w:type="dxa"/>
            </w:tcMar>
            <w:vAlign w:val="center"/>
            <w:hideMark/>
          </w:tcPr>
          <w:p w14:paraId="736D9C5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Kiểm tra cấu hình chuỗi SNMP Community</w:t>
            </w:r>
          </w:p>
        </w:tc>
        <w:tc>
          <w:tcPr>
            <w:tcW w:w="1623" w:type="dxa"/>
            <w:tcMar>
              <w:top w:w="0" w:type="dxa"/>
              <w:left w:w="45" w:type="dxa"/>
              <w:bottom w:w="0" w:type="dxa"/>
              <w:right w:w="45" w:type="dxa"/>
            </w:tcMar>
            <w:vAlign w:val="center"/>
            <w:hideMark/>
          </w:tcPr>
          <w:p w14:paraId="4F144538"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8C88E28" w14:textId="77777777" w:rsidTr="00614157">
        <w:trPr>
          <w:gridAfter w:val="1"/>
          <w:wAfter w:w="6" w:type="dxa"/>
          <w:trHeight w:val="285"/>
        </w:trPr>
        <w:tc>
          <w:tcPr>
            <w:tcW w:w="7650" w:type="dxa"/>
            <w:tcMar>
              <w:top w:w="0" w:type="dxa"/>
              <w:left w:w="45" w:type="dxa"/>
              <w:bottom w:w="0" w:type="dxa"/>
              <w:right w:w="45" w:type="dxa"/>
            </w:tcMar>
            <w:vAlign w:val="center"/>
            <w:hideMark/>
          </w:tcPr>
          <w:p w14:paraId="246FB20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Kiểm tra phân quyền cho SNMP-Server Community</w:t>
            </w:r>
          </w:p>
        </w:tc>
        <w:tc>
          <w:tcPr>
            <w:tcW w:w="1623" w:type="dxa"/>
            <w:tcMar>
              <w:top w:w="0" w:type="dxa"/>
              <w:left w:w="45" w:type="dxa"/>
              <w:bottom w:w="0" w:type="dxa"/>
              <w:right w:w="45" w:type="dxa"/>
            </w:tcMar>
            <w:vAlign w:val="center"/>
            <w:hideMark/>
          </w:tcPr>
          <w:p w14:paraId="6C0C8EA0"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293A3BD" w14:textId="77777777" w:rsidTr="00614157">
        <w:trPr>
          <w:trHeight w:val="55"/>
        </w:trPr>
        <w:tc>
          <w:tcPr>
            <w:tcW w:w="9279" w:type="dxa"/>
            <w:gridSpan w:val="3"/>
            <w:shd w:val="clear" w:color="auto" w:fill="FFE599"/>
            <w:tcMar>
              <w:top w:w="0" w:type="dxa"/>
              <w:left w:w="45" w:type="dxa"/>
              <w:bottom w:w="0" w:type="dxa"/>
              <w:right w:w="45" w:type="dxa"/>
            </w:tcMar>
            <w:vAlign w:val="center"/>
            <w:hideMark/>
          </w:tcPr>
          <w:p w14:paraId="01025C18"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cấu hình dịch vụ</w:t>
            </w:r>
          </w:p>
        </w:tc>
      </w:tr>
      <w:tr w:rsidR="0099740A" w:rsidRPr="00B3086D" w14:paraId="01832970" w14:textId="77777777" w:rsidTr="00614157">
        <w:trPr>
          <w:gridAfter w:val="1"/>
          <w:wAfter w:w="6" w:type="dxa"/>
          <w:trHeight w:val="285"/>
        </w:trPr>
        <w:tc>
          <w:tcPr>
            <w:tcW w:w="7650" w:type="dxa"/>
            <w:tcMar>
              <w:top w:w="0" w:type="dxa"/>
              <w:left w:w="45" w:type="dxa"/>
              <w:bottom w:w="0" w:type="dxa"/>
              <w:right w:w="45" w:type="dxa"/>
            </w:tcMar>
            <w:vAlign w:val="center"/>
            <w:hideMark/>
          </w:tcPr>
          <w:p w14:paraId="04FD6B26"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cấu hình SSH Timeout</w:t>
            </w:r>
          </w:p>
        </w:tc>
        <w:tc>
          <w:tcPr>
            <w:tcW w:w="1623" w:type="dxa"/>
            <w:tcMar>
              <w:top w:w="0" w:type="dxa"/>
              <w:left w:w="45" w:type="dxa"/>
              <w:bottom w:w="0" w:type="dxa"/>
              <w:right w:w="45" w:type="dxa"/>
            </w:tcMar>
            <w:vAlign w:val="center"/>
            <w:hideMark/>
          </w:tcPr>
          <w:p w14:paraId="09043573"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00E27DEC" w14:textId="77777777" w:rsidTr="00614157">
        <w:trPr>
          <w:gridAfter w:val="1"/>
          <w:wAfter w:w="6" w:type="dxa"/>
          <w:trHeight w:val="285"/>
        </w:trPr>
        <w:tc>
          <w:tcPr>
            <w:tcW w:w="7650" w:type="dxa"/>
            <w:tcMar>
              <w:top w:w="0" w:type="dxa"/>
              <w:left w:w="45" w:type="dxa"/>
              <w:bottom w:w="0" w:type="dxa"/>
              <w:right w:w="45" w:type="dxa"/>
            </w:tcMar>
            <w:vAlign w:val="center"/>
            <w:hideMark/>
          </w:tcPr>
          <w:p w14:paraId="1FD96B0E"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cấu hình SSH Authentication-Retries</w:t>
            </w:r>
          </w:p>
        </w:tc>
        <w:tc>
          <w:tcPr>
            <w:tcW w:w="1623" w:type="dxa"/>
            <w:tcMar>
              <w:top w:w="0" w:type="dxa"/>
              <w:left w:w="45" w:type="dxa"/>
              <w:bottom w:w="0" w:type="dxa"/>
              <w:right w:w="45" w:type="dxa"/>
            </w:tcMar>
            <w:vAlign w:val="center"/>
            <w:hideMark/>
          </w:tcPr>
          <w:p w14:paraId="72ECC8DB"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65E801FF" w14:textId="77777777" w:rsidTr="00614157">
        <w:trPr>
          <w:gridAfter w:val="1"/>
          <w:wAfter w:w="6" w:type="dxa"/>
          <w:trHeight w:val="285"/>
        </w:trPr>
        <w:tc>
          <w:tcPr>
            <w:tcW w:w="7650" w:type="dxa"/>
            <w:tcMar>
              <w:top w:w="0" w:type="dxa"/>
              <w:left w:w="45" w:type="dxa"/>
              <w:bottom w:w="0" w:type="dxa"/>
              <w:right w:w="45" w:type="dxa"/>
            </w:tcMar>
            <w:vAlign w:val="center"/>
            <w:hideMark/>
          </w:tcPr>
          <w:p w14:paraId="0C058873"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SSH Version</w:t>
            </w:r>
          </w:p>
        </w:tc>
        <w:tc>
          <w:tcPr>
            <w:tcW w:w="1623" w:type="dxa"/>
            <w:tcMar>
              <w:top w:w="0" w:type="dxa"/>
              <w:left w:w="45" w:type="dxa"/>
              <w:bottom w:w="0" w:type="dxa"/>
              <w:right w:w="45" w:type="dxa"/>
            </w:tcMar>
            <w:vAlign w:val="center"/>
            <w:hideMark/>
          </w:tcPr>
          <w:p w14:paraId="4B5062B8"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82CB54A" w14:textId="77777777" w:rsidTr="00614157">
        <w:trPr>
          <w:gridAfter w:val="1"/>
          <w:wAfter w:w="6" w:type="dxa"/>
          <w:trHeight w:val="285"/>
        </w:trPr>
        <w:tc>
          <w:tcPr>
            <w:tcW w:w="7650" w:type="dxa"/>
            <w:tcMar>
              <w:top w:w="0" w:type="dxa"/>
              <w:left w:w="45" w:type="dxa"/>
              <w:bottom w:w="0" w:type="dxa"/>
              <w:right w:w="45" w:type="dxa"/>
            </w:tcMar>
            <w:vAlign w:val="center"/>
            <w:hideMark/>
          </w:tcPr>
          <w:p w14:paraId="10A1915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trạng thái dịch vụ CDP</w:t>
            </w:r>
          </w:p>
        </w:tc>
        <w:tc>
          <w:tcPr>
            <w:tcW w:w="1623" w:type="dxa"/>
            <w:tcMar>
              <w:top w:w="0" w:type="dxa"/>
              <w:left w:w="45" w:type="dxa"/>
              <w:bottom w:w="0" w:type="dxa"/>
              <w:right w:w="45" w:type="dxa"/>
            </w:tcMar>
            <w:vAlign w:val="center"/>
            <w:hideMark/>
          </w:tcPr>
          <w:p w14:paraId="2152950C"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2979F702" w14:textId="77777777" w:rsidTr="00614157">
        <w:trPr>
          <w:gridAfter w:val="1"/>
          <w:wAfter w:w="6" w:type="dxa"/>
          <w:trHeight w:val="285"/>
        </w:trPr>
        <w:tc>
          <w:tcPr>
            <w:tcW w:w="7650" w:type="dxa"/>
            <w:tcMar>
              <w:top w:w="0" w:type="dxa"/>
              <w:left w:w="45" w:type="dxa"/>
              <w:bottom w:w="0" w:type="dxa"/>
              <w:right w:w="45" w:type="dxa"/>
            </w:tcMar>
            <w:vAlign w:val="center"/>
            <w:hideMark/>
          </w:tcPr>
          <w:p w14:paraId="6633C01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3.5. Kiểm tra trạng thái dịch vụ BOOTP</w:t>
            </w:r>
          </w:p>
        </w:tc>
        <w:tc>
          <w:tcPr>
            <w:tcW w:w="1623" w:type="dxa"/>
            <w:tcMar>
              <w:top w:w="0" w:type="dxa"/>
              <w:left w:w="45" w:type="dxa"/>
              <w:bottom w:w="0" w:type="dxa"/>
              <w:right w:w="45" w:type="dxa"/>
            </w:tcMar>
            <w:vAlign w:val="center"/>
            <w:hideMark/>
          </w:tcPr>
          <w:p w14:paraId="6A5DBF1F"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09CC5EAF" w14:textId="77777777" w:rsidTr="00614157">
        <w:trPr>
          <w:gridAfter w:val="1"/>
          <w:wAfter w:w="6" w:type="dxa"/>
          <w:trHeight w:val="285"/>
        </w:trPr>
        <w:tc>
          <w:tcPr>
            <w:tcW w:w="7650" w:type="dxa"/>
            <w:tcMar>
              <w:top w:w="0" w:type="dxa"/>
              <w:left w:w="45" w:type="dxa"/>
              <w:bottom w:w="0" w:type="dxa"/>
              <w:right w:w="45" w:type="dxa"/>
            </w:tcMar>
            <w:vAlign w:val="center"/>
            <w:hideMark/>
          </w:tcPr>
          <w:p w14:paraId="4705CD09"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3.6. Kiểm tra trạng thái dịch vụ DHCP</w:t>
            </w:r>
          </w:p>
        </w:tc>
        <w:tc>
          <w:tcPr>
            <w:tcW w:w="1623" w:type="dxa"/>
            <w:tcMar>
              <w:top w:w="0" w:type="dxa"/>
              <w:left w:w="45" w:type="dxa"/>
              <w:bottom w:w="0" w:type="dxa"/>
              <w:right w:w="45" w:type="dxa"/>
            </w:tcMar>
            <w:vAlign w:val="center"/>
            <w:hideMark/>
          </w:tcPr>
          <w:p w14:paraId="4497ACC8"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138EA7E2" w14:textId="77777777" w:rsidTr="00614157">
        <w:trPr>
          <w:gridAfter w:val="1"/>
          <w:wAfter w:w="6" w:type="dxa"/>
          <w:trHeight w:val="285"/>
        </w:trPr>
        <w:tc>
          <w:tcPr>
            <w:tcW w:w="7650" w:type="dxa"/>
            <w:tcMar>
              <w:top w:w="0" w:type="dxa"/>
              <w:left w:w="45" w:type="dxa"/>
              <w:bottom w:w="0" w:type="dxa"/>
              <w:right w:w="45" w:type="dxa"/>
            </w:tcMar>
            <w:vAlign w:val="center"/>
            <w:hideMark/>
          </w:tcPr>
          <w:p w14:paraId="005913E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3.7. Kiểm tra trạng thái dịch vụ Identd</w:t>
            </w:r>
          </w:p>
        </w:tc>
        <w:tc>
          <w:tcPr>
            <w:tcW w:w="1623" w:type="dxa"/>
            <w:tcMar>
              <w:top w:w="0" w:type="dxa"/>
              <w:left w:w="45" w:type="dxa"/>
              <w:bottom w:w="0" w:type="dxa"/>
              <w:right w:w="45" w:type="dxa"/>
            </w:tcMar>
            <w:vAlign w:val="center"/>
            <w:hideMark/>
          </w:tcPr>
          <w:p w14:paraId="745C49F8"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ADA6F05" w14:textId="77777777" w:rsidTr="00614157">
        <w:trPr>
          <w:gridAfter w:val="1"/>
          <w:wAfter w:w="6" w:type="dxa"/>
          <w:trHeight w:val="285"/>
        </w:trPr>
        <w:tc>
          <w:tcPr>
            <w:tcW w:w="7650" w:type="dxa"/>
            <w:tcMar>
              <w:top w:w="0" w:type="dxa"/>
              <w:left w:w="45" w:type="dxa"/>
              <w:bottom w:w="0" w:type="dxa"/>
              <w:right w:w="45" w:type="dxa"/>
            </w:tcMar>
            <w:vAlign w:val="center"/>
            <w:hideMark/>
          </w:tcPr>
          <w:p w14:paraId="62CB4378"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3.8. Kiểm tra cấu hình tcp-keepalives-in</w:t>
            </w:r>
          </w:p>
        </w:tc>
        <w:tc>
          <w:tcPr>
            <w:tcW w:w="1623" w:type="dxa"/>
            <w:tcMar>
              <w:top w:w="0" w:type="dxa"/>
              <w:left w:w="45" w:type="dxa"/>
              <w:bottom w:w="0" w:type="dxa"/>
              <w:right w:w="45" w:type="dxa"/>
            </w:tcMar>
            <w:vAlign w:val="center"/>
            <w:hideMark/>
          </w:tcPr>
          <w:p w14:paraId="2AE83F8B"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957C569" w14:textId="77777777" w:rsidTr="00614157">
        <w:trPr>
          <w:gridAfter w:val="1"/>
          <w:wAfter w:w="6" w:type="dxa"/>
          <w:trHeight w:val="285"/>
        </w:trPr>
        <w:tc>
          <w:tcPr>
            <w:tcW w:w="7650" w:type="dxa"/>
            <w:tcMar>
              <w:top w:w="0" w:type="dxa"/>
              <w:left w:w="45" w:type="dxa"/>
              <w:bottom w:w="0" w:type="dxa"/>
              <w:right w:w="45" w:type="dxa"/>
            </w:tcMar>
            <w:vAlign w:val="center"/>
          </w:tcPr>
          <w:p w14:paraId="18E1DD26"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3.9. Kiểm tra cấu hình tcp-keepalives-out</w:t>
            </w:r>
          </w:p>
        </w:tc>
        <w:tc>
          <w:tcPr>
            <w:tcW w:w="1623" w:type="dxa"/>
            <w:tcMar>
              <w:top w:w="0" w:type="dxa"/>
              <w:left w:w="45" w:type="dxa"/>
              <w:bottom w:w="0" w:type="dxa"/>
              <w:right w:w="45" w:type="dxa"/>
            </w:tcMar>
            <w:vAlign w:val="center"/>
          </w:tcPr>
          <w:p w14:paraId="2BEDB57A"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47CF52E7" w14:textId="77777777" w:rsidTr="00614157">
        <w:trPr>
          <w:gridAfter w:val="1"/>
          <w:wAfter w:w="6" w:type="dxa"/>
          <w:trHeight w:val="285"/>
        </w:trPr>
        <w:tc>
          <w:tcPr>
            <w:tcW w:w="7650" w:type="dxa"/>
            <w:tcMar>
              <w:top w:w="0" w:type="dxa"/>
              <w:left w:w="45" w:type="dxa"/>
              <w:bottom w:w="0" w:type="dxa"/>
              <w:right w:w="45" w:type="dxa"/>
            </w:tcMar>
            <w:vAlign w:val="center"/>
          </w:tcPr>
          <w:p w14:paraId="173D40E9"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3.10. Kiểm tra trạng thái dịch vụ PAD</w:t>
            </w:r>
          </w:p>
        </w:tc>
        <w:tc>
          <w:tcPr>
            <w:tcW w:w="1623" w:type="dxa"/>
            <w:tcMar>
              <w:top w:w="0" w:type="dxa"/>
              <w:left w:w="45" w:type="dxa"/>
              <w:bottom w:w="0" w:type="dxa"/>
              <w:right w:w="45" w:type="dxa"/>
            </w:tcMar>
            <w:vAlign w:val="center"/>
          </w:tcPr>
          <w:p w14:paraId="23EFF679"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1F188A02" w14:textId="77777777" w:rsidTr="00614157">
        <w:trPr>
          <w:gridAfter w:val="1"/>
          <w:wAfter w:w="6" w:type="dxa"/>
          <w:trHeight w:val="285"/>
        </w:trPr>
        <w:tc>
          <w:tcPr>
            <w:tcW w:w="7650" w:type="dxa"/>
            <w:tcMar>
              <w:top w:w="0" w:type="dxa"/>
              <w:left w:w="45" w:type="dxa"/>
              <w:bottom w:w="0" w:type="dxa"/>
              <w:right w:w="45" w:type="dxa"/>
            </w:tcMar>
            <w:vAlign w:val="center"/>
          </w:tcPr>
          <w:p w14:paraId="77AC44AD"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3.11. Kiểm tra cấu hình logging</w:t>
            </w:r>
          </w:p>
        </w:tc>
        <w:tc>
          <w:tcPr>
            <w:tcW w:w="1623" w:type="dxa"/>
            <w:tcMar>
              <w:top w:w="0" w:type="dxa"/>
              <w:left w:w="45" w:type="dxa"/>
              <w:bottom w:w="0" w:type="dxa"/>
              <w:right w:w="45" w:type="dxa"/>
            </w:tcMar>
            <w:vAlign w:val="center"/>
          </w:tcPr>
          <w:p w14:paraId="26D39C1B"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26DBCF29" w14:textId="77777777" w:rsidTr="00614157">
        <w:trPr>
          <w:gridAfter w:val="1"/>
          <w:wAfter w:w="6" w:type="dxa"/>
          <w:trHeight w:val="285"/>
        </w:trPr>
        <w:tc>
          <w:tcPr>
            <w:tcW w:w="7650" w:type="dxa"/>
            <w:tcMar>
              <w:top w:w="0" w:type="dxa"/>
              <w:left w:w="45" w:type="dxa"/>
              <w:bottom w:w="0" w:type="dxa"/>
              <w:right w:w="45" w:type="dxa"/>
            </w:tcMar>
            <w:vAlign w:val="center"/>
          </w:tcPr>
          <w:p w14:paraId="0B732C2C"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3.12. Kiểm tra cấu hình buffer size đối với logging buffered</w:t>
            </w:r>
          </w:p>
        </w:tc>
        <w:tc>
          <w:tcPr>
            <w:tcW w:w="1623" w:type="dxa"/>
            <w:tcMar>
              <w:top w:w="0" w:type="dxa"/>
              <w:left w:w="45" w:type="dxa"/>
              <w:bottom w:w="0" w:type="dxa"/>
              <w:right w:w="45" w:type="dxa"/>
            </w:tcMar>
            <w:vAlign w:val="center"/>
          </w:tcPr>
          <w:p w14:paraId="5C72455C"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148991B4" w14:textId="77777777" w:rsidTr="00614157">
        <w:trPr>
          <w:gridAfter w:val="1"/>
          <w:wAfter w:w="6" w:type="dxa"/>
          <w:trHeight w:val="285"/>
        </w:trPr>
        <w:tc>
          <w:tcPr>
            <w:tcW w:w="7650" w:type="dxa"/>
            <w:tcMar>
              <w:top w:w="0" w:type="dxa"/>
              <w:left w:w="45" w:type="dxa"/>
              <w:bottom w:w="0" w:type="dxa"/>
              <w:right w:w="45" w:type="dxa"/>
            </w:tcMar>
            <w:vAlign w:val="center"/>
          </w:tcPr>
          <w:p w14:paraId="59A73195"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3.13. Kiểm tra cấu hình logging console</w:t>
            </w:r>
          </w:p>
        </w:tc>
        <w:tc>
          <w:tcPr>
            <w:tcW w:w="1623" w:type="dxa"/>
            <w:tcMar>
              <w:top w:w="0" w:type="dxa"/>
              <w:left w:w="45" w:type="dxa"/>
              <w:bottom w:w="0" w:type="dxa"/>
              <w:right w:w="45" w:type="dxa"/>
            </w:tcMar>
            <w:vAlign w:val="center"/>
          </w:tcPr>
          <w:p w14:paraId="7E260B39"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0CECF448" w14:textId="77777777" w:rsidTr="00614157">
        <w:trPr>
          <w:gridAfter w:val="1"/>
          <w:wAfter w:w="6" w:type="dxa"/>
          <w:trHeight w:val="285"/>
        </w:trPr>
        <w:tc>
          <w:tcPr>
            <w:tcW w:w="7650" w:type="dxa"/>
            <w:tcMar>
              <w:top w:w="0" w:type="dxa"/>
              <w:left w:w="45" w:type="dxa"/>
              <w:bottom w:w="0" w:type="dxa"/>
              <w:right w:w="45" w:type="dxa"/>
            </w:tcMar>
            <w:vAlign w:val="center"/>
          </w:tcPr>
          <w:p w14:paraId="7CA773F0"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3.14. Kiểm tra cấu hình logging host</w:t>
            </w:r>
          </w:p>
        </w:tc>
        <w:tc>
          <w:tcPr>
            <w:tcW w:w="1623" w:type="dxa"/>
            <w:tcMar>
              <w:top w:w="0" w:type="dxa"/>
              <w:left w:w="45" w:type="dxa"/>
              <w:bottom w:w="0" w:type="dxa"/>
              <w:right w:w="45" w:type="dxa"/>
            </w:tcMar>
            <w:vAlign w:val="center"/>
          </w:tcPr>
          <w:p w14:paraId="3F17BE51"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0EC8C374" w14:textId="77777777" w:rsidTr="00614157">
        <w:trPr>
          <w:gridAfter w:val="1"/>
          <w:wAfter w:w="6" w:type="dxa"/>
          <w:trHeight w:val="285"/>
        </w:trPr>
        <w:tc>
          <w:tcPr>
            <w:tcW w:w="7650" w:type="dxa"/>
            <w:tcMar>
              <w:top w:w="0" w:type="dxa"/>
              <w:left w:w="45" w:type="dxa"/>
              <w:bottom w:w="0" w:type="dxa"/>
              <w:right w:w="45" w:type="dxa"/>
            </w:tcMar>
            <w:vAlign w:val="center"/>
          </w:tcPr>
          <w:p w14:paraId="7964333D"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3.15. Kiểm tra cấu hình logging trap</w:t>
            </w:r>
          </w:p>
        </w:tc>
        <w:tc>
          <w:tcPr>
            <w:tcW w:w="1623" w:type="dxa"/>
            <w:tcMar>
              <w:top w:w="0" w:type="dxa"/>
              <w:left w:w="45" w:type="dxa"/>
              <w:bottom w:w="0" w:type="dxa"/>
              <w:right w:w="45" w:type="dxa"/>
            </w:tcMar>
            <w:vAlign w:val="center"/>
          </w:tcPr>
          <w:p w14:paraId="140E9723"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3F09CB33" w14:textId="77777777" w:rsidTr="00614157">
        <w:trPr>
          <w:gridAfter w:val="1"/>
          <w:wAfter w:w="6" w:type="dxa"/>
          <w:trHeight w:val="285"/>
        </w:trPr>
        <w:tc>
          <w:tcPr>
            <w:tcW w:w="7650" w:type="dxa"/>
            <w:tcMar>
              <w:top w:w="0" w:type="dxa"/>
              <w:left w:w="45" w:type="dxa"/>
              <w:bottom w:w="0" w:type="dxa"/>
              <w:right w:w="45" w:type="dxa"/>
            </w:tcMar>
            <w:vAlign w:val="center"/>
          </w:tcPr>
          <w:p w14:paraId="46FEF349"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3.16. Kiểm tra cấu hình đồng bộ thời gian</w:t>
            </w:r>
          </w:p>
        </w:tc>
        <w:tc>
          <w:tcPr>
            <w:tcW w:w="1623" w:type="dxa"/>
            <w:tcMar>
              <w:top w:w="0" w:type="dxa"/>
              <w:left w:w="45" w:type="dxa"/>
              <w:bottom w:w="0" w:type="dxa"/>
              <w:right w:w="45" w:type="dxa"/>
            </w:tcMar>
            <w:vAlign w:val="center"/>
          </w:tcPr>
          <w:p w14:paraId="3DC80F90"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6A124DF3" w14:textId="77777777" w:rsidTr="00614157">
        <w:trPr>
          <w:gridAfter w:val="1"/>
          <w:wAfter w:w="6" w:type="dxa"/>
          <w:trHeight w:val="285"/>
        </w:trPr>
        <w:tc>
          <w:tcPr>
            <w:tcW w:w="7650" w:type="dxa"/>
            <w:tcMar>
              <w:top w:w="0" w:type="dxa"/>
              <w:left w:w="45" w:type="dxa"/>
              <w:bottom w:w="0" w:type="dxa"/>
              <w:right w:w="45" w:type="dxa"/>
            </w:tcMar>
            <w:vAlign w:val="center"/>
          </w:tcPr>
          <w:p w14:paraId="75C52CB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3.17. Kiểm tra cấu hình ip source-route</w:t>
            </w:r>
          </w:p>
        </w:tc>
        <w:tc>
          <w:tcPr>
            <w:tcW w:w="1623" w:type="dxa"/>
            <w:tcMar>
              <w:top w:w="0" w:type="dxa"/>
              <w:left w:w="45" w:type="dxa"/>
              <w:bottom w:w="0" w:type="dxa"/>
              <w:right w:w="45" w:type="dxa"/>
            </w:tcMar>
            <w:vAlign w:val="center"/>
          </w:tcPr>
          <w:p w14:paraId="2851ED88"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bl>
    <w:p w14:paraId="58898C2F" w14:textId="77777777" w:rsidR="0099740A" w:rsidRPr="00B3086D" w:rsidRDefault="0099740A" w:rsidP="0099740A">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99740A" w:rsidRPr="00B3086D" w14:paraId="50FECF29"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1C0C3CFA" w14:textId="77777777" w:rsidR="0099740A" w:rsidRPr="00B3086D" w:rsidRDefault="0099740A"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1C8C0236" w14:textId="77777777" w:rsidR="0099740A" w:rsidRPr="00B3086D" w:rsidRDefault="0099740A"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423D9EB8" w14:textId="77777777" w:rsidR="0099740A" w:rsidRPr="00B3086D" w:rsidRDefault="0099740A"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99740A" w:rsidRPr="00672481" w14:paraId="532C1C49"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5A5E3B53"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firmware của thiết bị</w:t>
            </w:r>
          </w:p>
        </w:tc>
        <w:tc>
          <w:tcPr>
            <w:tcW w:w="3510" w:type="dxa"/>
            <w:tcBorders>
              <w:top w:val="single" w:sz="4" w:space="0" w:color="auto"/>
              <w:left w:val="single" w:sz="4" w:space="0" w:color="auto"/>
              <w:bottom w:val="single" w:sz="4" w:space="0" w:color="auto"/>
              <w:right w:val="single" w:sz="4" w:space="0" w:color="auto"/>
            </w:tcBorders>
            <w:vAlign w:val="center"/>
            <w:hideMark/>
          </w:tcPr>
          <w:p w14:paraId="6C16BA6A"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firmware của thiết bị không an toàn</w:t>
            </w:r>
          </w:p>
          <w:p w14:paraId="3EFA577D"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zh-CN"/>
              </w:rPr>
              <w:drawing>
                <wp:inline distT="0" distB="0" distL="0" distR="0" wp14:anchorId="26D752A8" wp14:editId="2D8AC615">
                  <wp:extent cx="1390844" cy="247685"/>
                  <wp:effectExtent l="0" t="0" r="0" b="0"/>
                  <wp:docPr id="195794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45952" name=""/>
                          <pic:cNvPicPr/>
                        </pic:nvPicPr>
                        <pic:blipFill>
                          <a:blip r:embed="rId14"/>
                          <a:stretch>
                            <a:fillRect/>
                          </a:stretch>
                        </pic:blipFill>
                        <pic:spPr>
                          <a:xfrm>
                            <a:off x="0" y="0"/>
                            <a:ext cx="1390844" cy="24768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24FB2E4E"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Cập nhật phiên bản firmware mới nhất</w:t>
            </w:r>
          </w:p>
        </w:tc>
      </w:tr>
      <w:tr w:rsidR="007A62B6" w:rsidRPr="00B3086D" w14:paraId="554895FD"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4A47642E" w14:textId="7A713059" w:rsidR="007A62B6" w:rsidRPr="00B3086D" w:rsidRDefault="007A62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trạng thái dịch vụ CDP</w:t>
            </w:r>
          </w:p>
        </w:tc>
        <w:tc>
          <w:tcPr>
            <w:tcW w:w="3510" w:type="dxa"/>
            <w:tcBorders>
              <w:top w:val="single" w:sz="4" w:space="0" w:color="auto"/>
              <w:left w:val="single" w:sz="4" w:space="0" w:color="auto"/>
              <w:bottom w:val="single" w:sz="4" w:space="0" w:color="auto"/>
              <w:right w:val="single" w:sz="4" w:space="0" w:color="auto"/>
            </w:tcBorders>
            <w:vAlign w:val="center"/>
          </w:tcPr>
          <w:p w14:paraId="18FA0C46" w14:textId="77777777" w:rsidR="007A62B6" w:rsidRPr="00B3086D" w:rsidRDefault="007A62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dịch vụ CDP đang được bật</w:t>
            </w:r>
          </w:p>
          <w:p w14:paraId="2FDB15B3" w14:textId="4338BE64" w:rsidR="007A62B6" w:rsidRPr="00B3086D" w:rsidRDefault="007A62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noProof/>
                <w:color w:val="0F0F3F"/>
                <w:sz w:val="26"/>
                <w:szCs w:val="26"/>
                <w:lang w:val="vi-VN" w:eastAsia="zh-CN"/>
              </w:rPr>
              <w:drawing>
                <wp:inline distT="0" distB="0" distL="0" distR="0" wp14:anchorId="72ECECA6" wp14:editId="063F92D8">
                  <wp:extent cx="2091690" cy="464185"/>
                  <wp:effectExtent l="0" t="0" r="3810" b="0"/>
                  <wp:docPr id="90681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11463" name=""/>
                          <pic:cNvPicPr/>
                        </pic:nvPicPr>
                        <pic:blipFill>
                          <a:blip r:embed="rId15"/>
                          <a:stretch>
                            <a:fillRect/>
                          </a:stretch>
                        </pic:blipFill>
                        <pic:spPr>
                          <a:xfrm>
                            <a:off x="0" y="0"/>
                            <a:ext cx="2091690" cy="46418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02DC3778" w14:textId="1D7A3AC0" w:rsidR="007A62B6" w:rsidRPr="00B3086D" w:rsidRDefault="007A62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Tắt dịch vụ CDP</w:t>
            </w:r>
          </w:p>
        </w:tc>
      </w:tr>
      <w:tr w:rsidR="0099740A" w:rsidRPr="00672481" w14:paraId="70B33A7A"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5E45EDF7" w14:textId="77777777" w:rsidR="0099740A" w:rsidRPr="00B3086D" w:rsidRDefault="0099740A"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đồng bộ thời gian</w:t>
            </w:r>
          </w:p>
        </w:tc>
        <w:tc>
          <w:tcPr>
            <w:tcW w:w="3510" w:type="dxa"/>
            <w:tcBorders>
              <w:top w:val="single" w:sz="4" w:space="0" w:color="auto"/>
              <w:left w:val="single" w:sz="4" w:space="0" w:color="auto"/>
              <w:bottom w:val="single" w:sz="4" w:space="0" w:color="auto"/>
              <w:right w:val="single" w:sz="4" w:space="0" w:color="auto"/>
            </w:tcBorders>
            <w:vAlign w:val="center"/>
          </w:tcPr>
          <w:p w14:paraId="3BC70794"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đồng bộ thời gian chưa chính xác</w:t>
            </w:r>
          </w:p>
          <w:p w14:paraId="5D7A935A"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zh-CN"/>
              </w:rPr>
              <w:drawing>
                <wp:inline distT="0" distB="0" distL="0" distR="0" wp14:anchorId="3FDDDF4F" wp14:editId="3DCC9EB5">
                  <wp:extent cx="1926590" cy="245110"/>
                  <wp:effectExtent l="0" t="0" r="0" b="2540"/>
                  <wp:docPr id="207475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58887" name=""/>
                          <pic:cNvPicPr/>
                        </pic:nvPicPr>
                        <pic:blipFill>
                          <a:blip r:embed="rId16"/>
                          <a:stretch>
                            <a:fillRect/>
                          </a:stretch>
                        </pic:blipFill>
                        <pic:spPr>
                          <a:xfrm>
                            <a:off x="0" y="0"/>
                            <a:ext cx="1926590" cy="24511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4273D4B0"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đồng bộ thời gian theo giờ Việt Nam</w:t>
            </w:r>
          </w:p>
        </w:tc>
      </w:tr>
    </w:tbl>
    <w:p w14:paraId="6AB5654B" w14:textId="77777777" w:rsidR="0099740A" w:rsidRPr="00B3086D" w:rsidRDefault="0099740A" w:rsidP="0099740A">
      <w:pPr>
        <w:rPr>
          <w:rFonts w:ascii="Times New Roman" w:hAnsi="Times New Roman" w:cs="Times New Roman"/>
          <w:sz w:val="26"/>
          <w:szCs w:val="26"/>
          <w:lang w:val="it-IT" w:eastAsia="ko-KR"/>
        </w:rPr>
      </w:pPr>
    </w:p>
    <w:p w14:paraId="063560D7" w14:textId="5704B851" w:rsidR="0099740A" w:rsidRPr="00B3086D" w:rsidRDefault="0099740A" w:rsidP="0099740A">
      <w:pPr>
        <w:pStyle w:val="u3"/>
        <w:rPr>
          <w:rFonts w:ascii="Times New Roman" w:hAnsi="Times New Roman" w:cs="Times New Roman"/>
          <w:color w:val="0070C0"/>
          <w:sz w:val="26"/>
          <w:szCs w:val="26"/>
          <w:lang w:val="it-IT" w:eastAsia="ko-KR"/>
        </w:rPr>
      </w:pPr>
      <w:bookmarkStart w:id="43" w:name="_Toc214872482"/>
      <w:bookmarkStart w:id="44" w:name="_Toc214883265"/>
      <w:r w:rsidRPr="00B3086D">
        <w:rPr>
          <w:rFonts w:ascii="Times New Roman" w:hAnsi="Times New Roman" w:cs="Times New Roman"/>
          <w:color w:val="0070C0"/>
          <w:sz w:val="26"/>
          <w:szCs w:val="26"/>
          <w:lang w:val="it-IT" w:eastAsia="ko-KR"/>
        </w:rPr>
        <w:lastRenderedPageBreak/>
        <w:t>2.5. SW_Cisco_192.169.18.253</w:t>
      </w:r>
      <w:bookmarkEnd w:id="43"/>
      <w:bookmarkEnd w:id="44"/>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99740A" w:rsidRPr="00B3086D" w14:paraId="7842AEB1"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07ABADD6" w14:textId="77777777" w:rsidR="0099740A" w:rsidRPr="001D6F94" w:rsidRDefault="0099740A"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6038A5EF"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99740A" w:rsidRPr="00B3086D" w14:paraId="4EC05794"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3134B995" w14:textId="77777777" w:rsidR="0099740A" w:rsidRPr="00B3086D" w:rsidRDefault="0099740A" w:rsidP="007A591E">
            <w:pPr>
              <w:pStyle w:val="oancuaDanhsach"/>
              <w:numPr>
                <w:ilvl w:val="0"/>
                <w:numId w:val="7"/>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99740A" w:rsidRPr="00B3086D" w14:paraId="6A594B9F" w14:textId="77777777" w:rsidTr="00614157">
        <w:trPr>
          <w:gridAfter w:val="1"/>
          <w:wAfter w:w="6" w:type="dxa"/>
          <w:trHeight w:val="285"/>
        </w:trPr>
        <w:tc>
          <w:tcPr>
            <w:tcW w:w="7650" w:type="dxa"/>
            <w:tcMar>
              <w:top w:w="0" w:type="dxa"/>
              <w:left w:w="45" w:type="dxa"/>
              <w:bottom w:w="0" w:type="dxa"/>
              <w:right w:w="45" w:type="dxa"/>
            </w:tcMar>
            <w:vAlign w:val="center"/>
            <w:hideMark/>
          </w:tcPr>
          <w:p w14:paraId="43ECA96C"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692C7A36" w14:textId="77777777" w:rsidR="0099740A" w:rsidRPr="00B3086D" w:rsidRDefault="0099740A"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238C1B24" w14:textId="77777777" w:rsidTr="00614157">
        <w:trPr>
          <w:gridAfter w:val="1"/>
          <w:wAfter w:w="6" w:type="dxa"/>
          <w:trHeight w:val="285"/>
        </w:trPr>
        <w:tc>
          <w:tcPr>
            <w:tcW w:w="7650" w:type="dxa"/>
            <w:tcMar>
              <w:top w:w="0" w:type="dxa"/>
              <w:left w:w="45" w:type="dxa"/>
              <w:bottom w:w="0" w:type="dxa"/>
              <w:right w:w="45" w:type="dxa"/>
            </w:tcMar>
            <w:vAlign w:val="center"/>
            <w:hideMark/>
          </w:tcPr>
          <w:p w14:paraId="7EB70313"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4DFDFAD2"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B911FEA" w14:textId="77777777" w:rsidTr="00614157">
        <w:trPr>
          <w:gridAfter w:val="1"/>
          <w:wAfter w:w="6" w:type="dxa"/>
          <w:trHeight w:val="285"/>
        </w:trPr>
        <w:tc>
          <w:tcPr>
            <w:tcW w:w="7650" w:type="dxa"/>
            <w:tcMar>
              <w:top w:w="0" w:type="dxa"/>
              <w:left w:w="45" w:type="dxa"/>
              <w:bottom w:w="0" w:type="dxa"/>
              <w:right w:w="45" w:type="dxa"/>
            </w:tcMar>
            <w:vAlign w:val="center"/>
            <w:hideMark/>
          </w:tcPr>
          <w:p w14:paraId="50F9E72E"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độ dài mật khẩu </w:t>
            </w:r>
          </w:p>
        </w:tc>
        <w:tc>
          <w:tcPr>
            <w:tcW w:w="1623" w:type="dxa"/>
            <w:tcMar>
              <w:top w:w="0" w:type="dxa"/>
              <w:left w:w="45" w:type="dxa"/>
              <w:bottom w:w="0" w:type="dxa"/>
              <w:right w:w="45" w:type="dxa"/>
            </w:tcMar>
            <w:vAlign w:val="center"/>
            <w:hideMark/>
          </w:tcPr>
          <w:p w14:paraId="1E26A4E8"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61484CEF" w14:textId="77777777" w:rsidTr="00614157">
        <w:trPr>
          <w:gridAfter w:val="1"/>
          <w:wAfter w:w="6" w:type="dxa"/>
          <w:trHeight w:val="285"/>
        </w:trPr>
        <w:tc>
          <w:tcPr>
            <w:tcW w:w="7650" w:type="dxa"/>
            <w:tcMar>
              <w:top w:w="0" w:type="dxa"/>
              <w:left w:w="45" w:type="dxa"/>
              <w:bottom w:w="0" w:type="dxa"/>
              <w:right w:w="45" w:type="dxa"/>
            </w:tcMar>
            <w:vAlign w:val="center"/>
            <w:hideMark/>
          </w:tcPr>
          <w:p w14:paraId="1982205D"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1.4. Kiểm tra chính sách khóa tài khoản</w:t>
            </w:r>
          </w:p>
        </w:tc>
        <w:tc>
          <w:tcPr>
            <w:tcW w:w="1623" w:type="dxa"/>
            <w:tcMar>
              <w:top w:w="0" w:type="dxa"/>
              <w:left w:w="45" w:type="dxa"/>
              <w:bottom w:w="0" w:type="dxa"/>
              <w:right w:w="45" w:type="dxa"/>
            </w:tcMar>
            <w:vAlign w:val="center"/>
            <w:hideMark/>
          </w:tcPr>
          <w:p w14:paraId="302046C9"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99740A" w:rsidRPr="00B3086D" w14:paraId="2A969D71"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2DBC4458"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 quản trị thiết bị</w:t>
            </w:r>
          </w:p>
        </w:tc>
      </w:tr>
      <w:tr w:rsidR="0099740A" w:rsidRPr="00B3086D" w14:paraId="043E5120" w14:textId="77777777" w:rsidTr="00614157">
        <w:trPr>
          <w:gridAfter w:val="1"/>
          <w:wAfter w:w="6" w:type="dxa"/>
          <w:trHeight w:val="285"/>
        </w:trPr>
        <w:tc>
          <w:tcPr>
            <w:tcW w:w="7650" w:type="dxa"/>
            <w:tcMar>
              <w:top w:w="0" w:type="dxa"/>
              <w:left w:w="45" w:type="dxa"/>
              <w:bottom w:w="0" w:type="dxa"/>
              <w:right w:w="45" w:type="dxa"/>
            </w:tcMar>
            <w:vAlign w:val="center"/>
            <w:hideMark/>
          </w:tcPr>
          <w:p w14:paraId="6F22B7BD"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phương thức kết nối đối với line vty</w:t>
            </w:r>
          </w:p>
        </w:tc>
        <w:tc>
          <w:tcPr>
            <w:tcW w:w="1623" w:type="dxa"/>
            <w:tcMar>
              <w:top w:w="0" w:type="dxa"/>
              <w:left w:w="45" w:type="dxa"/>
              <w:bottom w:w="0" w:type="dxa"/>
              <w:right w:w="45" w:type="dxa"/>
            </w:tcMar>
            <w:vAlign w:val="center"/>
            <w:hideMark/>
          </w:tcPr>
          <w:p w14:paraId="21EFB6A3"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F96CEF0" w14:textId="77777777" w:rsidTr="00614157">
        <w:trPr>
          <w:gridAfter w:val="1"/>
          <w:wAfter w:w="6" w:type="dxa"/>
          <w:trHeight w:val="285"/>
        </w:trPr>
        <w:tc>
          <w:tcPr>
            <w:tcW w:w="7650" w:type="dxa"/>
            <w:tcMar>
              <w:top w:w="0" w:type="dxa"/>
              <w:left w:w="45" w:type="dxa"/>
              <w:bottom w:w="0" w:type="dxa"/>
              <w:right w:w="45" w:type="dxa"/>
            </w:tcMar>
            <w:vAlign w:val="center"/>
            <w:hideMark/>
          </w:tcPr>
          <w:p w14:paraId="65BAFE28"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line aux 0</w:t>
            </w:r>
          </w:p>
        </w:tc>
        <w:tc>
          <w:tcPr>
            <w:tcW w:w="1623" w:type="dxa"/>
            <w:tcMar>
              <w:top w:w="0" w:type="dxa"/>
              <w:left w:w="45" w:type="dxa"/>
              <w:bottom w:w="0" w:type="dxa"/>
              <w:right w:w="45" w:type="dxa"/>
            </w:tcMar>
            <w:vAlign w:val="center"/>
            <w:hideMark/>
          </w:tcPr>
          <w:p w14:paraId="51B533F3"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0CBC9D88" w14:textId="77777777" w:rsidTr="00614157">
        <w:trPr>
          <w:gridAfter w:val="1"/>
          <w:wAfter w:w="6" w:type="dxa"/>
          <w:trHeight w:val="285"/>
        </w:trPr>
        <w:tc>
          <w:tcPr>
            <w:tcW w:w="7650" w:type="dxa"/>
            <w:tcMar>
              <w:top w:w="0" w:type="dxa"/>
              <w:left w:w="45" w:type="dxa"/>
              <w:bottom w:w="0" w:type="dxa"/>
              <w:right w:w="45" w:type="dxa"/>
            </w:tcMar>
            <w:vAlign w:val="center"/>
            <w:hideMark/>
          </w:tcPr>
          <w:p w14:paraId="478DA8F9"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exec-timeout đối với line aux 0</w:t>
            </w:r>
          </w:p>
        </w:tc>
        <w:tc>
          <w:tcPr>
            <w:tcW w:w="1623" w:type="dxa"/>
            <w:tcMar>
              <w:top w:w="0" w:type="dxa"/>
              <w:left w:w="45" w:type="dxa"/>
              <w:bottom w:w="0" w:type="dxa"/>
              <w:right w:w="45" w:type="dxa"/>
            </w:tcMar>
            <w:vAlign w:val="center"/>
            <w:hideMark/>
          </w:tcPr>
          <w:p w14:paraId="209845DB"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A4D860D" w14:textId="77777777" w:rsidTr="00614157">
        <w:trPr>
          <w:gridAfter w:val="1"/>
          <w:wAfter w:w="6" w:type="dxa"/>
          <w:trHeight w:val="285"/>
        </w:trPr>
        <w:tc>
          <w:tcPr>
            <w:tcW w:w="7650" w:type="dxa"/>
            <w:tcMar>
              <w:top w:w="0" w:type="dxa"/>
              <w:left w:w="45" w:type="dxa"/>
              <w:bottom w:w="0" w:type="dxa"/>
              <w:right w:w="45" w:type="dxa"/>
            </w:tcMar>
            <w:vAlign w:val="center"/>
            <w:hideMark/>
          </w:tcPr>
          <w:p w14:paraId="3AF41C02"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exec-timeout đối với line console 0</w:t>
            </w:r>
          </w:p>
        </w:tc>
        <w:tc>
          <w:tcPr>
            <w:tcW w:w="1623" w:type="dxa"/>
            <w:tcMar>
              <w:top w:w="0" w:type="dxa"/>
              <w:left w:w="45" w:type="dxa"/>
              <w:bottom w:w="0" w:type="dxa"/>
              <w:right w:w="45" w:type="dxa"/>
            </w:tcMar>
            <w:vAlign w:val="center"/>
            <w:hideMark/>
          </w:tcPr>
          <w:p w14:paraId="41E35C02"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6ED0E92" w14:textId="77777777" w:rsidTr="00614157">
        <w:trPr>
          <w:gridAfter w:val="1"/>
          <w:wAfter w:w="6" w:type="dxa"/>
          <w:trHeight w:val="285"/>
        </w:trPr>
        <w:tc>
          <w:tcPr>
            <w:tcW w:w="7650" w:type="dxa"/>
            <w:tcMar>
              <w:top w:w="0" w:type="dxa"/>
              <w:left w:w="45" w:type="dxa"/>
              <w:bottom w:w="0" w:type="dxa"/>
              <w:right w:w="45" w:type="dxa"/>
            </w:tcMar>
            <w:vAlign w:val="center"/>
            <w:hideMark/>
          </w:tcPr>
          <w:p w14:paraId="1B1C8BF3"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 Kiểm tra cấu hình exec-timeout đối với line tty</w:t>
            </w:r>
          </w:p>
        </w:tc>
        <w:tc>
          <w:tcPr>
            <w:tcW w:w="1623" w:type="dxa"/>
            <w:tcMar>
              <w:top w:w="0" w:type="dxa"/>
              <w:left w:w="45" w:type="dxa"/>
              <w:bottom w:w="0" w:type="dxa"/>
              <w:right w:w="45" w:type="dxa"/>
            </w:tcMar>
            <w:vAlign w:val="center"/>
            <w:hideMark/>
          </w:tcPr>
          <w:p w14:paraId="313199FB"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B47CE9C" w14:textId="77777777" w:rsidTr="00614157">
        <w:trPr>
          <w:gridAfter w:val="1"/>
          <w:wAfter w:w="6" w:type="dxa"/>
          <w:trHeight w:val="285"/>
        </w:trPr>
        <w:tc>
          <w:tcPr>
            <w:tcW w:w="7650" w:type="dxa"/>
            <w:tcMar>
              <w:top w:w="0" w:type="dxa"/>
              <w:left w:w="45" w:type="dxa"/>
              <w:bottom w:w="0" w:type="dxa"/>
              <w:right w:w="45" w:type="dxa"/>
            </w:tcMar>
            <w:vAlign w:val="center"/>
            <w:hideMark/>
          </w:tcPr>
          <w:p w14:paraId="5F54CF74"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 Kiểm tra cấu hình exec-timeout đối với line vty</w:t>
            </w:r>
          </w:p>
        </w:tc>
        <w:tc>
          <w:tcPr>
            <w:tcW w:w="1623" w:type="dxa"/>
            <w:tcMar>
              <w:top w:w="0" w:type="dxa"/>
              <w:left w:w="45" w:type="dxa"/>
              <w:bottom w:w="0" w:type="dxa"/>
              <w:right w:w="45" w:type="dxa"/>
            </w:tcMar>
            <w:vAlign w:val="center"/>
            <w:hideMark/>
          </w:tcPr>
          <w:p w14:paraId="53A77BDE"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29D9A16" w14:textId="77777777" w:rsidTr="00614157">
        <w:trPr>
          <w:gridAfter w:val="1"/>
          <w:wAfter w:w="6" w:type="dxa"/>
          <w:trHeight w:val="285"/>
        </w:trPr>
        <w:tc>
          <w:tcPr>
            <w:tcW w:w="7650" w:type="dxa"/>
            <w:tcMar>
              <w:top w:w="0" w:type="dxa"/>
              <w:left w:w="45" w:type="dxa"/>
              <w:bottom w:w="0" w:type="dxa"/>
              <w:right w:w="45" w:type="dxa"/>
            </w:tcMar>
            <w:vAlign w:val="center"/>
            <w:hideMark/>
          </w:tcPr>
          <w:p w14:paraId="6CCE2424"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 Kiểm tra cấu hình secret của enable</w:t>
            </w:r>
          </w:p>
        </w:tc>
        <w:tc>
          <w:tcPr>
            <w:tcW w:w="1623" w:type="dxa"/>
            <w:tcMar>
              <w:top w:w="0" w:type="dxa"/>
              <w:left w:w="45" w:type="dxa"/>
              <w:bottom w:w="0" w:type="dxa"/>
              <w:right w:w="45" w:type="dxa"/>
            </w:tcMar>
            <w:vAlign w:val="center"/>
            <w:hideMark/>
          </w:tcPr>
          <w:p w14:paraId="3B4D6161"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00F3EBC6" w14:textId="77777777" w:rsidTr="00614157">
        <w:trPr>
          <w:gridAfter w:val="1"/>
          <w:wAfter w:w="6" w:type="dxa"/>
          <w:trHeight w:val="285"/>
        </w:trPr>
        <w:tc>
          <w:tcPr>
            <w:tcW w:w="7650" w:type="dxa"/>
            <w:tcMar>
              <w:top w:w="0" w:type="dxa"/>
              <w:left w:w="45" w:type="dxa"/>
              <w:bottom w:w="0" w:type="dxa"/>
              <w:right w:w="45" w:type="dxa"/>
            </w:tcMar>
            <w:vAlign w:val="center"/>
            <w:hideMark/>
          </w:tcPr>
          <w:p w14:paraId="132CFB49"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 Kiểm tra cấu hình service password-encryption</w:t>
            </w:r>
          </w:p>
        </w:tc>
        <w:tc>
          <w:tcPr>
            <w:tcW w:w="1623" w:type="dxa"/>
            <w:tcMar>
              <w:top w:w="0" w:type="dxa"/>
              <w:left w:w="45" w:type="dxa"/>
              <w:bottom w:w="0" w:type="dxa"/>
              <w:right w:w="45" w:type="dxa"/>
            </w:tcMar>
            <w:vAlign w:val="center"/>
            <w:hideMark/>
          </w:tcPr>
          <w:p w14:paraId="3FB0E953"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32FE958" w14:textId="77777777" w:rsidTr="00614157">
        <w:trPr>
          <w:gridAfter w:val="1"/>
          <w:wAfter w:w="6" w:type="dxa"/>
          <w:trHeight w:val="285"/>
        </w:trPr>
        <w:tc>
          <w:tcPr>
            <w:tcW w:w="7650" w:type="dxa"/>
            <w:tcMar>
              <w:top w:w="0" w:type="dxa"/>
              <w:left w:w="45" w:type="dxa"/>
              <w:bottom w:w="0" w:type="dxa"/>
              <w:right w:w="45" w:type="dxa"/>
            </w:tcMar>
            <w:vAlign w:val="center"/>
            <w:hideMark/>
          </w:tcPr>
          <w:p w14:paraId="28A8BD82"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2.9. Kiểm tra cấu hình secret với toàn bộ người dùng</w:t>
            </w:r>
          </w:p>
        </w:tc>
        <w:tc>
          <w:tcPr>
            <w:tcW w:w="1623" w:type="dxa"/>
            <w:tcMar>
              <w:top w:w="0" w:type="dxa"/>
              <w:left w:w="45" w:type="dxa"/>
              <w:bottom w:w="0" w:type="dxa"/>
              <w:right w:w="45" w:type="dxa"/>
            </w:tcMar>
            <w:vAlign w:val="center"/>
            <w:hideMark/>
          </w:tcPr>
          <w:p w14:paraId="6C7AEF01"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AF92E5F" w14:textId="77777777" w:rsidTr="00614157">
        <w:trPr>
          <w:gridAfter w:val="1"/>
          <w:wAfter w:w="6" w:type="dxa"/>
          <w:trHeight w:val="285"/>
        </w:trPr>
        <w:tc>
          <w:tcPr>
            <w:tcW w:w="7650" w:type="dxa"/>
            <w:tcMar>
              <w:top w:w="0" w:type="dxa"/>
              <w:left w:w="45" w:type="dxa"/>
              <w:bottom w:w="0" w:type="dxa"/>
              <w:right w:w="45" w:type="dxa"/>
            </w:tcMar>
            <w:vAlign w:val="center"/>
            <w:hideMark/>
          </w:tcPr>
          <w:p w14:paraId="2017AD76"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2.10. Kiểm tra thuật toán mã hóa mật khẩu</w:t>
            </w:r>
          </w:p>
        </w:tc>
        <w:tc>
          <w:tcPr>
            <w:tcW w:w="1623" w:type="dxa"/>
            <w:tcMar>
              <w:top w:w="0" w:type="dxa"/>
              <w:left w:w="45" w:type="dxa"/>
              <w:bottom w:w="0" w:type="dxa"/>
              <w:right w:w="45" w:type="dxa"/>
            </w:tcMar>
            <w:vAlign w:val="center"/>
            <w:hideMark/>
          </w:tcPr>
          <w:p w14:paraId="47664F33"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02A1A53" w14:textId="77777777" w:rsidTr="00614157">
        <w:trPr>
          <w:gridAfter w:val="1"/>
          <w:wAfter w:w="6" w:type="dxa"/>
          <w:trHeight w:val="285"/>
        </w:trPr>
        <w:tc>
          <w:tcPr>
            <w:tcW w:w="7650" w:type="dxa"/>
            <w:tcMar>
              <w:top w:w="0" w:type="dxa"/>
              <w:left w:w="45" w:type="dxa"/>
              <w:bottom w:w="0" w:type="dxa"/>
              <w:right w:w="45" w:type="dxa"/>
            </w:tcMar>
            <w:vAlign w:val="center"/>
            <w:hideMark/>
          </w:tcPr>
          <w:p w14:paraId="0474B9F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Kiểm tra cấu hình chuỗi SNMP Community</w:t>
            </w:r>
          </w:p>
        </w:tc>
        <w:tc>
          <w:tcPr>
            <w:tcW w:w="1623" w:type="dxa"/>
            <w:tcMar>
              <w:top w:w="0" w:type="dxa"/>
              <w:left w:w="45" w:type="dxa"/>
              <w:bottom w:w="0" w:type="dxa"/>
              <w:right w:w="45" w:type="dxa"/>
            </w:tcMar>
            <w:vAlign w:val="center"/>
            <w:hideMark/>
          </w:tcPr>
          <w:p w14:paraId="0D102A0E"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8DD343F" w14:textId="77777777" w:rsidTr="00614157">
        <w:trPr>
          <w:gridAfter w:val="1"/>
          <w:wAfter w:w="6" w:type="dxa"/>
          <w:trHeight w:val="285"/>
        </w:trPr>
        <w:tc>
          <w:tcPr>
            <w:tcW w:w="7650" w:type="dxa"/>
            <w:tcMar>
              <w:top w:w="0" w:type="dxa"/>
              <w:left w:w="45" w:type="dxa"/>
              <w:bottom w:w="0" w:type="dxa"/>
              <w:right w:w="45" w:type="dxa"/>
            </w:tcMar>
            <w:vAlign w:val="center"/>
            <w:hideMark/>
          </w:tcPr>
          <w:p w14:paraId="2A40C7A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Kiểm tra phân quyền cho SNMP-Server Community</w:t>
            </w:r>
          </w:p>
        </w:tc>
        <w:tc>
          <w:tcPr>
            <w:tcW w:w="1623" w:type="dxa"/>
            <w:tcMar>
              <w:top w:w="0" w:type="dxa"/>
              <w:left w:w="45" w:type="dxa"/>
              <w:bottom w:w="0" w:type="dxa"/>
              <w:right w:w="45" w:type="dxa"/>
            </w:tcMar>
            <w:vAlign w:val="center"/>
            <w:hideMark/>
          </w:tcPr>
          <w:p w14:paraId="12393CC6"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039438A2" w14:textId="77777777" w:rsidTr="00614157">
        <w:trPr>
          <w:trHeight w:val="55"/>
        </w:trPr>
        <w:tc>
          <w:tcPr>
            <w:tcW w:w="9279" w:type="dxa"/>
            <w:gridSpan w:val="3"/>
            <w:shd w:val="clear" w:color="auto" w:fill="FFE599"/>
            <w:tcMar>
              <w:top w:w="0" w:type="dxa"/>
              <w:left w:w="45" w:type="dxa"/>
              <w:bottom w:w="0" w:type="dxa"/>
              <w:right w:w="45" w:type="dxa"/>
            </w:tcMar>
            <w:vAlign w:val="center"/>
            <w:hideMark/>
          </w:tcPr>
          <w:p w14:paraId="192A3732"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cấu hình dịch vụ</w:t>
            </w:r>
          </w:p>
        </w:tc>
      </w:tr>
      <w:tr w:rsidR="0099740A" w:rsidRPr="00B3086D" w14:paraId="35D05B3F" w14:textId="77777777" w:rsidTr="00614157">
        <w:trPr>
          <w:gridAfter w:val="1"/>
          <w:wAfter w:w="6" w:type="dxa"/>
          <w:trHeight w:val="285"/>
        </w:trPr>
        <w:tc>
          <w:tcPr>
            <w:tcW w:w="7650" w:type="dxa"/>
            <w:tcMar>
              <w:top w:w="0" w:type="dxa"/>
              <w:left w:w="45" w:type="dxa"/>
              <w:bottom w:w="0" w:type="dxa"/>
              <w:right w:w="45" w:type="dxa"/>
            </w:tcMar>
            <w:vAlign w:val="center"/>
            <w:hideMark/>
          </w:tcPr>
          <w:p w14:paraId="684D4C8E"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cấu hình SSH Timeout</w:t>
            </w:r>
          </w:p>
        </w:tc>
        <w:tc>
          <w:tcPr>
            <w:tcW w:w="1623" w:type="dxa"/>
            <w:tcMar>
              <w:top w:w="0" w:type="dxa"/>
              <w:left w:w="45" w:type="dxa"/>
              <w:bottom w:w="0" w:type="dxa"/>
              <w:right w:w="45" w:type="dxa"/>
            </w:tcMar>
            <w:vAlign w:val="center"/>
            <w:hideMark/>
          </w:tcPr>
          <w:p w14:paraId="787EDC24"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7BCBCFA" w14:textId="77777777" w:rsidTr="00614157">
        <w:trPr>
          <w:gridAfter w:val="1"/>
          <w:wAfter w:w="6" w:type="dxa"/>
          <w:trHeight w:val="285"/>
        </w:trPr>
        <w:tc>
          <w:tcPr>
            <w:tcW w:w="7650" w:type="dxa"/>
            <w:tcMar>
              <w:top w:w="0" w:type="dxa"/>
              <w:left w:w="45" w:type="dxa"/>
              <w:bottom w:w="0" w:type="dxa"/>
              <w:right w:w="45" w:type="dxa"/>
            </w:tcMar>
            <w:vAlign w:val="center"/>
            <w:hideMark/>
          </w:tcPr>
          <w:p w14:paraId="154957A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cấu hình SSH Authentication-Retries</w:t>
            </w:r>
          </w:p>
        </w:tc>
        <w:tc>
          <w:tcPr>
            <w:tcW w:w="1623" w:type="dxa"/>
            <w:tcMar>
              <w:top w:w="0" w:type="dxa"/>
              <w:left w:w="45" w:type="dxa"/>
              <w:bottom w:w="0" w:type="dxa"/>
              <w:right w:w="45" w:type="dxa"/>
            </w:tcMar>
            <w:vAlign w:val="center"/>
            <w:hideMark/>
          </w:tcPr>
          <w:p w14:paraId="39B389DD"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B654CD2" w14:textId="77777777" w:rsidTr="00614157">
        <w:trPr>
          <w:gridAfter w:val="1"/>
          <w:wAfter w:w="6" w:type="dxa"/>
          <w:trHeight w:val="285"/>
        </w:trPr>
        <w:tc>
          <w:tcPr>
            <w:tcW w:w="7650" w:type="dxa"/>
            <w:tcMar>
              <w:top w:w="0" w:type="dxa"/>
              <w:left w:w="45" w:type="dxa"/>
              <w:bottom w:w="0" w:type="dxa"/>
              <w:right w:w="45" w:type="dxa"/>
            </w:tcMar>
            <w:vAlign w:val="center"/>
            <w:hideMark/>
          </w:tcPr>
          <w:p w14:paraId="5EAA868E"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SSH Version</w:t>
            </w:r>
          </w:p>
        </w:tc>
        <w:tc>
          <w:tcPr>
            <w:tcW w:w="1623" w:type="dxa"/>
            <w:tcMar>
              <w:top w:w="0" w:type="dxa"/>
              <w:left w:w="45" w:type="dxa"/>
              <w:bottom w:w="0" w:type="dxa"/>
              <w:right w:w="45" w:type="dxa"/>
            </w:tcMar>
            <w:vAlign w:val="center"/>
            <w:hideMark/>
          </w:tcPr>
          <w:p w14:paraId="4EF8D738"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2620010" w14:textId="77777777" w:rsidTr="00614157">
        <w:trPr>
          <w:gridAfter w:val="1"/>
          <w:wAfter w:w="6" w:type="dxa"/>
          <w:trHeight w:val="285"/>
        </w:trPr>
        <w:tc>
          <w:tcPr>
            <w:tcW w:w="7650" w:type="dxa"/>
            <w:tcMar>
              <w:top w:w="0" w:type="dxa"/>
              <w:left w:w="45" w:type="dxa"/>
              <w:bottom w:w="0" w:type="dxa"/>
              <w:right w:w="45" w:type="dxa"/>
            </w:tcMar>
            <w:vAlign w:val="center"/>
            <w:hideMark/>
          </w:tcPr>
          <w:p w14:paraId="3840E716"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trạng thái dịch vụ CDP</w:t>
            </w:r>
          </w:p>
        </w:tc>
        <w:tc>
          <w:tcPr>
            <w:tcW w:w="1623" w:type="dxa"/>
            <w:tcMar>
              <w:top w:w="0" w:type="dxa"/>
              <w:left w:w="45" w:type="dxa"/>
              <w:bottom w:w="0" w:type="dxa"/>
              <w:right w:w="45" w:type="dxa"/>
            </w:tcMar>
            <w:vAlign w:val="center"/>
            <w:hideMark/>
          </w:tcPr>
          <w:p w14:paraId="2CEE05D1"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463A145A" w14:textId="77777777" w:rsidTr="00614157">
        <w:trPr>
          <w:gridAfter w:val="1"/>
          <w:wAfter w:w="6" w:type="dxa"/>
          <w:trHeight w:val="285"/>
        </w:trPr>
        <w:tc>
          <w:tcPr>
            <w:tcW w:w="7650" w:type="dxa"/>
            <w:tcMar>
              <w:top w:w="0" w:type="dxa"/>
              <w:left w:w="45" w:type="dxa"/>
              <w:bottom w:w="0" w:type="dxa"/>
              <w:right w:w="45" w:type="dxa"/>
            </w:tcMar>
            <w:vAlign w:val="center"/>
            <w:hideMark/>
          </w:tcPr>
          <w:p w14:paraId="44A9372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3.5. Kiểm tra trạng thái dịch vụ BOOTP</w:t>
            </w:r>
          </w:p>
        </w:tc>
        <w:tc>
          <w:tcPr>
            <w:tcW w:w="1623" w:type="dxa"/>
            <w:tcMar>
              <w:top w:w="0" w:type="dxa"/>
              <w:left w:w="45" w:type="dxa"/>
              <w:bottom w:w="0" w:type="dxa"/>
              <w:right w:w="45" w:type="dxa"/>
            </w:tcMar>
            <w:vAlign w:val="center"/>
            <w:hideMark/>
          </w:tcPr>
          <w:p w14:paraId="2AB6E9F5"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6E28FE2E" w14:textId="77777777" w:rsidTr="00614157">
        <w:trPr>
          <w:gridAfter w:val="1"/>
          <w:wAfter w:w="6" w:type="dxa"/>
          <w:trHeight w:val="285"/>
        </w:trPr>
        <w:tc>
          <w:tcPr>
            <w:tcW w:w="7650" w:type="dxa"/>
            <w:tcMar>
              <w:top w:w="0" w:type="dxa"/>
              <w:left w:w="45" w:type="dxa"/>
              <w:bottom w:w="0" w:type="dxa"/>
              <w:right w:w="45" w:type="dxa"/>
            </w:tcMar>
            <w:vAlign w:val="center"/>
            <w:hideMark/>
          </w:tcPr>
          <w:p w14:paraId="3D2B8AF3"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3.6. Kiểm tra trạng thái dịch vụ DHCP</w:t>
            </w:r>
          </w:p>
        </w:tc>
        <w:tc>
          <w:tcPr>
            <w:tcW w:w="1623" w:type="dxa"/>
            <w:tcMar>
              <w:top w:w="0" w:type="dxa"/>
              <w:left w:w="45" w:type="dxa"/>
              <w:bottom w:w="0" w:type="dxa"/>
              <w:right w:w="45" w:type="dxa"/>
            </w:tcMar>
            <w:vAlign w:val="center"/>
            <w:hideMark/>
          </w:tcPr>
          <w:p w14:paraId="4A7E6657"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033E454D" w14:textId="77777777" w:rsidTr="00614157">
        <w:trPr>
          <w:gridAfter w:val="1"/>
          <w:wAfter w:w="6" w:type="dxa"/>
          <w:trHeight w:val="285"/>
        </w:trPr>
        <w:tc>
          <w:tcPr>
            <w:tcW w:w="7650" w:type="dxa"/>
            <w:tcMar>
              <w:top w:w="0" w:type="dxa"/>
              <w:left w:w="45" w:type="dxa"/>
              <w:bottom w:w="0" w:type="dxa"/>
              <w:right w:w="45" w:type="dxa"/>
            </w:tcMar>
            <w:vAlign w:val="center"/>
            <w:hideMark/>
          </w:tcPr>
          <w:p w14:paraId="35AC1E1A"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3.7. Kiểm tra trạng thái dịch vụ Identd</w:t>
            </w:r>
          </w:p>
        </w:tc>
        <w:tc>
          <w:tcPr>
            <w:tcW w:w="1623" w:type="dxa"/>
            <w:tcMar>
              <w:top w:w="0" w:type="dxa"/>
              <w:left w:w="45" w:type="dxa"/>
              <w:bottom w:w="0" w:type="dxa"/>
              <w:right w:w="45" w:type="dxa"/>
            </w:tcMar>
            <w:vAlign w:val="center"/>
            <w:hideMark/>
          </w:tcPr>
          <w:p w14:paraId="270B9ACC"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600EDA1" w14:textId="77777777" w:rsidTr="00614157">
        <w:trPr>
          <w:gridAfter w:val="1"/>
          <w:wAfter w:w="6" w:type="dxa"/>
          <w:trHeight w:val="285"/>
        </w:trPr>
        <w:tc>
          <w:tcPr>
            <w:tcW w:w="7650" w:type="dxa"/>
            <w:tcMar>
              <w:top w:w="0" w:type="dxa"/>
              <w:left w:w="45" w:type="dxa"/>
              <w:bottom w:w="0" w:type="dxa"/>
              <w:right w:w="45" w:type="dxa"/>
            </w:tcMar>
            <w:vAlign w:val="center"/>
            <w:hideMark/>
          </w:tcPr>
          <w:p w14:paraId="06F54F80"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3.8. Kiểm tra cấu hình tcp-keepalives-in</w:t>
            </w:r>
          </w:p>
        </w:tc>
        <w:tc>
          <w:tcPr>
            <w:tcW w:w="1623" w:type="dxa"/>
            <w:tcMar>
              <w:top w:w="0" w:type="dxa"/>
              <w:left w:w="45" w:type="dxa"/>
              <w:bottom w:w="0" w:type="dxa"/>
              <w:right w:w="45" w:type="dxa"/>
            </w:tcMar>
            <w:vAlign w:val="center"/>
            <w:hideMark/>
          </w:tcPr>
          <w:p w14:paraId="0BF7A1A5"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12EEB25F" w14:textId="77777777" w:rsidTr="00614157">
        <w:trPr>
          <w:gridAfter w:val="1"/>
          <w:wAfter w:w="6" w:type="dxa"/>
          <w:trHeight w:val="285"/>
        </w:trPr>
        <w:tc>
          <w:tcPr>
            <w:tcW w:w="7650" w:type="dxa"/>
            <w:tcMar>
              <w:top w:w="0" w:type="dxa"/>
              <w:left w:w="45" w:type="dxa"/>
              <w:bottom w:w="0" w:type="dxa"/>
              <w:right w:w="45" w:type="dxa"/>
            </w:tcMar>
            <w:vAlign w:val="center"/>
          </w:tcPr>
          <w:p w14:paraId="5CA91AF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3.9. Kiểm tra cấu hình tcp-keepalives-out</w:t>
            </w:r>
          </w:p>
        </w:tc>
        <w:tc>
          <w:tcPr>
            <w:tcW w:w="1623" w:type="dxa"/>
            <w:tcMar>
              <w:top w:w="0" w:type="dxa"/>
              <w:left w:w="45" w:type="dxa"/>
              <w:bottom w:w="0" w:type="dxa"/>
              <w:right w:w="45" w:type="dxa"/>
            </w:tcMar>
            <w:vAlign w:val="center"/>
          </w:tcPr>
          <w:p w14:paraId="5E7D95F5"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7BE5A63C" w14:textId="77777777" w:rsidTr="00614157">
        <w:trPr>
          <w:gridAfter w:val="1"/>
          <w:wAfter w:w="6" w:type="dxa"/>
          <w:trHeight w:val="285"/>
        </w:trPr>
        <w:tc>
          <w:tcPr>
            <w:tcW w:w="7650" w:type="dxa"/>
            <w:tcMar>
              <w:top w:w="0" w:type="dxa"/>
              <w:left w:w="45" w:type="dxa"/>
              <w:bottom w:w="0" w:type="dxa"/>
              <w:right w:w="45" w:type="dxa"/>
            </w:tcMar>
            <w:vAlign w:val="center"/>
          </w:tcPr>
          <w:p w14:paraId="6A3D9C3C"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3.10. Kiểm tra trạng thái dịch vụ PAD</w:t>
            </w:r>
          </w:p>
        </w:tc>
        <w:tc>
          <w:tcPr>
            <w:tcW w:w="1623" w:type="dxa"/>
            <w:tcMar>
              <w:top w:w="0" w:type="dxa"/>
              <w:left w:w="45" w:type="dxa"/>
              <w:bottom w:w="0" w:type="dxa"/>
              <w:right w:w="45" w:type="dxa"/>
            </w:tcMar>
            <w:vAlign w:val="center"/>
          </w:tcPr>
          <w:p w14:paraId="589F8CB3"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5870E729" w14:textId="77777777" w:rsidTr="00614157">
        <w:trPr>
          <w:gridAfter w:val="1"/>
          <w:wAfter w:w="6" w:type="dxa"/>
          <w:trHeight w:val="285"/>
        </w:trPr>
        <w:tc>
          <w:tcPr>
            <w:tcW w:w="7650" w:type="dxa"/>
            <w:tcMar>
              <w:top w:w="0" w:type="dxa"/>
              <w:left w:w="45" w:type="dxa"/>
              <w:bottom w:w="0" w:type="dxa"/>
              <w:right w:w="45" w:type="dxa"/>
            </w:tcMar>
            <w:vAlign w:val="center"/>
          </w:tcPr>
          <w:p w14:paraId="34274BA0"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3.11. Kiểm tra cấu hình logging</w:t>
            </w:r>
          </w:p>
        </w:tc>
        <w:tc>
          <w:tcPr>
            <w:tcW w:w="1623" w:type="dxa"/>
            <w:tcMar>
              <w:top w:w="0" w:type="dxa"/>
              <w:left w:w="45" w:type="dxa"/>
              <w:bottom w:w="0" w:type="dxa"/>
              <w:right w:w="45" w:type="dxa"/>
            </w:tcMar>
            <w:vAlign w:val="center"/>
          </w:tcPr>
          <w:p w14:paraId="628D0E77"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4CCFB136" w14:textId="77777777" w:rsidTr="00614157">
        <w:trPr>
          <w:gridAfter w:val="1"/>
          <w:wAfter w:w="6" w:type="dxa"/>
          <w:trHeight w:val="285"/>
        </w:trPr>
        <w:tc>
          <w:tcPr>
            <w:tcW w:w="7650" w:type="dxa"/>
            <w:tcMar>
              <w:top w:w="0" w:type="dxa"/>
              <w:left w:w="45" w:type="dxa"/>
              <w:bottom w:w="0" w:type="dxa"/>
              <w:right w:w="45" w:type="dxa"/>
            </w:tcMar>
            <w:vAlign w:val="center"/>
          </w:tcPr>
          <w:p w14:paraId="7E60FA5D"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3.12. Kiểm tra cấu hình buffer size đối với logging buffered</w:t>
            </w:r>
          </w:p>
        </w:tc>
        <w:tc>
          <w:tcPr>
            <w:tcW w:w="1623" w:type="dxa"/>
            <w:tcMar>
              <w:top w:w="0" w:type="dxa"/>
              <w:left w:w="45" w:type="dxa"/>
              <w:bottom w:w="0" w:type="dxa"/>
              <w:right w:w="45" w:type="dxa"/>
            </w:tcMar>
            <w:vAlign w:val="center"/>
          </w:tcPr>
          <w:p w14:paraId="6971C642"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6B306D47" w14:textId="77777777" w:rsidTr="00614157">
        <w:trPr>
          <w:gridAfter w:val="1"/>
          <w:wAfter w:w="6" w:type="dxa"/>
          <w:trHeight w:val="285"/>
        </w:trPr>
        <w:tc>
          <w:tcPr>
            <w:tcW w:w="7650" w:type="dxa"/>
            <w:tcMar>
              <w:top w:w="0" w:type="dxa"/>
              <w:left w:w="45" w:type="dxa"/>
              <w:bottom w:w="0" w:type="dxa"/>
              <w:right w:w="45" w:type="dxa"/>
            </w:tcMar>
            <w:vAlign w:val="center"/>
          </w:tcPr>
          <w:p w14:paraId="56CE3949"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3.13. Kiểm tra cấu hình logging console</w:t>
            </w:r>
          </w:p>
        </w:tc>
        <w:tc>
          <w:tcPr>
            <w:tcW w:w="1623" w:type="dxa"/>
            <w:tcMar>
              <w:top w:w="0" w:type="dxa"/>
              <w:left w:w="45" w:type="dxa"/>
              <w:bottom w:w="0" w:type="dxa"/>
              <w:right w:w="45" w:type="dxa"/>
            </w:tcMar>
            <w:vAlign w:val="center"/>
          </w:tcPr>
          <w:p w14:paraId="40788919"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55228AA5" w14:textId="77777777" w:rsidTr="00614157">
        <w:trPr>
          <w:gridAfter w:val="1"/>
          <w:wAfter w:w="6" w:type="dxa"/>
          <w:trHeight w:val="285"/>
        </w:trPr>
        <w:tc>
          <w:tcPr>
            <w:tcW w:w="7650" w:type="dxa"/>
            <w:tcMar>
              <w:top w:w="0" w:type="dxa"/>
              <w:left w:w="45" w:type="dxa"/>
              <w:bottom w:w="0" w:type="dxa"/>
              <w:right w:w="45" w:type="dxa"/>
            </w:tcMar>
            <w:vAlign w:val="center"/>
          </w:tcPr>
          <w:p w14:paraId="3BDD3DE5"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3.14. Kiểm tra cấu hình logging host</w:t>
            </w:r>
          </w:p>
        </w:tc>
        <w:tc>
          <w:tcPr>
            <w:tcW w:w="1623" w:type="dxa"/>
            <w:tcMar>
              <w:top w:w="0" w:type="dxa"/>
              <w:left w:w="45" w:type="dxa"/>
              <w:bottom w:w="0" w:type="dxa"/>
              <w:right w:w="45" w:type="dxa"/>
            </w:tcMar>
            <w:vAlign w:val="center"/>
          </w:tcPr>
          <w:p w14:paraId="319C52D5"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61B6AB53" w14:textId="77777777" w:rsidTr="00614157">
        <w:trPr>
          <w:gridAfter w:val="1"/>
          <w:wAfter w:w="6" w:type="dxa"/>
          <w:trHeight w:val="285"/>
        </w:trPr>
        <w:tc>
          <w:tcPr>
            <w:tcW w:w="7650" w:type="dxa"/>
            <w:tcMar>
              <w:top w:w="0" w:type="dxa"/>
              <w:left w:w="45" w:type="dxa"/>
              <w:bottom w:w="0" w:type="dxa"/>
              <w:right w:w="45" w:type="dxa"/>
            </w:tcMar>
            <w:vAlign w:val="center"/>
          </w:tcPr>
          <w:p w14:paraId="292DD0E8"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3.15. Kiểm tra cấu hình logging trap</w:t>
            </w:r>
          </w:p>
        </w:tc>
        <w:tc>
          <w:tcPr>
            <w:tcW w:w="1623" w:type="dxa"/>
            <w:tcMar>
              <w:top w:w="0" w:type="dxa"/>
              <w:left w:w="45" w:type="dxa"/>
              <w:bottom w:w="0" w:type="dxa"/>
              <w:right w:w="45" w:type="dxa"/>
            </w:tcMar>
            <w:vAlign w:val="center"/>
          </w:tcPr>
          <w:p w14:paraId="5DB41C83"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44B6BB4B" w14:textId="77777777" w:rsidTr="00614157">
        <w:trPr>
          <w:gridAfter w:val="1"/>
          <w:wAfter w:w="6" w:type="dxa"/>
          <w:trHeight w:val="285"/>
        </w:trPr>
        <w:tc>
          <w:tcPr>
            <w:tcW w:w="7650" w:type="dxa"/>
            <w:tcMar>
              <w:top w:w="0" w:type="dxa"/>
              <w:left w:w="45" w:type="dxa"/>
              <w:bottom w:w="0" w:type="dxa"/>
              <w:right w:w="45" w:type="dxa"/>
            </w:tcMar>
            <w:vAlign w:val="center"/>
          </w:tcPr>
          <w:p w14:paraId="37D771E9"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3.16. Kiểm tra cấu hình đồng bộ thời gian</w:t>
            </w:r>
          </w:p>
        </w:tc>
        <w:tc>
          <w:tcPr>
            <w:tcW w:w="1623" w:type="dxa"/>
            <w:tcMar>
              <w:top w:w="0" w:type="dxa"/>
              <w:left w:w="45" w:type="dxa"/>
              <w:bottom w:w="0" w:type="dxa"/>
              <w:right w:w="45" w:type="dxa"/>
            </w:tcMar>
            <w:vAlign w:val="center"/>
          </w:tcPr>
          <w:p w14:paraId="5F39BA8E"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430FCA05" w14:textId="77777777" w:rsidTr="00614157">
        <w:trPr>
          <w:gridAfter w:val="1"/>
          <w:wAfter w:w="6" w:type="dxa"/>
          <w:trHeight w:val="285"/>
        </w:trPr>
        <w:tc>
          <w:tcPr>
            <w:tcW w:w="7650" w:type="dxa"/>
            <w:tcMar>
              <w:top w:w="0" w:type="dxa"/>
              <w:left w:w="45" w:type="dxa"/>
              <w:bottom w:w="0" w:type="dxa"/>
              <w:right w:w="45" w:type="dxa"/>
            </w:tcMar>
            <w:vAlign w:val="center"/>
          </w:tcPr>
          <w:p w14:paraId="313C00B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3.17. Kiểm tra cấu hình ip source-route</w:t>
            </w:r>
          </w:p>
        </w:tc>
        <w:tc>
          <w:tcPr>
            <w:tcW w:w="1623" w:type="dxa"/>
            <w:tcMar>
              <w:top w:w="0" w:type="dxa"/>
              <w:left w:w="45" w:type="dxa"/>
              <w:bottom w:w="0" w:type="dxa"/>
              <w:right w:w="45" w:type="dxa"/>
            </w:tcMar>
            <w:vAlign w:val="center"/>
          </w:tcPr>
          <w:p w14:paraId="65F354F9"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bl>
    <w:p w14:paraId="46DEC0A4" w14:textId="77777777" w:rsidR="0099740A" w:rsidRPr="00B3086D" w:rsidRDefault="0099740A" w:rsidP="0099740A">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99740A" w:rsidRPr="00B3086D" w14:paraId="4195604F"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7D6EC63C" w14:textId="77777777" w:rsidR="0099740A" w:rsidRPr="00B3086D" w:rsidRDefault="0099740A"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1DB7EC4D" w14:textId="77777777" w:rsidR="0099740A" w:rsidRPr="00B3086D" w:rsidRDefault="0099740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33F10D3B" w14:textId="77777777" w:rsidR="0099740A" w:rsidRPr="00B3086D" w:rsidRDefault="0099740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99740A" w:rsidRPr="001D6F94" w14:paraId="332E08C1"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1A9C824E"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firmware của thiết bị</w:t>
            </w:r>
          </w:p>
        </w:tc>
        <w:tc>
          <w:tcPr>
            <w:tcW w:w="3510" w:type="dxa"/>
            <w:tcBorders>
              <w:top w:val="single" w:sz="4" w:space="0" w:color="auto"/>
              <w:left w:val="single" w:sz="4" w:space="0" w:color="auto"/>
              <w:bottom w:val="single" w:sz="4" w:space="0" w:color="auto"/>
              <w:right w:val="single" w:sz="4" w:space="0" w:color="auto"/>
            </w:tcBorders>
            <w:vAlign w:val="center"/>
            <w:hideMark/>
          </w:tcPr>
          <w:p w14:paraId="013FA861"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firmware của thiết bị không an toàn</w:t>
            </w:r>
          </w:p>
          <w:p w14:paraId="022B5401"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zh-CN"/>
              </w:rPr>
              <w:drawing>
                <wp:inline distT="0" distB="0" distL="0" distR="0" wp14:anchorId="4CBF33BD" wp14:editId="5E30AAE2">
                  <wp:extent cx="1438476" cy="266737"/>
                  <wp:effectExtent l="0" t="0" r="9525" b="0"/>
                  <wp:docPr id="44316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63309" name=""/>
                          <pic:cNvPicPr/>
                        </pic:nvPicPr>
                        <pic:blipFill>
                          <a:blip r:embed="rId17"/>
                          <a:stretch>
                            <a:fillRect/>
                          </a:stretch>
                        </pic:blipFill>
                        <pic:spPr>
                          <a:xfrm>
                            <a:off x="0" y="0"/>
                            <a:ext cx="1438476" cy="266737"/>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534257C5"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Cập nhật phiên bản firmware mới nhất</w:t>
            </w:r>
          </w:p>
        </w:tc>
      </w:tr>
      <w:tr w:rsidR="0099740A" w:rsidRPr="00B3086D" w14:paraId="566E5945"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081299BA" w14:textId="77777777" w:rsidR="0099740A" w:rsidRPr="00B3086D" w:rsidRDefault="0099740A"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trạng thái dịch vụ CDP</w:t>
            </w:r>
          </w:p>
        </w:tc>
        <w:tc>
          <w:tcPr>
            <w:tcW w:w="3510" w:type="dxa"/>
            <w:tcBorders>
              <w:top w:val="single" w:sz="4" w:space="0" w:color="auto"/>
              <w:left w:val="single" w:sz="4" w:space="0" w:color="auto"/>
              <w:bottom w:val="single" w:sz="4" w:space="0" w:color="auto"/>
              <w:right w:val="single" w:sz="4" w:space="0" w:color="auto"/>
            </w:tcBorders>
            <w:vAlign w:val="center"/>
          </w:tcPr>
          <w:p w14:paraId="4CA01E3B"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dịch vụ CDP được bật</w:t>
            </w:r>
          </w:p>
          <w:p w14:paraId="35B496F9"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noProof/>
                <w:color w:val="0F0F3F"/>
                <w:sz w:val="26"/>
                <w:szCs w:val="26"/>
                <w:lang w:val="vi-VN" w:eastAsia="zh-CN"/>
              </w:rPr>
              <w:lastRenderedPageBreak/>
              <w:drawing>
                <wp:inline distT="0" distB="0" distL="0" distR="0" wp14:anchorId="0C18760C" wp14:editId="21756AF3">
                  <wp:extent cx="2091690" cy="474980"/>
                  <wp:effectExtent l="0" t="0" r="3810" b="1270"/>
                  <wp:docPr id="112203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35177" name=""/>
                          <pic:cNvPicPr/>
                        </pic:nvPicPr>
                        <pic:blipFill>
                          <a:blip r:embed="rId18"/>
                          <a:stretch>
                            <a:fillRect/>
                          </a:stretch>
                        </pic:blipFill>
                        <pic:spPr>
                          <a:xfrm>
                            <a:off x="0" y="0"/>
                            <a:ext cx="2091690" cy="47498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6C10AA9E"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lastRenderedPageBreak/>
              <w:t>Tắt dịch vụ CDP</w:t>
            </w:r>
          </w:p>
        </w:tc>
      </w:tr>
      <w:tr w:rsidR="0099740A" w:rsidRPr="00B3086D" w14:paraId="2FD153D3"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62639F3B" w14:textId="77777777" w:rsidR="0099740A" w:rsidRPr="00B3086D" w:rsidRDefault="0099740A"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trạng thái dịch vụ DHCP</w:t>
            </w:r>
          </w:p>
        </w:tc>
        <w:tc>
          <w:tcPr>
            <w:tcW w:w="3510" w:type="dxa"/>
            <w:tcBorders>
              <w:top w:val="single" w:sz="4" w:space="0" w:color="auto"/>
              <w:left w:val="single" w:sz="4" w:space="0" w:color="auto"/>
              <w:bottom w:val="single" w:sz="4" w:space="0" w:color="auto"/>
              <w:right w:val="single" w:sz="4" w:space="0" w:color="auto"/>
            </w:tcBorders>
            <w:vAlign w:val="center"/>
          </w:tcPr>
          <w:p w14:paraId="22E07B3E"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dịch vụ DHCP được bật</w:t>
            </w:r>
          </w:p>
          <w:p w14:paraId="18E4C714"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noProof/>
                <w:color w:val="0F0F3F"/>
                <w:sz w:val="26"/>
                <w:szCs w:val="26"/>
                <w:lang w:val="vi-VN" w:eastAsia="zh-CN"/>
              </w:rPr>
              <w:drawing>
                <wp:inline distT="0" distB="0" distL="0" distR="0" wp14:anchorId="3094B5C9" wp14:editId="540E9AC3">
                  <wp:extent cx="2091690" cy="747395"/>
                  <wp:effectExtent l="0" t="0" r="3810" b="0"/>
                  <wp:docPr id="192676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64786" name=""/>
                          <pic:cNvPicPr/>
                        </pic:nvPicPr>
                        <pic:blipFill>
                          <a:blip r:embed="rId19"/>
                          <a:stretch>
                            <a:fillRect/>
                          </a:stretch>
                        </pic:blipFill>
                        <pic:spPr>
                          <a:xfrm>
                            <a:off x="0" y="0"/>
                            <a:ext cx="2091690" cy="74739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1BB5FDAB"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Tắt dịch vụ DHCP</w:t>
            </w:r>
          </w:p>
        </w:tc>
      </w:tr>
      <w:tr w:rsidR="0099740A" w:rsidRPr="00B3086D" w14:paraId="17ED2300"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0C89A32B"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logging</w:t>
            </w:r>
          </w:p>
        </w:tc>
        <w:tc>
          <w:tcPr>
            <w:tcW w:w="3510" w:type="dxa"/>
            <w:tcBorders>
              <w:top w:val="single" w:sz="4" w:space="0" w:color="auto"/>
              <w:left w:val="single" w:sz="4" w:space="0" w:color="auto"/>
              <w:bottom w:val="single" w:sz="4" w:space="0" w:color="auto"/>
              <w:right w:val="single" w:sz="4" w:space="0" w:color="auto"/>
            </w:tcBorders>
            <w:vAlign w:val="center"/>
            <w:hideMark/>
          </w:tcPr>
          <w:p w14:paraId="1745501C"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591F1172"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on hoặc logging host</w:t>
            </w:r>
          </w:p>
        </w:tc>
      </w:tr>
      <w:tr w:rsidR="0099740A" w:rsidRPr="00B3086D" w14:paraId="24751DD9"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7F646FA4"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Kiểu tra cấu hình logging host</w:t>
            </w:r>
          </w:p>
        </w:tc>
        <w:tc>
          <w:tcPr>
            <w:tcW w:w="3510" w:type="dxa"/>
            <w:tcBorders>
              <w:top w:val="single" w:sz="4" w:space="0" w:color="auto"/>
              <w:left w:val="single" w:sz="4" w:space="0" w:color="auto"/>
              <w:bottom w:val="single" w:sz="4" w:space="0" w:color="auto"/>
              <w:right w:val="single" w:sz="4" w:space="0" w:color="auto"/>
            </w:tcBorders>
            <w:vAlign w:val="center"/>
            <w:hideMark/>
          </w:tcPr>
          <w:p w14:paraId="4B1BF311"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host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0A48C332"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host</w:t>
            </w:r>
          </w:p>
        </w:tc>
      </w:tr>
      <w:tr w:rsidR="0099740A" w:rsidRPr="001D6F94" w14:paraId="14A86E18"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3C06C8A7"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logging trap</w:t>
            </w:r>
          </w:p>
        </w:tc>
        <w:tc>
          <w:tcPr>
            <w:tcW w:w="3510" w:type="dxa"/>
            <w:tcBorders>
              <w:top w:val="single" w:sz="4" w:space="0" w:color="auto"/>
              <w:left w:val="single" w:sz="4" w:space="0" w:color="auto"/>
              <w:bottom w:val="single" w:sz="4" w:space="0" w:color="auto"/>
              <w:right w:val="single" w:sz="4" w:space="0" w:color="auto"/>
            </w:tcBorders>
            <w:vAlign w:val="center"/>
            <w:hideMark/>
          </w:tcPr>
          <w:p w14:paraId="6B4C78B2"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trap chưa được cấu hình</w:t>
            </w:r>
          </w:p>
        </w:tc>
        <w:tc>
          <w:tcPr>
            <w:tcW w:w="3336" w:type="dxa"/>
            <w:tcBorders>
              <w:top w:val="single" w:sz="4" w:space="0" w:color="auto"/>
              <w:left w:val="single" w:sz="4" w:space="0" w:color="auto"/>
              <w:bottom w:val="single" w:sz="4" w:space="0" w:color="auto"/>
              <w:right w:val="single" w:sz="4" w:space="0" w:color="auto"/>
            </w:tcBorders>
            <w:vAlign w:val="center"/>
            <w:hideMark/>
          </w:tcPr>
          <w:p w14:paraId="6FBF302F"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trap</w:t>
            </w:r>
          </w:p>
        </w:tc>
      </w:tr>
      <w:tr w:rsidR="0099740A" w:rsidRPr="001D6F94" w14:paraId="4975F184"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1C943B4E" w14:textId="77777777" w:rsidR="0099740A" w:rsidRPr="00B3086D" w:rsidRDefault="0099740A"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đồng bộ thời gian</w:t>
            </w:r>
          </w:p>
        </w:tc>
        <w:tc>
          <w:tcPr>
            <w:tcW w:w="3510" w:type="dxa"/>
            <w:tcBorders>
              <w:top w:val="single" w:sz="4" w:space="0" w:color="auto"/>
              <w:left w:val="single" w:sz="4" w:space="0" w:color="auto"/>
              <w:bottom w:val="single" w:sz="4" w:space="0" w:color="auto"/>
              <w:right w:val="single" w:sz="4" w:space="0" w:color="auto"/>
            </w:tcBorders>
            <w:vAlign w:val="center"/>
          </w:tcPr>
          <w:p w14:paraId="7DB3D5BB"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đồng bộ thời gian chưa chính xác</w:t>
            </w:r>
          </w:p>
          <w:p w14:paraId="771B6230"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noProof/>
                <w:color w:val="0F0F3F"/>
                <w:sz w:val="26"/>
                <w:szCs w:val="26"/>
                <w:lang w:val="vi-VN" w:eastAsia="zh-CN"/>
              </w:rPr>
              <w:drawing>
                <wp:inline distT="0" distB="0" distL="0" distR="0" wp14:anchorId="4F541443" wp14:editId="679A3DFB">
                  <wp:extent cx="2091690" cy="293370"/>
                  <wp:effectExtent l="0" t="0" r="3810" b="0"/>
                  <wp:docPr id="99795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58995" name=""/>
                          <pic:cNvPicPr/>
                        </pic:nvPicPr>
                        <pic:blipFill>
                          <a:blip r:embed="rId20"/>
                          <a:stretch>
                            <a:fillRect/>
                          </a:stretch>
                        </pic:blipFill>
                        <pic:spPr>
                          <a:xfrm>
                            <a:off x="0" y="0"/>
                            <a:ext cx="2091690" cy="29337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7092C3FF"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đồng bộ thời gian theo giờ Việt Nam</w:t>
            </w:r>
          </w:p>
        </w:tc>
      </w:tr>
    </w:tbl>
    <w:p w14:paraId="3FAA7F8B" w14:textId="77777777" w:rsidR="0099740A" w:rsidRPr="00B3086D" w:rsidRDefault="0099740A" w:rsidP="0099740A">
      <w:pPr>
        <w:rPr>
          <w:rFonts w:ascii="Times New Roman" w:hAnsi="Times New Roman" w:cs="Times New Roman"/>
          <w:sz w:val="26"/>
          <w:szCs w:val="26"/>
          <w:lang w:val="it-IT" w:eastAsia="ko-KR"/>
        </w:rPr>
      </w:pPr>
    </w:p>
    <w:p w14:paraId="48D0C151" w14:textId="28C5FE7A" w:rsidR="0099740A" w:rsidRPr="00B3086D" w:rsidRDefault="0099740A" w:rsidP="0099740A">
      <w:pPr>
        <w:pStyle w:val="u3"/>
        <w:rPr>
          <w:rFonts w:ascii="Times New Roman" w:hAnsi="Times New Roman" w:cs="Times New Roman"/>
          <w:color w:val="0070C0"/>
          <w:sz w:val="26"/>
          <w:szCs w:val="26"/>
          <w:lang w:val="it-IT" w:eastAsia="ko-KR"/>
        </w:rPr>
      </w:pPr>
      <w:bookmarkStart w:id="45" w:name="_Toc214872483"/>
      <w:bookmarkStart w:id="46" w:name="_Toc214883266"/>
      <w:r w:rsidRPr="00B3086D">
        <w:rPr>
          <w:rFonts w:ascii="Times New Roman" w:hAnsi="Times New Roman" w:cs="Times New Roman"/>
          <w:color w:val="0070C0"/>
          <w:sz w:val="26"/>
          <w:szCs w:val="26"/>
          <w:lang w:val="it-IT" w:eastAsia="ko-KR"/>
        </w:rPr>
        <w:t xml:space="preserve">2.6. </w:t>
      </w:r>
      <w:r w:rsidR="00BE527B" w:rsidRPr="00B3086D">
        <w:rPr>
          <w:rFonts w:ascii="Times New Roman" w:hAnsi="Times New Roman" w:cs="Times New Roman"/>
          <w:color w:val="0070C0"/>
          <w:sz w:val="26"/>
          <w:szCs w:val="26"/>
          <w:lang w:val="it-IT" w:eastAsia="ko-KR"/>
        </w:rPr>
        <w:t>SW_Cisco_192.168.19.254</w:t>
      </w:r>
      <w:bookmarkEnd w:id="45"/>
      <w:bookmarkEnd w:id="46"/>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BE527B" w:rsidRPr="00B3086D" w14:paraId="3D739FA4"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2EB9121D" w14:textId="77777777" w:rsidR="00BE527B" w:rsidRPr="001D6F94" w:rsidRDefault="00BE527B"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0CF8BCE7" w14:textId="77777777" w:rsidR="00BE527B" w:rsidRPr="00B3086D" w:rsidRDefault="00BE527B"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BE527B" w:rsidRPr="00B3086D" w14:paraId="446A1AE5"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17C0397C" w14:textId="77777777" w:rsidR="00BE527B" w:rsidRPr="00B3086D" w:rsidRDefault="00BE527B" w:rsidP="007A591E">
            <w:pPr>
              <w:pStyle w:val="oancuaDanhsach"/>
              <w:numPr>
                <w:ilvl w:val="0"/>
                <w:numId w:val="8"/>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BE527B" w:rsidRPr="00B3086D" w14:paraId="449CAEB4" w14:textId="77777777" w:rsidTr="00614157">
        <w:trPr>
          <w:gridAfter w:val="1"/>
          <w:wAfter w:w="6" w:type="dxa"/>
          <w:trHeight w:val="285"/>
        </w:trPr>
        <w:tc>
          <w:tcPr>
            <w:tcW w:w="7650" w:type="dxa"/>
            <w:tcMar>
              <w:top w:w="0" w:type="dxa"/>
              <w:left w:w="45" w:type="dxa"/>
              <w:bottom w:w="0" w:type="dxa"/>
              <w:right w:w="45" w:type="dxa"/>
            </w:tcMar>
            <w:vAlign w:val="center"/>
            <w:hideMark/>
          </w:tcPr>
          <w:p w14:paraId="35969CA8"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6E04AE39" w14:textId="77777777" w:rsidR="00BE527B" w:rsidRPr="00B3086D" w:rsidRDefault="00BE527B"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FF0000"/>
                <w:sz w:val="26"/>
                <w:szCs w:val="26"/>
              </w:rPr>
              <w:t>FAIL</w:t>
            </w:r>
          </w:p>
        </w:tc>
      </w:tr>
      <w:tr w:rsidR="00BE527B" w:rsidRPr="00B3086D" w14:paraId="6E8DE6E0" w14:textId="77777777" w:rsidTr="00614157">
        <w:trPr>
          <w:gridAfter w:val="1"/>
          <w:wAfter w:w="6" w:type="dxa"/>
          <w:trHeight w:val="285"/>
        </w:trPr>
        <w:tc>
          <w:tcPr>
            <w:tcW w:w="7650" w:type="dxa"/>
            <w:tcMar>
              <w:top w:w="0" w:type="dxa"/>
              <w:left w:w="45" w:type="dxa"/>
              <w:bottom w:w="0" w:type="dxa"/>
              <w:right w:w="45" w:type="dxa"/>
            </w:tcMar>
            <w:vAlign w:val="center"/>
            <w:hideMark/>
          </w:tcPr>
          <w:p w14:paraId="49E6FBBE"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3D548562"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4C39C977" w14:textId="77777777" w:rsidTr="00614157">
        <w:trPr>
          <w:gridAfter w:val="1"/>
          <w:wAfter w:w="6" w:type="dxa"/>
          <w:trHeight w:val="285"/>
        </w:trPr>
        <w:tc>
          <w:tcPr>
            <w:tcW w:w="7650" w:type="dxa"/>
            <w:tcMar>
              <w:top w:w="0" w:type="dxa"/>
              <w:left w:w="45" w:type="dxa"/>
              <w:bottom w:w="0" w:type="dxa"/>
              <w:right w:w="45" w:type="dxa"/>
            </w:tcMar>
            <w:vAlign w:val="center"/>
            <w:hideMark/>
          </w:tcPr>
          <w:p w14:paraId="54DF1D41"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độ dài mật khẩu </w:t>
            </w:r>
          </w:p>
        </w:tc>
        <w:tc>
          <w:tcPr>
            <w:tcW w:w="1623" w:type="dxa"/>
            <w:tcMar>
              <w:top w:w="0" w:type="dxa"/>
              <w:left w:w="45" w:type="dxa"/>
              <w:bottom w:w="0" w:type="dxa"/>
              <w:right w:w="45" w:type="dxa"/>
            </w:tcMar>
            <w:vAlign w:val="center"/>
            <w:hideMark/>
          </w:tcPr>
          <w:p w14:paraId="0E722673"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1152C6EC" w14:textId="77777777" w:rsidTr="00614157">
        <w:trPr>
          <w:gridAfter w:val="1"/>
          <w:wAfter w:w="6" w:type="dxa"/>
          <w:trHeight w:val="285"/>
        </w:trPr>
        <w:tc>
          <w:tcPr>
            <w:tcW w:w="7650" w:type="dxa"/>
            <w:tcMar>
              <w:top w:w="0" w:type="dxa"/>
              <w:left w:w="45" w:type="dxa"/>
              <w:bottom w:w="0" w:type="dxa"/>
              <w:right w:w="45" w:type="dxa"/>
            </w:tcMar>
            <w:vAlign w:val="center"/>
            <w:hideMark/>
          </w:tcPr>
          <w:p w14:paraId="5FF2C334"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1.4. Kiểm tra chính sách khóa tài khoản</w:t>
            </w:r>
          </w:p>
        </w:tc>
        <w:tc>
          <w:tcPr>
            <w:tcW w:w="1623" w:type="dxa"/>
            <w:tcMar>
              <w:top w:w="0" w:type="dxa"/>
              <w:left w:w="45" w:type="dxa"/>
              <w:bottom w:w="0" w:type="dxa"/>
              <w:right w:w="45" w:type="dxa"/>
            </w:tcMar>
            <w:vAlign w:val="center"/>
            <w:hideMark/>
          </w:tcPr>
          <w:p w14:paraId="7F378E15"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BE527B" w:rsidRPr="00B3086D" w14:paraId="12195FCE"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2FA618FD" w14:textId="77777777" w:rsidR="00BE527B" w:rsidRPr="00B3086D" w:rsidRDefault="00BE527B"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 quản trị thiết bị</w:t>
            </w:r>
          </w:p>
        </w:tc>
      </w:tr>
      <w:tr w:rsidR="00BE527B" w:rsidRPr="00B3086D" w14:paraId="4A69CAB8" w14:textId="77777777" w:rsidTr="00614157">
        <w:trPr>
          <w:gridAfter w:val="1"/>
          <w:wAfter w:w="6" w:type="dxa"/>
          <w:trHeight w:val="285"/>
        </w:trPr>
        <w:tc>
          <w:tcPr>
            <w:tcW w:w="7650" w:type="dxa"/>
            <w:tcMar>
              <w:top w:w="0" w:type="dxa"/>
              <w:left w:w="45" w:type="dxa"/>
              <w:bottom w:w="0" w:type="dxa"/>
              <w:right w:w="45" w:type="dxa"/>
            </w:tcMar>
            <w:vAlign w:val="center"/>
            <w:hideMark/>
          </w:tcPr>
          <w:p w14:paraId="727D16A8"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phương thức kết nối đối với line vty</w:t>
            </w:r>
          </w:p>
        </w:tc>
        <w:tc>
          <w:tcPr>
            <w:tcW w:w="1623" w:type="dxa"/>
            <w:tcMar>
              <w:top w:w="0" w:type="dxa"/>
              <w:left w:w="45" w:type="dxa"/>
              <w:bottom w:w="0" w:type="dxa"/>
              <w:right w:w="45" w:type="dxa"/>
            </w:tcMar>
            <w:vAlign w:val="center"/>
            <w:hideMark/>
          </w:tcPr>
          <w:p w14:paraId="43DB2D68"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1A602463" w14:textId="77777777" w:rsidTr="00614157">
        <w:trPr>
          <w:gridAfter w:val="1"/>
          <w:wAfter w:w="6" w:type="dxa"/>
          <w:trHeight w:val="285"/>
        </w:trPr>
        <w:tc>
          <w:tcPr>
            <w:tcW w:w="7650" w:type="dxa"/>
            <w:tcMar>
              <w:top w:w="0" w:type="dxa"/>
              <w:left w:w="45" w:type="dxa"/>
              <w:bottom w:w="0" w:type="dxa"/>
              <w:right w:w="45" w:type="dxa"/>
            </w:tcMar>
            <w:vAlign w:val="center"/>
            <w:hideMark/>
          </w:tcPr>
          <w:p w14:paraId="5792C9D0"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line aux 0</w:t>
            </w:r>
          </w:p>
        </w:tc>
        <w:tc>
          <w:tcPr>
            <w:tcW w:w="1623" w:type="dxa"/>
            <w:tcMar>
              <w:top w:w="0" w:type="dxa"/>
              <w:left w:w="45" w:type="dxa"/>
              <w:bottom w:w="0" w:type="dxa"/>
              <w:right w:w="45" w:type="dxa"/>
            </w:tcMar>
            <w:vAlign w:val="center"/>
            <w:hideMark/>
          </w:tcPr>
          <w:p w14:paraId="355509A7"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4808D43F" w14:textId="77777777" w:rsidTr="00614157">
        <w:trPr>
          <w:gridAfter w:val="1"/>
          <w:wAfter w:w="6" w:type="dxa"/>
          <w:trHeight w:val="285"/>
        </w:trPr>
        <w:tc>
          <w:tcPr>
            <w:tcW w:w="7650" w:type="dxa"/>
            <w:tcMar>
              <w:top w:w="0" w:type="dxa"/>
              <w:left w:w="45" w:type="dxa"/>
              <w:bottom w:w="0" w:type="dxa"/>
              <w:right w:w="45" w:type="dxa"/>
            </w:tcMar>
            <w:vAlign w:val="center"/>
            <w:hideMark/>
          </w:tcPr>
          <w:p w14:paraId="75609FD6"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exec-timeout đối với line aux 0</w:t>
            </w:r>
          </w:p>
        </w:tc>
        <w:tc>
          <w:tcPr>
            <w:tcW w:w="1623" w:type="dxa"/>
            <w:tcMar>
              <w:top w:w="0" w:type="dxa"/>
              <w:left w:w="45" w:type="dxa"/>
              <w:bottom w:w="0" w:type="dxa"/>
              <w:right w:w="45" w:type="dxa"/>
            </w:tcMar>
            <w:vAlign w:val="center"/>
            <w:hideMark/>
          </w:tcPr>
          <w:p w14:paraId="16E0C596"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429BB008" w14:textId="77777777" w:rsidTr="00614157">
        <w:trPr>
          <w:gridAfter w:val="1"/>
          <w:wAfter w:w="6" w:type="dxa"/>
          <w:trHeight w:val="285"/>
        </w:trPr>
        <w:tc>
          <w:tcPr>
            <w:tcW w:w="7650" w:type="dxa"/>
            <w:tcMar>
              <w:top w:w="0" w:type="dxa"/>
              <w:left w:w="45" w:type="dxa"/>
              <w:bottom w:w="0" w:type="dxa"/>
              <w:right w:w="45" w:type="dxa"/>
            </w:tcMar>
            <w:vAlign w:val="center"/>
            <w:hideMark/>
          </w:tcPr>
          <w:p w14:paraId="15C35D0A"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exec-timeout đối với line console 0</w:t>
            </w:r>
          </w:p>
        </w:tc>
        <w:tc>
          <w:tcPr>
            <w:tcW w:w="1623" w:type="dxa"/>
            <w:tcMar>
              <w:top w:w="0" w:type="dxa"/>
              <w:left w:w="45" w:type="dxa"/>
              <w:bottom w:w="0" w:type="dxa"/>
              <w:right w:w="45" w:type="dxa"/>
            </w:tcMar>
            <w:vAlign w:val="center"/>
            <w:hideMark/>
          </w:tcPr>
          <w:p w14:paraId="02D50E8C"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3526D2A1" w14:textId="77777777" w:rsidTr="00614157">
        <w:trPr>
          <w:gridAfter w:val="1"/>
          <w:wAfter w:w="6" w:type="dxa"/>
          <w:trHeight w:val="285"/>
        </w:trPr>
        <w:tc>
          <w:tcPr>
            <w:tcW w:w="7650" w:type="dxa"/>
            <w:tcMar>
              <w:top w:w="0" w:type="dxa"/>
              <w:left w:w="45" w:type="dxa"/>
              <w:bottom w:w="0" w:type="dxa"/>
              <w:right w:w="45" w:type="dxa"/>
            </w:tcMar>
            <w:vAlign w:val="center"/>
            <w:hideMark/>
          </w:tcPr>
          <w:p w14:paraId="69BCEBF6"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 Kiểm tra cấu hình exec-timeout đối với line tty</w:t>
            </w:r>
          </w:p>
        </w:tc>
        <w:tc>
          <w:tcPr>
            <w:tcW w:w="1623" w:type="dxa"/>
            <w:tcMar>
              <w:top w:w="0" w:type="dxa"/>
              <w:left w:w="45" w:type="dxa"/>
              <w:bottom w:w="0" w:type="dxa"/>
              <w:right w:w="45" w:type="dxa"/>
            </w:tcMar>
            <w:vAlign w:val="center"/>
            <w:hideMark/>
          </w:tcPr>
          <w:p w14:paraId="0FB53109"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6D27F111" w14:textId="77777777" w:rsidTr="00614157">
        <w:trPr>
          <w:gridAfter w:val="1"/>
          <w:wAfter w:w="6" w:type="dxa"/>
          <w:trHeight w:val="285"/>
        </w:trPr>
        <w:tc>
          <w:tcPr>
            <w:tcW w:w="7650" w:type="dxa"/>
            <w:tcMar>
              <w:top w:w="0" w:type="dxa"/>
              <w:left w:w="45" w:type="dxa"/>
              <w:bottom w:w="0" w:type="dxa"/>
              <w:right w:w="45" w:type="dxa"/>
            </w:tcMar>
            <w:vAlign w:val="center"/>
            <w:hideMark/>
          </w:tcPr>
          <w:p w14:paraId="2D6B3259"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 Kiểm tra cấu hình exec-timeout đối với line vty</w:t>
            </w:r>
          </w:p>
        </w:tc>
        <w:tc>
          <w:tcPr>
            <w:tcW w:w="1623" w:type="dxa"/>
            <w:tcMar>
              <w:top w:w="0" w:type="dxa"/>
              <w:left w:w="45" w:type="dxa"/>
              <w:bottom w:w="0" w:type="dxa"/>
              <w:right w:w="45" w:type="dxa"/>
            </w:tcMar>
            <w:vAlign w:val="center"/>
            <w:hideMark/>
          </w:tcPr>
          <w:p w14:paraId="04773B3B"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15112D3A" w14:textId="77777777" w:rsidTr="00614157">
        <w:trPr>
          <w:gridAfter w:val="1"/>
          <w:wAfter w:w="6" w:type="dxa"/>
          <w:trHeight w:val="285"/>
        </w:trPr>
        <w:tc>
          <w:tcPr>
            <w:tcW w:w="7650" w:type="dxa"/>
            <w:tcMar>
              <w:top w:w="0" w:type="dxa"/>
              <w:left w:w="45" w:type="dxa"/>
              <w:bottom w:w="0" w:type="dxa"/>
              <w:right w:w="45" w:type="dxa"/>
            </w:tcMar>
            <w:vAlign w:val="center"/>
            <w:hideMark/>
          </w:tcPr>
          <w:p w14:paraId="30580094"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 Kiểm tra cấu hình secret của enable</w:t>
            </w:r>
          </w:p>
        </w:tc>
        <w:tc>
          <w:tcPr>
            <w:tcW w:w="1623" w:type="dxa"/>
            <w:tcMar>
              <w:top w:w="0" w:type="dxa"/>
              <w:left w:w="45" w:type="dxa"/>
              <w:bottom w:w="0" w:type="dxa"/>
              <w:right w:w="45" w:type="dxa"/>
            </w:tcMar>
            <w:vAlign w:val="center"/>
            <w:hideMark/>
          </w:tcPr>
          <w:p w14:paraId="3B1AFAB8"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16442DC7" w14:textId="77777777" w:rsidTr="00614157">
        <w:trPr>
          <w:gridAfter w:val="1"/>
          <w:wAfter w:w="6" w:type="dxa"/>
          <w:trHeight w:val="285"/>
        </w:trPr>
        <w:tc>
          <w:tcPr>
            <w:tcW w:w="7650" w:type="dxa"/>
            <w:tcMar>
              <w:top w:w="0" w:type="dxa"/>
              <w:left w:w="45" w:type="dxa"/>
              <w:bottom w:w="0" w:type="dxa"/>
              <w:right w:w="45" w:type="dxa"/>
            </w:tcMar>
            <w:vAlign w:val="center"/>
            <w:hideMark/>
          </w:tcPr>
          <w:p w14:paraId="4F00CF61"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 Kiểm tra cấu hình service password-encryption</w:t>
            </w:r>
          </w:p>
        </w:tc>
        <w:tc>
          <w:tcPr>
            <w:tcW w:w="1623" w:type="dxa"/>
            <w:tcMar>
              <w:top w:w="0" w:type="dxa"/>
              <w:left w:w="45" w:type="dxa"/>
              <w:bottom w:w="0" w:type="dxa"/>
              <w:right w:w="45" w:type="dxa"/>
            </w:tcMar>
            <w:vAlign w:val="center"/>
            <w:hideMark/>
          </w:tcPr>
          <w:p w14:paraId="6D2096C0"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2ABEDD3D" w14:textId="77777777" w:rsidTr="00614157">
        <w:trPr>
          <w:gridAfter w:val="1"/>
          <w:wAfter w:w="6" w:type="dxa"/>
          <w:trHeight w:val="285"/>
        </w:trPr>
        <w:tc>
          <w:tcPr>
            <w:tcW w:w="7650" w:type="dxa"/>
            <w:tcMar>
              <w:top w:w="0" w:type="dxa"/>
              <w:left w:w="45" w:type="dxa"/>
              <w:bottom w:w="0" w:type="dxa"/>
              <w:right w:w="45" w:type="dxa"/>
            </w:tcMar>
            <w:vAlign w:val="center"/>
            <w:hideMark/>
          </w:tcPr>
          <w:p w14:paraId="509CDFAB"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2.9. Kiểm tra cấu hình secret với toàn bộ người dùng</w:t>
            </w:r>
          </w:p>
        </w:tc>
        <w:tc>
          <w:tcPr>
            <w:tcW w:w="1623" w:type="dxa"/>
            <w:tcMar>
              <w:top w:w="0" w:type="dxa"/>
              <w:left w:w="45" w:type="dxa"/>
              <w:bottom w:w="0" w:type="dxa"/>
              <w:right w:w="45" w:type="dxa"/>
            </w:tcMar>
            <w:vAlign w:val="center"/>
            <w:hideMark/>
          </w:tcPr>
          <w:p w14:paraId="2D3D7BB0"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05E00057" w14:textId="77777777" w:rsidTr="00614157">
        <w:trPr>
          <w:gridAfter w:val="1"/>
          <w:wAfter w:w="6" w:type="dxa"/>
          <w:trHeight w:val="285"/>
        </w:trPr>
        <w:tc>
          <w:tcPr>
            <w:tcW w:w="7650" w:type="dxa"/>
            <w:tcMar>
              <w:top w:w="0" w:type="dxa"/>
              <w:left w:w="45" w:type="dxa"/>
              <w:bottom w:w="0" w:type="dxa"/>
              <w:right w:w="45" w:type="dxa"/>
            </w:tcMar>
            <w:vAlign w:val="center"/>
            <w:hideMark/>
          </w:tcPr>
          <w:p w14:paraId="773A3FE1"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2.10. Kiểm tra thuật toán mã hóa mật khẩu</w:t>
            </w:r>
          </w:p>
        </w:tc>
        <w:tc>
          <w:tcPr>
            <w:tcW w:w="1623" w:type="dxa"/>
            <w:tcMar>
              <w:top w:w="0" w:type="dxa"/>
              <w:left w:w="45" w:type="dxa"/>
              <w:bottom w:w="0" w:type="dxa"/>
              <w:right w:w="45" w:type="dxa"/>
            </w:tcMar>
            <w:vAlign w:val="center"/>
            <w:hideMark/>
          </w:tcPr>
          <w:p w14:paraId="10B188F6"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71CD2C2B" w14:textId="77777777" w:rsidTr="00614157">
        <w:trPr>
          <w:gridAfter w:val="1"/>
          <w:wAfter w:w="6" w:type="dxa"/>
          <w:trHeight w:val="285"/>
        </w:trPr>
        <w:tc>
          <w:tcPr>
            <w:tcW w:w="7650" w:type="dxa"/>
            <w:tcMar>
              <w:top w:w="0" w:type="dxa"/>
              <w:left w:w="45" w:type="dxa"/>
              <w:bottom w:w="0" w:type="dxa"/>
              <w:right w:w="45" w:type="dxa"/>
            </w:tcMar>
            <w:vAlign w:val="center"/>
            <w:hideMark/>
          </w:tcPr>
          <w:p w14:paraId="7D79BB34"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Kiểm tra cấu hình chuỗi SNMP Community</w:t>
            </w:r>
          </w:p>
        </w:tc>
        <w:tc>
          <w:tcPr>
            <w:tcW w:w="1623" w:type="dxa"/>
            <w:tcMar>
              <w:top w:w="0" w:type="dxa"/>
              <w:left w:w="45" w:type="dxa"/>
              <w:bottom w:w="0" w:type="dxa"/>
              <w:right w:w="45" w:type="dxa"/>
            </w:tcMar>
            <w:vAlign w:val="center"/>
            <w:hideMark/>
          </w:tcPr>
          <w:p w14:paraId="420FC389"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388134FD" w14:textId="77777777" w:rsidTr="00614157">
        <w:trPr>
          <w:gridAfter w:val="1"/>
          <w:wAfter w:w="6" w:type="dxa"/>
          <w:trHeight w:val="285"/>
        </w:trPr>
        <w:tc>
          <w:tcPr>
            <w:tcW w:w="7650" w:type="dxa"/>
            <w:tcMar>
              <w:top w:w="0" w:type="dxa"/>
              <w:left w:w="45" w:type="dxa"/>
              <w:bottom w:w="0" w:type="dxa"/>
              <w:right w:w="45" w:type="dxa"/>
            </w:tcMar>
            <w:vAlign w:val="center"/>
            <w:hideMark/>
          </w:tcPr>
          <w:p w14:paraId="67245FCF"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Kiểm tra phân quyền cho SNMP-Server Community</w:t>
            </w:r>
          </w:p>
        </w:tc>
        <w:tc>
          <w:tcPr>
            <w:tcW w:w="1623" w:type="dxa"/>
            <w:tcMar>
              <w:top w:w="0" w:type="dxa"/>
              <w:left w:w="45" w:type="dxa"/>
              <w:bottom w:w="0" w:type="dxa"/>
              <w:right w:w="45" w:type="dxa"/>
            </w:tcMar>
            <w:vAlign w:val="center"/>
            <w:hideMark/>
          </w:tcPr>
          <w:p w14:paraId="797C8181"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11AA4AB4" w14:textId="77777777" w:rsidTr="00614157">
        <w:trPr>
          <w:trHeight w:val="55"/>
        </w:trPr>
        <w:tc>
          <w:tcPr>
            <w:tcW w:w="9279" w:type="dxa"/>
            <w:gridSpan w:val="3"/>
            <w:shd w:val="clear" w:color="auto" w:fill="FFE599"/>
            <w:tcMar>
              <w:top w:w="0" w:type="dxa"/>
              <w:left w:w="45" w:type="dxa"/>
              <w:bottom w:w="0" w:type="dxa"/>
              <w:right w:w="45" w:type="dxa"/>
            </w:tcMar>
            <w:vAlign w:val="center"/>
            <w:hideMark/>
          </w:tcPr>
          <w:p w14:paraId="4FDAA2F4" w14:textId="77777777" w:rsidR="00BE527B" w:rsidRPr="00B3086D" w:rsidRDefault="00BE527B"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cấu hình dịch vụ</w:t>
            </w:r>
          </w:p>
        </w:tc>
      </w:tr>
      <w:tr w:rsidR="00BE527B" w:rsidRPr="00B3086D" w14:paraId="7B1FAAD4" w14:textId="77777777" w:rsidTr="00614157">
        <w:trPr>
          <w:gridAfter w:val="1"/>
          <w:wAfter w:w="6" w:type="dxa"/>
          <w:trHeight w:val="285"/>
        </w:trPr>
        <w:tc>
          <w:tcPr>
            <w:tcW w:w="7650" w:type="dxa"/>
            <w:tcMar>
              <w:top w:w="0" w:type="dxa"/>
              <w:left w:w="45" w:type="dxa"/>
              <w:bottom w:w="0" w:type="dxa"/>
              <w:right w:w="45" w:type="dxa"/>
            </w:tcMar>
            <w:vAlign w:val="center"/>
            <w:hideMark/>
          </w:tcPr>
          <w:p w14:paraId="4D00899F"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cấu hình SSH Timeout</w:t>
            </w:r>
          </w:p>
        </w:tc>
        <w:tc>
          <w:tcPr>
            <w:tcW w:w="1623" w:type="dxa"/>
            <w:tcMar>
              <w:top w:w="0" w:type="dxa"/>
              <w:left w:w="45" w:type="dxa"/>
              <w:bottom w:w="0" w:type="dxa"/>
              <w:right w:w="45" w:type="dxa"/>
            </w:tcMar>
            <w:vAlign w:val="center"/>
            <w:hideMark/>
          </w:tcPr>
          <w:p w14:paraId="28AC7560"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3CBEB4D2" w14:textId="77777777" w:rsidTr="00614157">
        <w:trPr>
          <w:gridAfter w:val="1"/>
          <w:wAfter w:w="6" w:type="dxa"/>
          <w:trHeight w:val="285"/>
        </w:trPr>
        <w:tc>
          <w:tcPr>
            <w:tcW w:w="7650" w:type="dxa"/>
            <w:tcMar>
              <w:top w:w="0" w:type="dxa"/>
              <w:left w:w="45" w:type="dxa"/>
              <w:bottom w:w="0" w:type="dxa"/>
              <w:right w:w="45" w:type="dxa"/>
            </w:tcMar>
            <w:vAlign w:val="center"/>
            <w:hideMark/>
          </w:tcPr>
          <w:p w14:paraId="08E987BF"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cấu hình SSH Authentication-Retries</w:t>
            </w:r>
          </w:p>
        </w:tc>
        <w:tc>
          <w:tcPr>
            <w:tcW w:w="1623" w:type="dxa"/>
            <w:tcMar>
              <w:top w:w="0" w:type="dxa"/>
              <w:left w:w="45" w:type="dxa"/>
              <w:bottom w:w="0" w:type="dxa"/>
              <w:right w:w="45" w:type="dxa"/>
            </w:tcMar>
            <w:vAlign w:val="center"/>
            <w:hideMark/>
          </w:tcPr>
          <w:p w14:paraId="02096044"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486B3F4E" w14:textId="77777777" w:rsidTr="00614157">
        <w:trPr>
          <w:gridAfter w:val="1"/>
          <w:wAfter w:w="6" w:type="dxa"/>
          <w:trHeight w:val="285"/>
        </w:trPr>
        <w:tc>
          <w:tcPr>
            <w:tcW w:w="7650" w:type="dxa"/>
            <w:tcMar>
              <w:top w:w="0" w:type="dxa"/>
              <w:left w:w="45" w:type="dxa"/>
              <w:bottom w:w="0" w:type="dxa"/>
              <w:right w:w="45" w:type="dxa"/>
            </w:tcMar>
            <w:vAlign w:val="center"/>
            <w:hideMark/>
          </w:tcPr>
          <w:p w14:paraId="7B2BA4E5"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SSH Version</w:t>
            </w:r>
          </w:p>
        </w:tc>
        <w:tc>
          <w:tcPr>
            <w:tcW w:w="1623" w:type="dxa"/>
            <w:tcMar>
              <w:top w:w="0" w:type="dxa"/>
              <w:left w:w="45" w:type="dxa"/>
              <w:bottom w:w="0" w:type="dxa"/>
              <w:right w:w="45" w:type="dxa"/>
            </w:tcMar>
            <w:vAlign w:val="center"/>
            <w:hideMark/>
          </w:tcPr>
          <w:p w14:paraId="5461D668"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14504790" w14:textId="77777777" w:rsidTr="00614157">
        <w:trPr>
          <w:gridAfter w:val="1"/>
          <w:wAfter w:w="6" w:type="dxa"/>
          <w:trHeight w:val="285"/>
        </w:trPr>
        <w:tc>
          <w:tcPr>
            <w:tcW w:w="7650" w:type="dxa"/>
            <w:tcMar>
              <w:top w:w="0" w:type="dxa"/>
              <w:left w:w="45" w:type="dxa"/>
              <w:bottom w:w="0" w:type="dxa"/>
              <w:right w:w="45" w:type="dxa"/>
            </w:tcMar>
            <w:vAlign w:val="center"/>
            <w:hideMark/>
          </w:tcPr>
          <w:p w14:paraId="55685FE9"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trạng thái dịch vụ CDP</w:t>
            </w:r>
          </w:p>
        </w:tc>
        <w:tc>
          <w:tcPr>
            <w:tcW w:w="1623" w:type="dxa"/>
            <w:tcMar>
              <w:top w:w="0" w:type="dxa"/>
              <w:left w:w="45" w:type="dxa"/>
              <w:bottom w:w="0" w:type="dxa"/>
              <w:right w:w="45" w:type="dxa"/>
            </w:tcMar>
            <w:vAlign w:val="center"/>
            <w:hideMark/>
          </w:tcPr>
          <w:p w14:paraId="20345FEA"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BE527B" w:rsidRPr="00B3086D" w14:paraId="3217D13A" w14:textId="77777777" w:rsidTr="00614157">
        <w:trPr>
          <w:gridAfter w:val="1"/>
          <w:wAfter w:w="6" w:type="dxa"/>
          <w:trHeight w:val="285"/>
        </w:trPr>
        <w:tc>
          <w:tcPr>
            <w:tcW w:w="7650" w:type="dxa"/>
            <w:tcMar>
              <w:top w:w="0" w:type="dxa"/>
              <w:left w:w="45" w:type="dxa"/>
              <w:bottom w:w="0" w:type="dxa"/>
              <w:right w:w="45" w:type="dxa"/>
            </w:tcMar>
            <w:vAlign w:val="center"/>
            <w:hideMark/>
          </w:tcPr>
          <w:p w14:paraId="66D61196"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3.5. Kiểm tra trạng thái dịch vụ BOOTP</w:t>
            </w:r>
          </w:p>
        </w:tc>
        <w:tc>
          <w:tcPr>
            <w:tcW w:w="1623" w:type="dxa"/>
            <w:tcMar>
              <w:top w:w="0" w:type="dxa"/>
              <w:left w:w="45" w:type="dxa"/>
              <w:bottom w:w="0" w:type="dxa"/>
              <w:right w:w="45" w:type="dxa"/>
            </w:tcMar>
            <w:vAlign w:val="center"/>
            <w:hideMark/>
          </w:tcPr>
          <w:p w14:paraId="3D6DA320"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503F8382" w14:textId="77777777" w:rsidTr="00614157">
        <w:trPr>
          <w:gridAfter w:val="1"/>
          <w:wAfter w:w="6" w:type="dxa"/>
          <w:trHeight w:val="285"/>
        </w:trPr>
        <w:tc>
          <w:tcPr>
            <w:tcW w:w="7650" w:type="dxa"/>
            <w:tcMar>
              <w:top w:w="0" w:type="dxa"/>
              <w:left w:w="45" w:type="dxa"/>
              <w:bottom w:w="0" w:type="dxa"/>
              <w:right w:w="45" w:type="dxa"/>
            </w:tcMar>
            <w:vAlign w:val="center"/>
            <w:hideMark/>
          </w:tcPr>
          <w:p w14:paraId="56C2664D"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3.6. Kiểm tra trạng thái dịch vụ DHCP</w:t>
            </w:r>
          </w:p>
        </w:tc>
        <w:tc>
          <w:tcPr>
            <w:tcW w:w="1623" w:type="dxa"/>
            <w:tcMar>
              <w:top w:w="0" w:type="dxa"/>
              <w:left w:w="45" w:type="dxa"/>
              <w:bottom w:w="0" w:type="dxa"/>
              <w:right w:w="45" w:type="dxa"/>
            </w:tcMar>
            <w:vAlign w:val="center"/>
            <w:hideMark/>
          </w:tcPr>
          <w:p w14:paraId="7ADB75B4"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0F7F7C7C" w14:textId="77777777" w:rsidTr="00614157">
        <w:trPr>
          <w:gridAfter w:val="1"/>
          <w:wAfter w:w="6" w:type="dxa"/>
          <w:trHeight w:val="285"/>
        </w:trPr>
        <w:tc>
          <w:tcPr>
            <w:tcW w:w="7650" w:type="dxa"/>
            <w:tcMar>
              <w:top w:w="0" w:type="dxa"/>
              <w:left w:w="45" w:type="dxa"/>
              <w:bottom w:w="0" w:type="dxa"/>
              <w:right w:w="45" w:type="dxa"/>
            </w:tcMar>
            <w:vAlign w:val="center"/>
            <w:hideMark/>
          </w:tcPr>
          <w:p w14:paraId="2FA4FBA7"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3.7. Kiểm tra trạng thái dịch vụ Identd</w:t>
            </w:r>
          </w:p>
        </w:tc>
        <w:tc>
          <w:tcPr>
            <w:tcW w:w="1623" w:type="dxa"/>
            <w:tcMar>
              <w:top w:w="0" w:type="dxa"/>
              <w:left w:w="45" w:type="dxa"/>
              <w:bottom w:w="0" w:type="dxa"/>
              <w:right w:w="45" w:type="dxa"/>
            </w:tcMar>
            <w:vAlign w:val="center"/>
            <w:hideMark/>
          </w:tcPr>
          <w:p w14:paraId="6756FEF2"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2E0B5949" w14:textId="77777777" w:rsidTr="00614157">
        <w:trPr>
          <w:gridAfter w:val="1"/>
          <w:wAfter w:w="6" w:type="dxa"/>
          <w:trHeight w:val="285"/>
        </w:trPr>
        <w:tc>
          <w:tcPr>
            <w:tcW w:w="7650" w:type="dxa"/>
            <w:tcMar>
              <w:top w:w="0" w:type="dxa"/>
              <w:left w:w="45" w:type="dxa"/>
              <w:bottom w:w="0" w:type="dxa"/>
              <w:right w:w="45" w:type="dxa"/>
            </w:tcMar>
            <w:vAlign w:val="center"/>
            <w:hideMark/>
          </w:tcPr>
          <w:p w14:paraId="28D74A1C"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3.8. Kiểm tra cấu hình tcp-keepalives-in</w:t>
            </w:r>
          </w:p>
        </w:tc>
        <w:tc>
          <w:tcPr>
            <w:tcW w:w="1623" w:type="dxa"/>
            <w:tcMar>
              <w:top w:w="0" w:type="dxa"/>
              <w:left w:w="45" w:type="dxa"/>
              <w:bottom w:w="0" w:type="dxa"/>
              <w:right w:w="45" w:type="dxa"/>
            </w:tcMar>
            <w:vAlign w:val="center"/>
            <w:hideMark/>
          </w:tcPr>
          <w:p w14:paraId="6642DC53"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78554910" w14:textId="77777777" w:rsidTr="00614157">
        <w:trPr>
          <w:gridAfter w:val="1"/>
          <w:wAfter w:w="6" w:type="dxa"/>
          <w:trHeight w:val="285"/>
        </w:trPr>
        <w:tc>
          <w:tcPr>
            <w:tcW w:w="7650" w:type="dxa"/>
            <w:tcMar>
              <w:top w:w="0" w:type="dxa"/>
              <w:left w:w="45" w:type="dxa"/>
              <w:bottom w:w="0" w:type="dxa"/>
              <w:right w:w="45" w:type="dxa"/>
            </w:tcMar>
            <w:vAlign w:val="center"/>
          </w:tcPr>
          <w:p w14:paraId="046D0609"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3.9. Kiểm tra cấu hình tcp-keepalives-out</w:t>
            </w:r>
          </w:p>
        </w:tc>
        <w:tc>
          <w:tcPr>
            <w:tcW w:w="1623" w:type="dxa"/>
            <w:tcMar>
              <w:top w:w="0" w:type="dxa"/>
              <w:left w:w="45" w:type="dxa"/>
              <w:bottom w:w="0" w:type="dxa"/>
              <w:right w:w="45" w:type="dxa"/>
            </w:tcMar>
            <w:vAlign w:val="center"/>
          </w:tcPr>
          <w:p w14:paraId="658D49CE" w14:textId="77777777" w:rsidR="00BE527B" w:rsidRPr="00B3086D" w:rsidRDefault="00BE527B"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BE527B" w:rsidRPr="00B3086D" w14:paraId="2EF2F69E" w14:textId="77777777" w:rsidTr="00614157">
        <w:trPr>
          <w:gridAfter w:val="1"/>
          <w:wAfter w:w="6" w:type="dxa"/>
          <w:trHeight w:val="285"/>
        </w:trPr>
        <w:tc>
          <w:tcPr>
            <w:tcW w:w="7650" w:type="dxa"/>
            <w:tcMar>
              <w:top w:w="0" w:type="dxa"/>
              <w:left w:w="45" w:type="dxa"/>
              <w:bottom w:w="0" w:type="dxa"/>
              <w:right w:w="45" w:type="dxa"/>
            </w:tcMar>
            <w:vAlign w:val="center"/>
          </w:tcPr>
          <w:p w14:paraId="7AE0D3DC"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3.10. Kiểm tra trạng thái dịch vụ PAD</w:t>
            </w:r>
          </w:p>
        </w:tc>
        <w:tc>
          <w:tcPr>
            <w:tcW w:w="1623" w:type="dxa"/>
            <w:tcMar>
              <w:top w:w="0" w:type="dxa"/>
              <w:left w:w="45" w:type="dxa"/>
              <w:bottom w:w="0" w:type="dxa"/>
              <w:right w:w="45" w:type="dxa"/>
            </w:tcMar>
            <w:vAlign w:val="center"/>
          </w:tcPr>
          <w:p w14:paraId="1E2C923D" w14:textId="77777777" w:rsidR="00BE527B" w:rsidRPr="00B3086D" w:rsidRDefault="00BE527B"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BE527B" w:rsidRPr="00B3086D" w14:paraId="3A03B48F" w14:textId="77777777" w:rsidTr="00614157">
        <w:trPr>
          <w:gridAfter w:val="1"/>
          <w:wAfter w:w="6" w:type="dxa"/>
          <w:trHeight w:val="285"/>
        </w:trPr>
        <w:tc>
          <w:tcPr>
            <w:tcW w:w="7650" w:type="dxa"/>
            <w:tcMar>
              <w:top w:w="0" w:type="dxa"/>
              <w:left w:w="45" w:type="dxa"/>
              <w:bottom w:w="0" w:type="dxa"/>
              <w:right w:w="45" w:type="dxa"/>
            </w:tcMar>
            <w:vAlign w:val="center"/>
          </w:tcPr>
          <w:p w14:paraId="39EBD7AD"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3.11. Kiểm tra cấu hình logging</w:t>
            </w:r>
          </w:p>
        </w:tc>
        <w:tc>
          <w:tcPr>
            <w:tcW w:w="1623" w:type="dxa"/>
            <w:tcMar>
              <w:top w:w="0" w:type="dxa"/>
              <w:left w:w="45" w:type="dxa"/>
              <w:bottom w:w="0" w:type="dxa"/>
              <w:right w:w="45" w:type="dxa"/>
            </w:tcMar>
            <w:vAlign w:val="center"/>
          </w:tcPr>
          <w:p w14:paraId="27BDDE3E" w14:textId="77777777" w:rsidR="00BE527B" w:rsidRPr="00B3086D" w:rsidRDefault="00BE527B"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BE527B" w:rsidRPr="00B3086D" w14:paraId="5540AC69" w14:textId="77777777" w:rsidTr="00614157">
        <w:trPr>
          <w:gridAfter w:val="1"/>
          <w:wAfter w:w="6" w:type="dxa"/>
          <w:trHeight w:val="285"/>
        </w:trPr>
        <w:tc>
          <w:tcPr>
            <w:tcW w:w="7650" w:type="dxa"/>
            <w:tcMar>
              <w:top w:w="0" w:type="dxa"/>
              <w:left w:w="45" w:type="dxa"/>
              <w:bottom w:w="0" w:type="dxa"/>
              <w:right w:w="45" w:type="dxa"/>
            </w:tcMar>
            <w:vAlign w:val="center"/>
          </w:tcPr>
          <w:p w14:paraId="3B32A917"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3.12. Kiểm tra cấu hình buffer size đối với logging buffered</w:t>
            </w:r>
          </w:p>
        </w:tc>
        <w:tc>
          <w:tcPr>
            <w:tcW w:w="1623" w:type="dxa"/>
            <w:tcMar>
              <w:top w:w="0" w:type="dxa"/>
              <w:left w:w="45" w:type="dxa"/>
              <w:bottom w:w="0" w:type="dxa"/>
              <w:right w:w="45" w:type="dxa"/>
            </w:tcMar>
            <w:vAlign w:val="center"/>
          </w:tcPr>
          <w:p w14:paraId="218DBAB6" w14:textId="77777777" w:rsidR="00BE527B" w:rsidRPr="00B3086D" w:rsidRDefault="00BE527B"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BE527B" w:rsidRPr="00B3086D" w14:paraId="4057EE62" w14:textId="77777777" w:rsidTr="00614157">
        <w:trPr>
          <w:gridAfter w:val="1"/>
          <w:wAfter w:w="6" w:type="dxa"/>
          <w:trHeight w:val="285"/>
        </w:trPr>
        <w:tc>
          <w:tcPr>
            <w:tcW w:w="7650" w:type="dxa"/>
            <w:tcMar>
              <w:top w:w="0" w:type="dxa"/>
              <w:left w:w="45" w:type="dxa"/>
              <w:bottom w:w="0" w:type="dxa"/>
              <w:right w:w="45" w:type="dxa"/>
            </w:tcMar>
            <w:vAlign w:val="center"/>
          </w:tcPr>
          <w:p w14:paraId="2D231F3F"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3.13. Kiểm tra cấu hình logging console</w:t>
            </w:r>
          </w:p>
        </w:tc>
        <w:tc>
          <w:tcPr>
            <w:tcW w:w="1623" w:type="dxa"/>
            <w:tcMar>
              <w:top w:w="0" w:type="dxa"/>
              <w:left w:w="45" w:type="dxa"/>
              <w:bottom w:w="0" w:type="dxa"/>
              <w:right w:w="45" w:type="dxa"/>
            </w:tcMar>
            <w:vAlign w:val="center"/>
          </w:tcPr>
          <w:p w14:paraId="37728B54" w14:textId="77777777" w:rsidR="00BE527B" w:rsidRPr="00B3086D" w:rsidRDefault="00BE527B"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BE527B" w:rsidRPr="00B3086D" w14:paraId="2C04EDBE" w14:textId="77777777" w:rsidTr="00614157">
        <w:trPr>
          <w:gridAfter w:val="1"/>
          <w:wAfter w:w="6" w:type="dxa"/>
          <w:trHeight w:val="285"/>
        </w:trPr>
        <w:tc>
          <w:tcPr>
            <w:tcW w:w="7650" w:type="dxa"/>
            <w:tcMar>
              <w:top w:w="0" w:type="dxa"/>
              <w:left w:w="45" w:type="dxa"/>
              <w:bottom w:w="0" w:type="dxa"/>
              <w:right w:w="45" w:type="dxa"/>
            </w:tcMar>
            <w:vAlign w:val="center"/>
          </w:tcPr>
          <w:p w14:paraId="0860E96A"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3.14. Kiểm tra cấu hình logging host</w:t>
            </w:r>
          </w:p>
        </w:tc>
        <w:tc>
          <w:tcPr>
            <w:tcW w:w="1623" w:type="dxa"/>
            <w:tcMar>
              <w:top w:w="0" w:type="dxa"/>
              <w:left w:w="45" w:type="dxa"/>
              <w:bottom w:w="0" w:type="dxa"/>
              <w:right w:w="45" w:type="dxa"/>
            </w:tcMar>
            <w:vAlign w:val="center"/>
          </w:tcPr>
          <w:p w14:paraId="08E749C0" w14:textId="77777777" w:rsidR="00BE527B" w:rsidRPr="00B3086D" w:rsidRDefault="00BE527B"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BE527B" w:rsidRPr="00B3086D" w14:paraId="051C9621" w14:textId="77777777" w:rsidTr="00614157">
        <w:trPr>
          <w:gridAfter w:val="1"/>
          <w:wAfter w:w="6" w:type="dxa"/>
          <w:trHeight w:val="285"/>
        </w:trPr>
        <w:tc>
          <w:tcPr>
            <w:tcW w:w="7650" w:type="dxa"/>
            <w:tcMar>
              <w:top w:w="0" w:type="dxa"/>
              <w:left w:w="45" w:type="dxa"/>
              <w:bottom w:w="0" w:type="dxa"/>
              <w:right w:w="45" w:type="dxa"/>
            </w:tcMar>
            <w:vAlign w:val="center"/>
          </w:tcPr>
          <w:p w14:paraId="54216531"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3.15. Kiểm tra cấu hình logging trap</w:t>
            </w:r>
          </w:p>
        </w:tc>
        <w:tc>
          <w:tcPr>
            <w:tcW w:w="1623" w:type="dxa"/>
            <w:tcMar>
              <w:top w:w="0" w:type="dxa"/>
              <w:left w:w="45" w:type="dxa"/>
              <w:bottom w:w="0" w:type="dxa"/>
              <w:right w:w="45" w:type="dxa"/>
            </w:tcMar>
            <w:vAlign w:val="center"/>
          </w:tcPr>
          <w:p w14:paraId="2033FA78" w14:textId="77777777" w:rsidR="00BE527B" w:rsidRPr="00B3086D" w:rsidRDefault="00BE527B"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BE527B" w:rsidRPr="00B3086D" w14:paraId="0D2BD9EF" w14:textId="77777777" w:rsidTr="00614157">
        <w:trPr>
          <w:gridAfter w:val="1"/>
          <w:wAfter w:w="6" w:type="dxa"/>
          <w:trHeight w:val="285"/>
        </w:trPr>
        <w:tc>
          <w:tcPr>
            <w:tcW w:w="7650" w:type="dxa"/>
            <w:tcMar>
              <w:top w:w="0" w:type="dxa"/>
              <w:left w:w="45" w:type="dxa"/>
              <w:bottom w:w="0" w:type="dxa"/>
              <w:right w:w="45" w:type="dxa"/>
            </w:tcMar>
            <w:vAlign w:val="center"/>
          </w:tcPr>
          <w:p w14:paraId="34B81CDF"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3.16. Kiểm tra cấu hình đồng bộ thời gian</w:t>
            </w:r>
          </w:p>
        </w:tc>
        <w:tc>
          <w:tcPr>
            <w:tcW w:w="1623" w:type="dxa"/>
            <w:tcMar>
              <w:top w:w="0" w:type="dxa"/>
              <w:left w:w="45" w:type="dxa"/>
              <w:bottom w:w="0" w:type="dxa"/>
              <w:right w:w="45" w:type="dxa"/>
            </w:tcMar>
            <w:vAlign w:val="center"/>
          </w:tcPr>
          <w:p w14:paraId="16386949" w14:textId="77777777" w:rsidR="00BE527B" w:rsidRPr="00B3086D" w:rsidRDefault="00BE527B"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BE527B" w:rsidRPr="00B3086D" w14:paraId="549B2E68" w14:textId="77777777" w:rsidTr="00614157">
        <w:trPr>
          <w:gridAfter w:val="1"/>
          <w:wAfter w:w="6" w:type="dxa"/>
          <w:trHeight w:val="285"/>
        </w:trPr>
        <w:tc>
          <w:tcPr>
            <w:tcW w:w="7650" w:type="dxa"/>
            <w:tcMar>
              <w:top w:w="0" w:type="dxa"/>
              <w:left w:w="45" w:type="dxa"/>
              <w:bottom w:w="0" w:type="dxa"/>
              <w:right w:w="45" w:type="dxa"/>
            </w:tcMar>
            <w:vAlign w:val="center"/>
          </w:tcPr>
          <w:p w14:paraId="66545314"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3.17. Kiểm tra cấu hình ip source-route</w:t>
            </w:r>
          </w:p>
        </w:tc>
        <w:tc>
          <w:tcPr>
            <w:tcW w:w="1623" w:type="dxa"/>
            <w:tcMar>
              <w:top w:w="0" w:type="dxa"/>
              <w:left w:w="45" w:type="dxa"/>
              <w:bottom w:w="0" w:type="dxa"/>
              <w:right w:w="45" w:type="dxa"/>
            </w:tcMar>
            <w:vAlign w:val="center"/>
          </w:tcPr>
          <w:p w14:paraId="4C041B61" w14:textId="77777777" w:rsidR="00BE527B" w:rsidRPr="00B3086D" w:rsidRDefault="00BE527B"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bl>
    <w:p w14:paraId="1951EB03" w14:textId="77777777" w:rsidR="00BE527B" w:rsidRPr="00B3086D" w:rsidRDefault="00BE527B" w:rsidP="00BE527B">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BE527B" w:rsidRPr="00B3086D" w14:paraId="0AEB9D02"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4C56EC1F" w14:textId="77777777" w:rsidR="00BE527B" w:rsidRPr="00B3086D" w:rsidRDefault="00BE527B"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3DAD33C2" w14:textId="77777777" w:rsidR="00BE527B" w:rsidRPr="00B3086D" w:rsidRDefault="00BE527B"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38A772CB" w14:textId="77777777" w:rsidR="00BE527B" w:rsidRPr="00B3086D" w:rsidRDefault="00BE527B"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BE527B" w:rsidRPr="001D6F94" w14:paraId="5962DA13"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0BF2FF3E" w14:textId="77777777" w:rsidR="00BE527B" w:rsidRPr="00B3086D" w:rsidRDefault="00BE527B"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firmware của thiết bị</w:t>
            </w:r>
          </w:p>
        </w:tc>
        <w:tc>
          <w:tcPr>
            <w:tcW w:w="3510" w:type="dxa"/>
            <w:tcBorders>
              <w:top w:val="single" w:sz="4" w:space="0" w:color="auto"/>
              <w:left w:val="single" w:sz="4" w:space="0" w:color="auto"/>
              <w:bottom w:val="single" w:sz="4" w:space="0" w:color="auto"/>
              <w:right w:val="single" w:sz="4" w:space="0" w:color="auto"/>
            </w:tcBorders>
            <w:vAlign w:val="center"/>
            <w:hideMark/>
          </w:tcPr>
          <w:p w14:paraId="043692C4"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firmware của thiết bị không an toàn</w:t>
            </w:r>
          </w:p>
          <w:p w14:paraId="3CA9273F"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zh-CN"/>
              </w:rPr>
              <w:drawing>
                <wp:inline distT="0" distB="0" distL="0" distR="0" wp14:anchorId="0C73EE22" wp14:editId="56835622">
                  <wp:extent cx="1390844" cy="171474"/>
                  <wp:effectExtent l="0" t="0" r="0" b="0"/>
                  <wp:docPr id="41337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75528" name=""/>
                          <pic:cNvPicPr/>
                        </pic:nvPicPr>
                        <pic:blipFill>
                          <a:blip r:embed="rId21"/>
                          <a:stretch>
                            <a:fillRect/>
                          </a:stretch>
                        </pic:blipFill>
                        <pic:spPr>
                          <a:xfrm>
                            <a:off x="0" y="0"/>
                            <a:ext cx="1390844" cy="171474"/>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40535EA6"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Cập nhật phiên bản firmware mới nhất</w:t>
            </w:r>
          </w:p>
        </w:tc>
      </w:tr>
      <w:tr w:rsidR="00BE527B" w:rsidRPr="00B3086D" w14:paraId="104B77D7"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4054E797" w14:textId="77777777" w:rsidR="00BE527B" w:rsidRPr="00B3086D" w:rsidRDefault="00BE527B"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trạng thái dịch vụ CDP</w:t>
            </w:r>
          </w:p>
        </w:tc>
        <w:tc>
          <w:tcPr>
            <w:tcW w:w="3510" w:type="dxa"/>
            <w:tcBorders>
              <w:top w:val="single" w:sz="4" w:space="0" w:color="auto"/>
              <w:left w:val="single" w:sz="4" w:space="0" w:color="auto"/>
              <w:bottom w:val="single" w:sz="4" w:space="0" w:color="auto"/>
              <w:right w:val="single" w:sz="4" w:space="0" w:color="auto"/>
            </w:tcBorders>
            <w:vAlign w:val="center"/>
          </w:tcPr>
          <w:p w14:paraId="144559C9"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dịch vụ CDP được bật</w:t>
            </w:r>
          </w:p>
          <w:p w14:paraId="439223E6"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noProof/>
                <w:color w:val="0F0F3F"/>
                <w:sz w:val="26"/>
                <w:szCs w:val="26"/>
                <w:lang w:val="vi-VN" w:eastAsia="zh-CN"/>
              </w:rPr>
              <w:drawing>
                <wp:inline distT="0" distB="0" distL="0" distR="0" wp14:anchorId="078C30A5" wp14:editId="2832D8B3">
                  <wp:extent cx="2091690" cy="474980"/>
                  <wp:effectExtent l="0" t="0" r="3810" b="1270"/>
                  <wp:docPr id="90714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42011" name=""/>
                          <pic:cNvPicPr/>
                        </pic:nvPicPr>
                        <pic:blipFill>
                          <a:blip r:embed="rId22"/>
                          <a:stretch>
                            <a:fillRect/>
                          </a:stretch>
                        </pic:blipFill>
                        <pic:spPr>
                          <a:xfrm>
                            <a:off x="0" y="0"/>
                            <a:ext cx="2091690" cy="47498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58780B04"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Tắt dịch vụ CDP</w:t>
            </w:r>
          </w:p>
        </w:tc>
      </w:tr>
      <w:tr w:rsidR="00BE527B" w:rsidRPr="00B3086D" w14:paraId="2A470C63"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3A412F59" w14:textId="77777777" w:rsidR="00BE527B" w:rsidRPr="00B3086D" w:rsidRDefault="00BE527B"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logging</w:t>
            </w:r>
          </w:p>
        </w:tc>
        <w:tc>
          <w:tcPr>
            <w:tcW w:w="3510" w:type="dxa"/>
            <w:tcBorders>
              <w:top w:val="single" w:sz="4" w:space="0" w:color="auto"/>
              <w:left w:val="single" w:sz="4" w:space="0" w:color="auto"/>
              <w:bottom w:val="single" w:sz="4" w:space="0" w:color="auto"/>
              <w:right w:val="single" w:sz="4" w:space="0" w:color="auto"/>
            </w:tcBorders>
            <w:vAlign w:val="center"/>
            <w:hideMark/>
          </w:tcPr>
          <w:p w14:paraId="71C244AB"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44D13E12"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on hoặc logging host</w:t>
            </w:r>
          </w:p>
        </w:tc>
      </w:tr>
      <w:tr w:rsidR="00BE527B" w:rsidRPr="00B3086D" w14:paraId="3F1C205F"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02B2EF43" w14:textId="77777777" w:rsidR="00BE527B" w:rsidRPr="00B3086D" w:rsidRDefault="00BE527B"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Kiểu tra cấu hình logging host</w:t>
            </w:r>
          </w:p>
        </w:tc>
        <w:tc>
          <w:tcPr>
            <w:tcW w:w="3510" w:type="dxa"/>
            <w:tcBorders>
              <w:top w:val="single" w:sz="4" w:space="0" w:color="auto"/>
              <w:left w:val="single" w:sz="4" w:space="0" w:color="auto"/>
              <w:bottom w:val="single" w:sz="4" w:space="0" w:color="auto"/>
              <w:right w:val="single" w:sz="4" w:space="0" w:color="auto"/>
            </w:tcBorders>
            <w:vAlign w:val="center"/>
            <w:hideMark/>
          </w:tcPr>
          <w:p w14:paraId="259180C8"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host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5A064F46"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host</w:t>
            </w:r>
          </w:p>
        </w:tc>
      </w:tr>
      <w:tr w:rsidR="00BE527B" w:rsidRPr="001D6F94" w14:paraId="74D2A1E1"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3512C497" w14:textId="77777777" w:rsidR="00BE527B" w:rsidRPr="00B3086D" w:rsidRDefault="00BE527B"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logging trap</w:t>
            </w:r>
          </w:p>
        </w:tc>
        <w:tc>
          <w:tcPr>
            <w:tcW w:w="3510" w:type="dxa"/>
            <w:tcBorders>
              <w:top w:val="single" w:sz="4" w:space="0" w:color="auto"/>
              <w:left w:val="single" w:sz="4" w:space="0" w:color="auto"/>
              <w:bottom w:val="single" w:sz="4" w:space="0" w:color="auto"/>
              <w:right w:val="single" w:sz="4" w:space="0" w:color="auto"/>
            </w:tcBorders>
            <w:vAlign w:val="center"/>
            <w:hideMark/>
          </w:tcPr>
          <w:p w14:paraId="2C0C93CC"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trap chưa được cấu hình</w:t>
            </w:r>
          </w:p>
        </w:tc>
        <w:tc>
          <w:tcPr>
            <w:tcW w:w="3336" w:type="dxa"/>
            <w:tcBorders>
              <w:top w:val="single" w:sz="4" w:space="0" w:color="auto"/>
              <w:left w:val="single" w:sz="4" w:space="0" w:color="auto"/>
              <w:bottom w:val="single" w:sz="4" w:space="0" w:color="auto"/>
              <w:right w:val="single" w:sz="4" w:space="0" w:color="auto"/>
            </w:tcBorders>
            <w:vAlign w:val="center"/>
            <w:hideMark/>
          </w:tcPr>
          <w:p w14:paraId="798EC2C3"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trap</w:t>
            </w:r>
          </w:p>
        </w:tc>
      </w:tr>
      <w:tr w:rsidR="00BE527B" w:rsidRPr="001D6F94" w14:paraId="0975EF8F"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4F993C6F" w14:textId="77777777" w:rsidR="00BE527B" w:rsidRPr="00B3086D" w:rsidRDefault="00BE527B"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đồng bộ thời gian</w:t>
            </w:r>
          </w:p>
        </w:tc>
        <w:tc>
          <w:tcPr>
            <w:tcW w:w="3510" w:type="dxa"/>
            <w:tcBorders>
              <w:top w:val="single" w:sz="4" w:space="0" w:color="auto"/>
              <w:left w:val="single" w:sz="4" w:space="0" w:color="auto"/>
              <w:bottom w:val="single" w:sz="4" w:space="0" w:color="auto"/>
              <w:right w:val="single" w:sz="4" w:space="0" w:color="auto"/>
            </w:tcBorders>
            <w:vAlign w:val="center"/>
          </w:tcPr>
          <w:p w14:paraId="44B0465D"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đồng bộ thời gian chưa chính xác</w:t>
            </w:r>
          </w:p>
          <w:p w14:paraId="39884809"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noProof/>
                <w:sz w:val="26"/>
                <w:szCs w:val="26"/>
                <w:lang w:val="vi-VN" w:eastAsia="zh-CN"/>
              </w:rPr>
              <w:drawing>
                <wp:inline distT="0" distB="0" distL="0" distR="0" wp14:anchorId="41B00BB1" wp14:editId="19BD55C7">
                  <wp:extent cx="1920240" cy="249555"/>
                  <wp:effectExtent l="0" t="0" r="3810" b="0"/>
                  <wp:docPr id="156986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65221" name=""/>
                          <pic:cNvPicPr/>
                        </pic:nvPicPr>
                        <pic:blipFill>
                          <a:blip r:embed="rId23"/>
                          <a:stretch>
                            <a:fillRect/>
                          </a:stretch>
                        </pic:blipFill>
                        <pic:spPr>
                          <a:xfrm>
                            <a:off x="0" y="0"/>
                            <a:ext cx="1920240" cy="24955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3C404A7A"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đồng bộ thời gian theo giờ Việt Nam</w:t>
            </w:r>
          </w:p>
        </w:tc>
      </w:tr>
    </w:tbl>
    <w:p w14:paraId="0B054447" w14:textId="77777777" w:rsidR="00BE527B" w:rsidRPr="00B3086D" w:rsidRDefault="00BE527B" w:rsidP="00BE527B">
      <w:pPr>
        <w:rPr>
          <w:rFonts w:ascii="Times New Roman" w:hAnsi="Times New Roman" w:cs="Times New Roman"/>
          <w:sz w:val="26"/>
          <w:szCs w:val="26"/>
          <w:lang w:val="it-IT" w:eastAsia="ko-KR"/>
        </w:rPr>
      </w:pPr>
    </w:p>
    <w:p w14:paraId="3BB4EF1D" w14:textId="443A75A2" w:rsidR="0099740A" w:rsidRPr="00B3086D" w:rsidRDefault="0099740A" w:rsidP="0099740A">
      <w:pPr>
        <w:pStyle w:val="u3"/>
        <w:rPr>
          <w:rFonts w:ascii="Times New Roman" w:hAnsi="Times New Roman" w:cs="Times New Roman"/>
          <w:color w:val="0070C0"/>
          <w:sz w:val="26"/>
          <w:szCs w:val="26"/>
          <w:lang w:val="it-IT" w:eastAsia="ko-KR"/>
        </w:rPr>
      </w:pPr>
      <w:bookmarkStart w:id="47" w:name="_Toc214872484"/>
      <w:bookmarkStart w:id="48" w:name="_Toc214883267"/>
      <w:r w:rsidRPr="00B3086D">
        <w:rPr>
          <w:rFonts w:ascii="Times New Roman" w:hAnsi="Times New Roman" w:cs="Times New Roman"/>
          <w:color w:val="0070C0"/>
          <w:sz w:val="26"/>
          <w:szCs w:val="26"/>
          <w:lang w:val="it-IT" w:eastAsia="ko-KR"/>
        </w:rPr>
        <w:t xml:space="preserve">2.7. </w:t>
      </w:r>
      <w:r w:rsidR="00BE527B" w:rsidRPr="00B3086D">
        <w:rPr>
          <w:rFonts w:ascii="Times New Roman" w:hAnsi="Times New Roman" w:cs="Times New Roman"/>
          <w:color w:val="0070C0"/>
          <w:sz w:val="26"/>
          <w:szCs w:val="26"/>
          <w:lang w:val="it-IT" w:eastAsia="ko-KR"/>
        </w:rPr>
        <w:t>SW_DellEMC_10.10.1.99</w:t>
      </w:r>
      <w:bookmarkEnd w:id="47"/>
      <w:bookmarkEnd w:id="48"/>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2B47B6" w:rsidRPr="00B3086D" w14:paraId="55D42D1E"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4D65096C" w14:textId="77777777" w:rsidR="002B47B6" w:rsidRPr="001D6F94" w:rsidRDefault="002B47B6"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382746CE"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2B47B6" w:rsidRPr="00B3086D" w14:paraId="21AF364E"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47D3C166" w14:textId="77777777" w:rsidR="002B47B6" w:rsidRPr="00B3086D" w:rsidRDefault="002B47B6" w:rsidP="007A591E">
            <w:pPr>
              <w:pStyle w:val="oancuaDanhsach"/>
              <w:numPr>
                <w:ilvl w:val="0"/>
                <w:numId w:val="9"/>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2B47B6" w:rsidRPr="00B3086D" w14:paraId="281B491F" w14:textId="77777777" w:rsidTr="00614157">
        <w:trPr>
          <w:gridAfter w:val="1"/>
          <w:wAfter w:w="6" w:type="dxa"/>
          <w:trHeight w:val="285"/>
        </w:trPr>
        <w:tc>
          <w:tcPr>
            <w:tcW w:w="7650" w:type="dxa"/>
            <w:tcMar>
              <w:top w:w="0" w:type="dxa"/>
              <w:left w:w="45" w:type="dxa"/>
              <w:bottom w:w="0" w:type="dxa"/>
              <w:right w:w="45" w:type="dxa"/>
            </w:tcMar>
            <w:vAlign w:val="center"/>
            <w:hideMark/>
          </w:tcPr>
          <w:p w14:paraId="59C3166A"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2C3FD6AC" w14:textId="77777777" w:rsidR="002B47B6" w:rsidRPr="00B3086D" w:rsidRDefault="002B47B6"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7D7341D6" w14:textId="77777777" w:rsidTr="00614157">
        <w:trPr>
          <w:gridAfter w:val="1"/>
          <w:wAfter w:w="6" w:type="dxa"/>
          <w:trHeight w:val="285"/>
        </w:trPr>
        <w:tc>
          <w:tcPr>
            <w:tcW w:w="7650" w:type="dxa"/>
            <w:tcMar>
              <w:top w:w="0" w:type="dxa"/>
              <w:left w:w="45" w:type="dxa"/>
              <w:bottom w:w="0" w:type="dxa"/>
              <w:right w:w="45" w:type="dxa"/>
            </w:tcMar>
            <w:vAlign w:val="center"/>
            <w:hideMark/>
          </w:tcPr>
          <w:p w14:paraId="39D0EC6D"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1F0AD3FD"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685142A3" w14:textId="77777777" w:rsidTr="00614157">
        <w:trPr>
          <w:gridAfter w:val="1"/>
          <w:wAfter w:w="6" w:type="dxa"/>
          <w:trHeight w:val="285"/>
        </w:trPr>
        <w:tc>
          <w:tcPr>
            <w:tcW w:w="7650" w:type="dxa"/>
            <w:tcMar>
              <w:top w:w="0" w:type="dxa"/>
              <w:left w:w="45" w:type="dxa"/>
              <w:bottom w:w="0" w:type="dxa"/>
              <w:right w:w="45" w:type="dxa"/>
            </w:tcMar>
            <w:vAlign w:val="center"/>
            <w:hideMark/>
          </w:tcPr>
          <w:p w14:paraId="49B1A009"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độ dài mật khẩu </w:t>
            </w:r>
          </w:p>
        </w:tc>
        <w:tc>
          <w:tcPr>
            <w:tcW w:w="1623" w:type="dxa"/>
            <w:tcMar>
              <w:top w:w="0" w:type="dxa"/>
              <w:left w:w="45" w:type="dxa"/>
              <w:bottom w:w="0" w:type="dxa"/>
              <w:right w:w="45" w:type="dxa"/>
            </w:tcMar>
            <w:vAlign w:val="center"/>
            <w:hideMark/>
          </w:tcPr>
          <w:p w14:paraId="3E554552"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280015D7"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10765DFB"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 quản trị thiết bị</w:t>
            </w:r>
          </w:p>
        </w:tc>
      </w:tr>
      <w:tr w:rsidR="002B47B6" w:rsidRPr="00B3086D" w14:paraId="1C50C990" w14:textId="77777777" w:rsidTr="00614157">
        <w:trPr>
          <w:gridAfter w:val="1"/>
          <w:wAfter w:w="6" w:type="dxa"/>
          <w:trHeight w:val="285"/>
        </w:trPr>
        <w:tc>
          <w:tcPr>
            <w:tcW w:w="7650" w:type="dxa"/>
            <w:tcMar>
              <w:top w:w="0" w:type="dxa"/>
              <w:left w:w="45" w:type="dxa"/>
              <w:bottom w:w="0" w:type="dxa"/>
              <w:right w:w="45" w:type="dxa"/>
            </w:tcMar>
            <w:vAlign w:val="center"/>
            <w:hideMark/>
          </w:tcPr>
          <w:p w14:paraId="2652A0AA"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mã hóa mật khẩu</w:t>
            </w:r>
          </w:p>
        </w:tc>
        <w:tc>
          <w:tcPr>
            <w:tcW w:w="1623" w:type="dxa"/>
            <w:tcMar>
              <w:top w:w="0" w:type="dxa"/>
              <w:left w:w="45" w:type="dxa"/>
              <w:bottom w:w="0" w:type="dxa"/>
              <w:right w:w="45" w:type="dxa"/>
            </w:tcMar>
            <w:vAlign w:val="center"/>
            <w:hideMark/>
          </w:tcPr>
          <w:p w14:paraId="4AEA5F24"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245991E0" w14:textId="77777777" w:rsidTr="00614157">
        <w:trPr>
          <w:gridAfter w:val="1"/>
          <w:wAfter w:w="6" w:type="dxa"/>
          <w:trHeight w:val="285"/>
        </w:trPr>
        <w:tc>
          <w:tcPr>
            <w:tcW w:w="7650" w:type="dxa"/>
            <w:tcMar>
              <w:top w:w="0" w:type="dxa"/>
              <w:left w:w="45" w:type="dxa"/>
              <w:bottom w:w="0" w:type="dxa"/>
              <w:right w:w="45" w:type="dxa"/>
            </w:tcMar>
            <w:vAlign w:val="center"/>
            <w:hideMark/>
          </w:tcPr>
          <w:p w14:paraId="625158DA"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session timeout</w:t>
            </w:r>
          </w:p>
        </w:tc>
        <w:tc>
          <w:tcPr>
            <w:tcW w:w="1623" w:type="dxa"/>
            <w:tcMar>
              <w:top w:w="0" w:type="dxa"/>
              <w:left w:w="45" w:type="dxa"/>
              <w:bottom w:w="0" w:type="dxa"/>
              <w:right w:w="45" w:type="dxa"/>
            </w:tcMar>
            <w:vAlign w:val="center"/>
            <w:hideMark/>
          </w:tcPr>
          <w:p w14:paraId="65CA7E3B"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1AA077F4" w14:textId="77777777" w:rsidTr="00614157">
        <w:trPr>
          <w:gridAfter w:val="1"/>
          <w:wAfter w:w="6" w:type="dxa"/>
          <w:trHeight w:val="285"/>
        </w:trPr>
        <w:tc>
          <w:tcPr>
            <w:tcW w:w="7650" w:type="dxa"/>
            <w:tcMar>
              <w:top w:w="0" w:type="dxa"/>
              <w:left w:w="45" w:type="dxa"/>
              <w:bottom w:w="0" w:type="dxa"/>
              <w:right w:w="45" w:type="dxa"/>
            </w:tcMar>
            <w:vAlign w:val="center"/>
            <w:hideMark/>
          </w:tcPr>
          <w:p w14:paraId="1B3DFC32"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khóa tài khoản sau nhiều lần đăng nhập không thành công</w:t>
            </w:r>
          </w:p>
        </w:tc>
        <w:tc>
          <w:tcPr>
            <w:tcW w:w="1623" w:type="dxa"/>
            <w:tcMar>
              <w:top w:w="0" w:type="dxa"/>
              <w:left w:w="45" w:type="dxa"/>
              <w:bottom w:w="0" w:type="dxa"/>
              <w:right w:w="45" w:type="dxa"/>
            </w:tcMar>
            <w:vAlign w:val="center"/>
            <w:hideMark/>
          </w:tcPr>
          <w:p w14:paraId="3400B805"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569D04EA" w14:textId="77777777" w:rsidTr="00614157">
        <w:trPr>
          <w:gridAfter w:val="1"/>
          <w:wAfter w:w="6" w:type="dxa"/>
          <w:trHeight w:val="285"/>
        </w:trPr>
        <w:tc>
          <w:tcPr>
            <w:tcW w:w="7650" w:type="dxa"/>
            <w:tcMar>
              <w:top w:w="0" w:type="dxa"/>
              <w:left w:w="45" w:type="dxa"/>
              <w:bottom w:w="0" w:type="dxa"/>
              <w:right w:w="45" w:type="dxa"/>
            </w:tcMar>
            <w:vAlign w:val="center"/>
            <w:hideMark/>
          </w:tcPr>
          <w:p w14:paraId="192680D8"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logging</w:t>
            </w:r>
          </w:p>
        </w:tc>
        <w:tc>
          <w:tcPr>
            <w:tcW w:w="1623" w:type="dxa"/>
            <w:tcMar>
              <w:top w:w="0" w:type="dxa"/>
              <w:left w:w="45" w:type="dxa"/>
              <w:bottom w:w="0" w:type="dxa"/>
              <w:right w:w="45" w:type="dxa"/>
            </w:tcMar>
            <w:vAlign w:val="center"/>
            <w:hideMark/>
          </w:tcPr>
          <w:p w14:paraId="75299098"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011A81AE" w14:textId="77777777" w:rsidTr="00614157">
        <w:trPr>
          <w:trHeight w:val="55"/>
        </w:trPr>
        <w:tc>
          <w:tcPr>
            <w:tcW w:w="9279" w:type="dxa"/>
            <w:gridSpan w:val="3"/>
            <w:shd w:val="clear" w:color="auto" w:fill="FFE599"/>
            <w:tcMar>
              <w:top w:w="0" w:type="dxa"/>
              <w:left w:w="45" w:type="dxa"/>
              <w:bottom w:w="0" w:type="dxa"/>
              <w:right w:w="45" w:type="dxa"/>
            </w:tcMar>
            <w:vAlign w:val="center"/>
            <w:hideMark/>
          </w:tcPr>
          <w:p w14:paraId="60D25BD9"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lastRenderedPageBreak/>
              <w:t>3. Kiểm tra, đánh giá cấu hình dịch vụ</w:t>
            </w:r>
          </w:p>
        </w:tc>
      </w:tr>
      <w:tr w:rsidR="002B47B6" w:rsidRPr="00B3086D" w14:paraId="66BB71A3" w14:textId="77777777" w:rsidTr="00614157">
        <w:trPr>
          <w:gridAfter w:val="1"/>
          <w:wAfter w:w="6" w:type="dxa"/>
          <w:trHeight w:val="285"/>
        </w:trPr>
        <w:tc>
          <w:tcPr>
            <w:tcW w:w="7650" w:type="dxa"/>
            <w:tcMar>
              <w:top w:w="0" w:type="dxa"/>
              <w:left w:w="45" w:type="dxa"/>
              <w:bottom w:w="0" w:type="dxa"/>
              <w:right w:w="45" w:type="dxa"/>
            </w:tcMar>
            <w:vAlign w:val="center"/>
            <w:hideMark/>
          </w:tcPr>
          <w:p w14:paraId="70EDAEA0"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cấu hình đồng bộ thời gian</w:t>
            </w:r>
          </w:p>
        </w:tc>
        <w:tc>
          <w:tcPr>
            <w:tcW w:w="1623" w:type="dxa"/>
            <w:tcMar>
              <w:top w:w="0" w:type="dxa"/>
              <w:left w:w="45" w:type="dxa"/>
              <w:bottom w:w="0" w:type="dxa"/>
              <w:right w:w="45" w:type="dxa"/>
            </w:tcMar>
            <w:vAlign w:val="center"/>
            <w:hideMark/>
          </w:tcPr>
          <w:p w14:paraId="695115BA"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256C2683" w14:textId="77777777" w:rsidTr="00614157">
        <w:trPr>
          <w:gridAfter w:val="1"/>
          <w:wAfter w:w="6" w:type="dxa"/>
          <w:trHeight w:val="285"/>
        </w:trPr>
        <w:tc>
          <w:tcPr>
            <w:tcW w:w="7650" w:type="dxa"/>
            <w:tcMar>
              <w:top w:w="0" w:type="dxa"/>
              <w:left w:w="45" w:type="dxa"/>
              <w:bottom w:w="0" w:type="dxa"/>
              <w:right w:w="45" w:type="dxa"/>
            </w:tcMar>
            <w:vAlign w:val="center"/>
            <w:hideMark/>
          </w:tcPr>
          <w:p w14:paraId="400357BA"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cấu hình SSH Version</w:t>
            </w:r>
          </w:p>
        </w:tc>
        <w:tc>
          <w:tcPr>
            <w:tcW w:w="1623" w:type="dxa"/>
            <w:tcMar>
              <w:top w:w="0" w:type="dxa"/>
              <w:left w:w="45" w:type="dxa"/>
              <w:bottom w:w="0" w:type="dxa"/>
              <w:right w:w="45" w:type="dxa"/>
            </w:tcMar>
            <w:vAlign w:val="center"/>
            <w:hideMark/>
          </w:tcPr>
          <w:p w14:paraId="5B49486B"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1D41DC62" w14:textId="77777777" w:rsidTr="00614157">
        <w:trPr>
          <w:gridAfter w:val="1"/>
          <w:wAfter w:w="6" w:type="dxa"/>
          <w:trHeight w:val="285"/>
        </w:trPr>
        <w:tc>
          <w:tcPr>
            <w:tcW w:w="7650" w:type="dxa"/>
            <w:tcMar>
              <w:top w:w="0" w:type="dxa"/>
              <w:left w:w="45" w:type="dxa"/>
              <w:bottom w:w="0" w:type="dxa"/>
              <w:right w:w="45" w:type="dxa"/>
            </w:tcMar>
            <w:vAlign w:val="center"/>
            <w:hideMark/>
          </w:tcPr>
          <w:p w14:paraId="410E29CF"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SSH Rate Limit</w:t>
            </w:r>
          </w:p>
        </w:tc>
        <w:tc>
          <w:tcPr>
            <w:tcW w:w="1623" w:type="dxa"/>
            <w:tcMar>
              <w:top w:w="0" w:type="dxa"/>
              <w:left w:w="45" w:type="dxa"/>
              <w:bottom w:w="0" w:type="dxa"/>
              <w:right w:w="45" w:type="dxa"/>
            </w:tcMar>
            <w:vAlign w:val="center"/>
            <w:hideMark/>
          </w:tcPr>
          <w:p w14:paraId="5766C935"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13B46D54" w14:textId="77777777" w:rsidTr="00614157">
        <w:trPr>
          <w:gridAfter w:val="1"/>
          <w:wAfter w:w="6" w:type="dxa"/>
          <w:trHeight w:val="285"/>
        </w:trPr>
        <w:tc>
          <w:tcPr>
            <w:tcW w:w="7650" w:type="dxa"/>
            <w:tcMar>
              <w:top w:w="0" w:type="dxa"/>
              <w:left w:w="45" w:type="dxa"/>
              <w:bottom w:w="0" w:type="dxa"/>
              <w:right w:w="45" w:type="dxa"/>
            </w:tcMar>
            <w:vAlign w:val="center"/>
            <w:hideMark/>
          </w:tcPr>
          <w:p w14:paraId="02B0652F"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cấu hình SSH Permit Root Remote Login</w:t>
            </w:r>
          </w:p>
        </w:tc>
        <w:tc>
          <w:tcPr>
            <w:tcW w:w="1623" w:type="dxa"/>
            <w:tcMar>
              <w:top w:w="0" w:type="dxa"/>
              <w:left w:w="45" w:type="dxa"/>
              <w:bottom w:w="0" w:type="dxa"/>
              <w:right w:w="45" w:type="dxa"/>
            </w:tcMar>
            <w:vAlign w:val="center"/>
            <w:hideMark/>
          </w:tcPr>
          <w:p w14:paraId="44267DC9"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5487F05A" w14:textId="77777777" w:rsidTr="00614157">
        <w:trPr>
          <w:gridAfter w:val="1"/>
          <w:wAfter w:w="6" w:type="dxa"/>
          <w:trHeight w:val="285"/>
        </w:trPr>
        <w:tc>
          <w:tcPr>
            <w:tcW w:w="7650" w:type="dxa"/>
            <w:tcMar>
              <w:top w:w="0" w:type="dxa"/>
              <w:left w:w="45" w:type="dxa"/>
              <w:bottom w:w="0" w:type="dxa"/>
              <w:right w:w="45" w:type="dxa"/>
            </w:tcMar>
            <w:vAlign w:val="center"/>
            <w:hideMark/>
          </w:tcPr>
          <w:p w14:paraId="0BD2E9D0"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3.5. Kiểm tra trạng thái dịch vụ FTP</w:t>
            </w:r>
          </w:p>
        </w:tc>
        <w:tc>
          <w:tcPr>
            <w:tcW w:w="1623" w:type="dxa"/>
            <w:tcMar>
              <w:top w:w="0" w:type="dxa"/>
              <w:left w:w="45" w:type="dxa"/>
              <w:bottom w:w="0" w:type="dxa"/>
              <w:right w:w="45" w:type="dxa"/>
            </w:tcMar>
            <w:vAlign w:val="center"/>
            <w:hideMark/>
          </w:tcPr>
          <w:p w14:paraId="3560902D"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31486ACA" w14:textId="77777777" w:rsidTr="00614157">
        <w:trPr>
          <w:gridAfter w:val="1"/>
          <w:wAfter w:w="6" w:type="dxa"/>
          <w:trHeight w:val="285"/>
        </w:trPr>
        <w:tc>
          <w:tcPr>
            <w:tcW w:w="7650" w:type="dxa"/>
            <w:tcMar>
              <w:top w:w="0" w:type="dxa"/>
              <w:left w:w="45" w:type="dxa"/>
              <w:bottom w:w="0" w:type="dxa"/>
              <w:right w:w="45" w:type="dxa"/>
            </w:tcMar>
            <w:vAlign w:val="center"/>
            <w:hideMark/>
          </w:tcPr>
          <w:p w14:paraId="7E1C9D02"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3.6. Kiểm tra trạng thái dịch vụ Telnet</w:t>
            </w:r>
          </w:p>
        </w:tc>
        <w:tc>
          <w:tcPr>
            <w:tcW w:w="1623" w:type="dxa"/>
            <w:tcMar>
              <w:top w:w="0" w:type="dxa"/>
              <w:left w:w="45" w:type="dxa"/>
              <w:bottom w:w="0" w:type="dxa"/>
              <w:right w:w="45" w:type="dxa"/>
            </w:tcMar>
            <w:vAlign w:val="center"/>
            <w:hideMark/>
          </w:tcPr>
          <w:p w14:paraId="2AC060A5"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291E262D" w14:textId="77777777" w:rsidTr="00614157">
        <w:trPr>
          <w:gridAfter w:val="1"/>
          <w:wAfter w:w="6" w:type="dxa"/>
          <w:trHeight w:val="285"/>
        </w:trPr>
        <w:tc>
          <w:tcPr>
            <w:tcW w:w="7650" w:type="dxa"/>
            <w:tcMar>
              <w:top w:w="0" w:type="dxa"/>
              <w:left w:w="45" w:type="dxa"/>
              <w:bottom w:w="0" w:type="dxa"/>
              <w:right w:w="45" w:type="dxa"/>
            </w:tcMar>
            <w:vAlign w:val="center"/>
            <w:hideMark/>
          </w:tcPr>
          <w:p w14:paraId="4235A0D9"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3.7. Kiểm tra trạng thái dịch vụ IMAP</w:t>
            </w:r>
          </w:p>
        </w:tc>
        <w:tc>
          <w:tcPr>
            <w:tcW w:w="1623" w:type="dxa"/>
            <w:tcMar>
              <w:top w:w="0" w:type="dxa"/>
              <w:left w:w="45" w:type="dxa"/>
              <w:bottom w:w="0" w:type="dxa"/>
              <w:right w:w="45" w:type="dxa"/>
            </w:tcMar>
            <w:vAlign w:val="center"/>
            <w:hideMark/>
          </w:tcPr>
          <w:p w14:paraId="1E687A07"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2F26C43E" w14:textId="77777777" w:rsidTr="00614157">
        <w:trPr>
          <w:gridAfter w:val="1"/>
          <w:wAfter w:w="6" w:type="dxa"/>
          <w:trHeight w:val="285"/>
        </w:trPr>
        <w:tc>
          <w:tcPr>
            <w:tcW w:w="7650" w:type="dxa"/>
            <w:tcMar>
              <w:top w:w="0" w:type="dxa"/>
              <w:left w:w="45" w:type="dxa"/>
              <w:bottom w:w="0" w:type="dxa"/>
              <w:right w:w="45" w:type="dxa"/>
            </w:tcMar>
            <w:vAlign w:val="center"/>
            <w:hideMark/>
          </w:tcPr>
          <w:p w14:paraId="04AB58B4"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3.8. Kiểm tra trạng thái dịch vụ POP3</w:t>
            </w:r>
          </w:p>
        </w:tc>
        <w:tc>
          <w:tcPr>
            <w:tcW w:w="1623" w:type="dxa"/>
            <w:tcMar>
              <w:top w:w="0" w:type="dxa"/>
              <w:left w:w="45" w:type="dxa"/>
              <w:bottom w:w="0" w:type="dxa"/>
              <w:right w:w="45" w:type="dxa"/>
            </w:tcMar>
            <w:vAlign w:val="center"/>
            <w:hideMark/>
          </w:tcPr>
          <w:p w14:paraId="3C76A863"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bl>
    <w:p w14:paraId="66F55992" w14:textId="77777777" w:rsidR="00BE527B" w:rsidRPr="00B3086D" w:rsidRDefault="00BE527B" w:rsidP="00BE527B">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2B47B6" w:rsidRPr="00B3086D" w14:paraId="20C4D4D5"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4F6DB996" w14:textId="77777777" w:rsidR="002B47B6" w:rsidRPr="00B3086D" w:rsidRDefault="002B47B6"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3F758463" w14:textId="77777777" w:rsidR="002B47B6" w:rsidRPr="00B3086D" w:rsidRDefault="002B47B6"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1A649C17" w14:textId="77777777" w:rsidR="002B47B6" w:rsidRPr="00B3086D" w:rsidRDefault="002B47B6"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2B47B6" w:rsidRPr="00B3086D" w14:paraId="37B1F75A"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3A25A4E1" w14:textId="77777777" w:rsidR="002B47B6" w:rsidRPr="00B3086D" w:rsidRDefault="002B47B6"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session timeout</w:t>
            </w:r>
          </w:p>
        </w:tc>
        <w:tc>
          <w:tcPr>
            <w:tcW w:w="3510" w:type="dxa"/>
            <w:tcBorders>
              <w:top w:val="single" w:sz="4" w:space="0" w:color="auto"/>
              <w:left w:val="single" w:sz="4" w:space="0" w:color="auto"/>
              <w:bottom w:val="single" w:sz="4" w:space="0" w:color="auto"/>
              <w:right w:val="single" w:sz="4" w:space="0" w:color="auto"/>
            </w:tcBorders>
            <w:vAlign w:val="center"/>
            <w:hideMark/>
          </w:tcPr>
          <w:p w14:paraId="513319BD"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session timeout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306F44DF"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session timeout</w:t>
            </w:r>
          </w:p>
        </w:tc>
      </w:tr>
      <w:tr w:rsidR="002B47B6" w:rsidRPr="001D6F94" w14:paraId="276F5B4C"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416B1774"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khóa tài khoản sau nhiều lần đăng nhập không thành công</w:t>
            </w:r>
          </w:p>
        </w:tc>
        <w:tc>
          <w:tcPr>
            <w:tcW w:w="3510" w:type="dxa"/>
            <w:tcBorders>
              <w:top w:val="single" w:sz="4" w:space="0" w:color="auto"/>
              <w:left w:val="single" w:sz="4" w:space="0" w:color="auto"/>
              <w:bottom w:val="single" w:sz="4" w:space="0" w:color="auto"/>
              <w:right w:val="single" w:sz="4" w:space="0" w:color="auto"/>
            </w:tcBorders>
            <w:vAlign w:val="center"/>
          </w:tcPr>
          <w:p w14:paraId="446F9C3A"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khóa tài khoản sau nhiều lần đăng nhập không thành công chưa được cấu hình</w:t>
            </w:r>
          </w:p>
        </w:tc>
        <w:tc>
          <w:tcPr>
            <w:tcW w:w="3336" w:type="dxa"/>
            <w:tcBorders>
              <w:top w:val="single" w:sz="4" w:space="0" w:color="auto"/>
              <w:left w:val="single" w:sz="4" w:space="0" w:color="auto"/>
              <w:bottom w:val="single" w:sz="4" w:space="0" w:color="auto"/>
              <w:right w:val="single" w:sz="4" w:space="0" w:color="auto"/>
            </w:tcBorders>
            <w:vAlign w:val="center"/>
          </w:tcPr>
          <w:p w14:paraId="08C923CE"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khóa tài khoản sau nhiều lần đăng nhập không thành công</w:t>
            </w:r>
          </w:p>
        </w:tc>
      </w:tr>
      <w:tr w:rsidR="002B47B6" w:rsidRPr="00B3086D" w14:paraId="217B2171"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760E34B1" w14:textId="77777777" w:rsidR="002B47B6" w:rsidRPr="00B3086D" w:rsidRDefault="002B47B6"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logging</w:t>
            </w:r>
          </w:p>
        </w:tc>
        <w:tc>
          <w:tcPr>
            <w:tcW w:w="3510" w:type="dxa"/>
            <w:tcBorders>
              <w:top w:val="single" w:sz="4" w:space="0" w:color="auto"/>
              <w:left w:val="single" w:sz="4" w:space="0" w:color="auto"/>
              <w:bottom w:val="single" w:sz="4" w:space="0" w:color="auto"/>
              <w:right w:val="single" w:sz="4" w:space="0" w:color="auto"/>
            </w:tcBorders>
            <w:vAlign w:val="center"/>
            <w:hideMark/>
          </w:tcPr>
          <w:p w14:paraId="1A087273"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511B5AE7"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on hoặc logging host</w:t>
            </w:r>
          </w:p>
        </w:tc>
      </w:tr>
      <w:tr w:rsidR="002B47B6" w:rsidRPr="001D6F94" w14:paraId="6D31121F"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0BBEB782" w14:textId="77777777" w:rsidR="002B47B6" w:rsidRPr="00B3086D" w:rsidRDefault="002B47B6"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Kiểu tra cấu hình đồng bộ thời gian</w:t>
            </w:r>
          </w:p>
        </w:tc>
        <w:tc>
          <w:tcPr>
            <w:tcW w:w="3510" w:type="dxa"/>
            <w:tcBorders>
              <w:top w:val="single" w:sz="4" w:space="0" w:color="auto"/>
              <w:left w:val="single" w:sz="4" w:space="0" w:color="auto"/>
              <w:bottom w:val="single" w:sz="4" w:space="0" w:color="auto"/>
              <w:right w:val="single" w:sz="4" w:space="0" w:color="auto"/>
            </w:tcBorders>
            <w:vAlign w:val="center"/>
            <w:hideMark/>
          </w:tcPr>
          <w:p w14:paraId="2E92A655"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đồng bộ thời gian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4B03D5E2"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đồng bộ thời gian theo giờ Việt Nam</w:t>
            </w:r>
          </w:p>
        </w:tc>
      </w:tr>
      <w:tr w:rsidR="002B47B6" w:rsidRPr="001D6F94" w14:paraId="482C7DEA"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0E9112FF" w14:textId="77777777" w:rsidR="002B47B6" w:rsidRPr="001D6F94" w:rsidRDefault="002B47B6" w:rsidP="00B3086D">
            <w:pPr>
              <w:rPr>
                <w:rFonts w:ascii="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Kiểm tra cấu hình cấu hình SSH Version</w:t>
            </w:r>
          </w:p>
        </w:tc>
        <w:tc>
          <w:tcPr>
            <w:tcW w:w="3510" w:type="dxa"/>
            <w:tcBorders>
              <w:top w:val="single" w:sz="4" w:space="0" w:color="auto"/>
              <w:left w:val="single" w:sz="4" w:space="0" w:color="auto"/>
              <w:bottom w:val="single" w:sz="4" w:space="0" w:color="auto"/>
              <w:right w:val="single" w:sz="4" w:space="0" w:color="auto"/>
            </w:tcBorders>
            <w:vAlign w:val="center"/>
            <w:hideMark/>
          </w:tcPr>
          <w:p w14:paraId="6E926B1E"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SSH không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02245DBB"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SSH ở ít nhất version 2</w:t>
            </w:r>
          </w:p>
        </w:tc>
      </w:tr>
      <w:tr w:rsidR="002B47B6" w:rsidRPr="00B3086D" w14:paraId="7F8187B6"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6DE74F93"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SSH Rate Limit</w:t>
            </w:r>
          </w:p>
        </w:tc>
        <w:tc>
          <w:tcPr>
            <w:tcW w:w="3510" w:type="dxa"/>
            <w:tcBorders>
              <w:top w:val="single" w:sz="4" w:space="0" w:color="auto"/>
              <w:left w:val="single" w:sz="4" w:space="0" w:color="auto"/>
              <w:bottom w:val="single" w:sz="4" w:space="0" w:color="auto"/>
              <w:right w:val="single" w:sz="4" w:space="0" w:color="auto"/>
            </w:tcBorders>
            <w:vAlign w:val="center"/>
          </w:tcPr>
          <w:p w14:paraId="5DE4BBE0"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SSH Rate Limit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tcPr>
          <w:p w14:paraId="2B087BC9"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SSH Rate Limit</w:t>
            </w:r>
          </w:p>
        </w:tc>
      </w:tr>
      <w:tr w:rsidR="002B47B6" w:rsidRPr="00B3086D" w14:paraId="3FF55DE6"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27404C14"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SSH Permit Root Remote Login</w:t>
            </w:r>
          </w:p>
        </w:tc>
        <w:tc>
          <w:tcPr>
            <w:tcW w:w="3510" w:type="dxa"/>
            <w:tcBorders>
              <w:top w:val="single" w:sz="4" w:space="0" w:color="auto"/>
              <w:left w:val="single" w:sz="4" w:space="0" w:color="auto"/>
              <w:bottom w:val="single" w:sz="4" w:space="0" w:color="auto"/>
              <w:right w:val="single" w:sz="4" w:space="0" w:color="auto"/>
            </w:tcBorders>
            <w:vAlign w:val="center"/>
          </w:tcPr>
          <w:p w14:paraId="68B35196"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SSH Permit Root Remote Login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tcPr>
          <w:p w14:paraId="424DDBC8"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SSH Permit Root Remote Login là False</w:t>
            </w:r>
          </w:p>
        </w:tc>
      </w:tr>
    </w:tbl>
    <w:p w14:paraId="0FD6E9BC" w14:textId="77777777" w:rsidR="002B47B6" w:rsidRPr="00B3086D" w:rsidRDefault="002B47B6" w:rsidP="00BE527B">
      <w:pPr>
        <w:rPr>
          <w:rFonts w:ascii="Times New Roman" w:hAnsi="Times New Roman" w:cs="Times New Roman"/>
          <w:sz w:val="26"/>
          <w:szCs w:val="26"/>
          <w:lang w:val="it-IT" w:eastAsia="ko-KR"/>
        </w:rPr>
      </w:pPr>
    </w:p>
    <w:p w14:paraId="4E33561F" w14:textId="52CD06D9" w:rsidR="0099740A" w:rsidRPr="00B3086D" w:rsidRDefault="0099740A" w:rsidP="0099740A">
      <w:pPr>
        <w:pStyle w:val="u3"/>
        <w:rPr>
          <w:rFonts w:ascii="Times New Roman" w:hAnsi="Times New Roman" w:cs="Times New Roman"/>
          <w:color w:val="0070C0"/>
          <w:sz w:val="26"/>
          <w:szCs w:val="26"/>
          <w:lang w:val="it-IT" w:eastAsia="ko-KR"/>
        </w:rPr>
      </w:pPr>
      <w:bookmarkStart w:id="49" w:name="_Toc214872485"/>
      <w:bookmarkStart w:id="50" w:name="_Toc214883268"/>
      <w:r w:rsidRPr="00B3086D">
        <w:rPr>
          <w:rFonts w:ascii="Times New Roman" w:hAnsi="Times New Roman" w:cs="Times New Roman"/>
          <w:color w:val="0070C0"/>
          <w:sz w:val="26"/>
          <w:szCs w:val="26"/>
          <w:lang w:val="it-IT" w:eastAsia="ko-KR"/>
        </w:rPr>
        <w:t xml:space="preserve">2.8. </w:t>
      </w:r>
      <w:r w:rsidR="002B47B6" w:rsidRPr="00B3086D">
        <w:rPr>
          <w:rFonts w:ascii="Times New Roman" w:hAnsi="Times New Roman" w:cs="Times New Roman"/>
          <w:color w:val="0070C0"/>
          <w:sz w:val="26"/>
          <w:szCs w:val="26"/>
          <w:lang w:val="it-IT" w:eastAsia="ko-KR"/>
        </w:rPr>
        <w:t>SW_DellEMC_10.22.121.252</w:t>
      </w:r>
      <w:bookmarkEnd w:id="49"/>
      <w:bookmarkEnd w:id="50"/>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2B47B6" w:rsidRPr="00B3086D" w14:paraId="735C9D39"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22231764" w14:textId="77777777" w:rsidR="002B47B6" w:rsidRPr="001D6F94" w:rsidRDefault="002B47B6"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374529AD"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2B47B6" w:rsidRPr="00B3086D" w14:paraId="3992753D"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43088992" w14:textId="77777777" w:rsidR="002B47B6" w:rsidRPr="00B3086D" w:rsidRDefault="002B47B6" w:rsidP="007A591E">
            <w:pPr>
              <w:pStyle w:val="oancuaDanhsach"/>
              <w:numPr>
                <w:ilvl w:val="0"/>
                <w:numId w:val="10"/>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2B47B6" w:rsidRPr="00B3086D" w14:paraId="08100635" w14:textId="77777777" w:rsidTr="00614157">
        <w:trPr>
          <w:gridAfter w:val="1"/>
          <w:wAfter w:w="6" w:type="dxa"/>
          <w:trHeight w:val="285"/>
        </w:trPr>
        <w:tc>
          <w:tcPr>
            <w:tcW w:w="7650" w:type="dxa"/>
            <w:tcMar>
              <w:top w:w="0" w:type="dxa"/>
              <w:left w:w="45" w:type="dxa"/>
              <w:bottom w:w="0" w:type="dxa"/>
              <w:right w:w="45" w:type="dxa"/>
            </w:tcMar>
            <w:vAlign w:val="center"/>
            <w:hideMark/>
          </w:tcPr>
          <w:p w14:paraId="42A87EC6"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5514550F" w14:textId="77777777" w:rsidR="002B47B6" w:rsidRPr="00B3086D" w:rsidRDefault="002B47B6"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496ABF49" w14:textId="77777777" w:rsidTr="00614157">
        <w:trPr>
          <w:gridAfter w:val="1"/>
          <w:wAfter w:w="6" w:type="dxa"/>
          <w:trHeight w:val="285"/>
        </w:trPr>
        <w:tc>
          <w:tcPr>
            <w:tcW w:w="7650" w:type="dxa"/>
            <w:tcMar>
              <w:top w:w="0" w:type="dxa"/>
              <w:left w:w="45" w:type="dxa"/>
              <w:bottom w:w="0" w:type="dxa"/>
              <w:right w:w="45" w:type="dxa"/>
            </w:tcMar>
            <w:vAlign w:val="center"/>
            <w:hideMark/>
          </w:tcPr>
          <w:p w14:paraId="69CAC5FD"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231A7798"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6313F207" w14:textId="77777777" w:rsidTr="00614157">
        <w:trPr>
          <w:gridAfter w:val="1"/>
          <w:wAfter w:w="6" w:type="dxa"/>
          <w:trHeight w:val="285"/>
        </w:trPr>
        <w:tc>
          <w:tcPr>
            <w:tcW w:w="7650" w:type="dxa"/>
            <w:tcMar>
              <w:top w:w="0" w:type="dxa"/>
              <w:left w:w="45" w:type="dxa"/>
              <w:bottom w:w="0" w:type="dxa"/>
              <w:right w:w="45" w:type="dxa"/>
            </w:tcMar>
            <w:vAlign w:val="center"/>
            <w:hideMark/>
          </w:tcPr>
          <w:p w14:paraId="1F392EC9"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độ dài mật khẩu </w:t>
            </w:r>
          </w:p>
        </w:tc>
        <w:tc>
          <w:tcPr>
            <w:tcW w:w="1623" w:type="dxa"/>
            <w:tcMar>
              <w:top w:w="0" w:type="dxa"/>
              <w:left w:w="45" w:type="dxa"/>
              <w:bottom w:w="0" w:type="dxa"/>
              <w:right w:w="45" w:type="dxa"/>
            </w:tcMar>
            <w:vAlign w:val="center"/>
            <w:hideMark/>
          </w:tcPr>
          <w:p w14:paraId="6FC491A2"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16B256D2"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0F38F241"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 quản trị thiết bị</w:t>
            </w:r>
          </w:p>
        </w:tc>
      </w:tr>
      <w:tr w:rsidR="002B47B6" w:rsidRPr="00B3086D" w14:paraId="0ACA1F7F" w14:textId="77777777" w:rsidTr="00614157">
        <w:trPr>
          <w:gridAfter w:val="1"/>
          <w:wAfter w:w="6" w:type="dxa"/>
          <w:trHeight w:val="285"/>
        </w:trPr>
        <w:tc>
          <w:tcPr>
            <w:tcW w:w="7650" w:type="dxa"/>
            <w:tcMar>
              <w:top w:w="0" w:type="dxa"/>
              <w:left w:w="45" w:type="dxa"/>
              <w:bottom w:w="0" w:type="dxa"/>
              <w:right w:w="45" w:type="dxa"/>
            </w:tcMar>
            <w:vAlign w:val="center"/>
            <w:hideMark/>
          </w:tcPr>
          <w:p w14:paraId="52B97A66"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mã hóa mật khẩu</w:t>
            </w:r>
          </w:p>
        </w:tc>
        <w:tc>
          <w:tcPr>
            <w:tcW w:w="1623" w:type="dxa"/>
            <w:tcMar>
              <w:top w:w="0" w:type="dxa"/>
              <w:left w:w="45" w:type="dxa"/>
              <w:bottom w:w="0" w:type="dxa"/>
              <w:right w:w="45" w:type="dxa"/>
            </w:tcMar>
            <w:vAlign w:val="center"/>
            <w:hideMark/>
          </w:tcPr>
          <w:p w14:paraId="3099792A"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0C94D4B1" w14:textId="77777777" w:rsidTr="00614157">
        <w:trPr>
          <w:gridAfter w:val="1"/>
          <w:wAfter w:w="6" w:type="dxa"/>
          <w:trHeight w:val="285"/>
        </w:trPr>
        <w:tc>
          <w:tcPr>
            <w:tcW w:w="7650" w:type="dxa"/>
            <w:tcMar>
              <w:top w:w="0" w:type="dxa"/>
              <w:left w:w="45" w:type="dxa"/>
              <w:bottom w:w="0" w:type="dxa"/>
              <w:right w:w="45" w:type="dxa"/>
            </w:tcMar>
            <w:vAlign w:val="center"/>
            <w:hideMark/>
          </w:tcPr>
          <w:p w14:paraId="0726F972"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session timeout</w:t>
            </w:r>
          </w:p>
        </w:tc>
        <w:tc>
          <w:tcPr>
            <w:tcW w:w="1623" w:type="dxa"/>
            <w:tcMar>
              <w:top w:w="0" w:type="dxa"/>
              <w:left w:w="45" w:type="dxa"/>
              <w:bottom w:w="0" w:type="dxa"/>
              <w:right w:w="45" w:type="dxa"/>
            </w:tcMar>
            <w:vAlign w:val="center"/>
            <w:hideMark/>
          </w:tcPr>
          <w:p w14:paraId="7D3C47A1"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0796EFD0" w14:textId="77777777" w:rsidTr="00614157">
        <w:trPr>
          <w:gridAfter w:val="1"/>
          <w:wAfter w:w="6" w:type="dxa"/>
          <w:trHeight w:val="285"/>
        </w:trPr>
        <w:tc>
          <w:tcPr>
            <w:tcW w:w="7650" w:type="dxa"/>
            <w:tcMar>
              <w:top w:w="0" w:type="dxa"/>
              <w:left w:w="45" w:type="dxa"/>
              <w:bottom w:w="0" w:type="dxa"/>
              <w:right w:w="45" w:type="dxa"/>
            </w:tcMar>
            <w:vAlign w:val="center"/>
            <w:hideMark/>
          </w:tcPr>
          <w:p w14:paraId="44B03EAD"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khóa tài khoản sau nhiều lần đăng nhập không thành công</w:t>
            </w:r>
          </w:p>
        </w:tc>
        <w:tc>
          <w:tcPr>
            <w:tcW w:w="1623" w:type="dxa"/>
            <w:tcMar>
              <w:top w:w="0" w:type="dxa"/>
              <w:left w:w="45" w:type="dxa"/>
              <w:bottom w:w="0" w:type="dxa"/>
              <w:right w:w="45" w:type="dxa"/>
            </w:tcMar>
            <w:vAlign w:val="center"/>
            <w:hideMark/>
          </w:tcPr>
          <w:p w14:paraId="38614B6A"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4AF06D1D" w14:textId="77777777" w:rsidTr="00614157">
        <w:trPr>
          <w:gridAfter w:val="1"/>
          <w:wAfter w:w="6" w:type="dxa"/>
          <w:trHeight w:val="285"/>
        </w:trPr>
        <w:tc>
          <w:tcPr>
            <w:tcW w:w="7650" w:type="dxa"/>
            <w:tcMar>
              <w:top w:w="0" w:type="dxa"/>
              <w:left w:w="45" w:type="dxa"/>
              <w:bottom w:w="0" w:type="dxa"/>
              <w:right w:w="45" w:type="dxa"/>
            </w:tcMar>
            <w:vAlign w:val="center"/>
            <w:hideMark/>
          </w:tcPr>
          <w:p w14:paraId="447AAAEC"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logging</w:t>
            </w:r>
          </w:p>
        </w:tc>
        <w:tc>
          <w:tcPr>
            <w:tcW w:w="1623" w:type="dxa"/>
            <w:tcMar>
              <w:top w:w="0" w:type="dxa"/>
              <w:left w:w="45" w:type="dxa"/>
              <w:bottom w:w="0" w:type="dxa"/>
              <w:right w:w="45" w:type="dxa"/>
            </w:tcMar>
            <w:vAlign w:val="center"/>
            <w:hideMark/>
          </w:tcPr>
          <w:p w14:paraId="30FBE798"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26B1C2CF" w14:textId="77777777" w:rsidTr="00614157">
        <w:trPr>
          <w:trHeight w:val="55"/>
        </w:trPr>
        <w:tc>
          <w:tcPr>
            <w:tcW w:w="9279" w:type="dxa"/>
            <w:gridSpan w:val="3"/>
            <w:shd w:val="clear" w:color="auto" w:fill="FFE599"/>
            <w:tcMar>
              <w:top w:w="0" w:type="dxa"/>
              <w:left w:w="45" w:type="dxa"/>
              <w:bottom w:w="0" w:type="dxa"/>
              <w:right w:w="45" w:type="dxa"/>
            </w:tcMar>
            <w:vAlign w:val="center"/>
            <w:hideMark/>
          </w:tcPr>
          <w:p w14:paraId="0496C289"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cấu hình dịch vụ</w:t>
            </w:r>
          </w:p>
        </w:tc>
      </w:tr>
      <w:tr w:rsidR="002B47B6" w:rsidRPr="00B3086D" w14:paraId="1920B289" w14:textId="77777777" w:rsidTr="00614157">
        <w:trPr>
          <w:gridAfter w:val="1"/>
          <w:wAfter w:w="6" w:type="dxa"/>
          <w:trHeight w:val="285"/>
        </w:trPr>
        <w:tc>
          <w:tcPr>
            <w:tcW w:w="7650" w:type="dxa"/>
            <w:tcMar>
              <w:top w:w="0" w:type="dxa"/>
              <w:left w:w="45" w:type="dxa"/>
              <w:bottom w:w="0" w:type="dxa"/>
              <w:right w:w="45" w:type="dxa"/>
            </w:tcMar>
            <w:vAlign w:val="center"/>
            <w:hideMark/>
          </w:tcPr>
          <w:p w14:paraId="0C8B4C27"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3.1. Kiểm tra cấu hình đồng bộ thời gian</w:t>
            </w:r>
          </w:p>
        </w:tc>
        <w:tc>
          <w:tcPr>
            <w:tcW w:w="1623" w:type="dxa"/>
            <w:tcMar>
              <w:top w:w="0" w:type="dxa"/>
              <w:left w:w="45" w:type="dxa"/>
              <w:bottom w:w="0" w:type="dxa"/>
              <w:right w:w="45" w:type="dxa"/>
            </w:tcMar>
            <w:vAlign w:val="center"/>
            <w:hideMark/>
          </w:tcPr>
          <w:p w14:paraId="56F53C8C"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39D7C75B" w14:textId="77777777" w:rsidTr="00614157">
        <w:trPr>
          <w:gridAfter w:val="1"/>
          <w:wAfter w:w="6" w:type="dxa"/>
          <w:trHeight w:val="285"/>
        </w:trPr>
        <w:tc>
          <w:tcPr>
            <w:tcW w:w="7650" w:type="dxa"/>
            <w:tcMar>
              <w:top w:w="0" w:type="dxa"/>
              <w:left w:w="45" w:type="dxa"/>
              <w:bottom w:w="0" w:type="dxa"/>
              <w:right w:w="45" w:type="dxa"/>
            </w:tcMar>
            <w:vAlign w:val="center"/>
            <w:hideMark/>
          </w:tcPr>
          <w:p w14:paraId="166DE5EC"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cấu hình SSH Version</w:t>
            </w:r>
          </w:p>
        </w:tc>
        <w:tc>
          <w:tcPr>
            <w:tcW w:w="1623" w:type="dxa"/>
            <w:tcMar>
              <w:top w:w="0" w:type="dxa"/>
              <w:left w:w="45" w:type="dxa"/>
              <w:bottom w:w="0" w:type="dxa"/>
              <w:right w:w="45" w:type="dxa"/>
            </w:tcMar>
            <w:vAlign w:val="center"/>
            <w:hideMark/>
          </w:tcPr>
          <w:p w14:paraId="111A5266"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30DDCE7D" w14:textId="77777777" w:rsidTr="00614157">
        <w:trPr>
          <w:gridAfter w:val="1"/>
          <w:wAfter w:w="6" w:type="dxa"/>
          <w:trHeight w:val="285"/>
        </w:trPr>
        <w:tc>
          <w:tcPr>
            <w:tcW w:w="7650" w:type="dxa"/>
            <w:tcMar>
              <w:top w:w="0" w:type="dxa"/>
              <w:left w:w="45" w:type="dxa"/>
              <w:bottom w:w="0" w:type="dxa"/>
              <w:right w:w="45" w:type="dxa"/>
            </w:tcMar>
            <w:vAlign w:val="center"/>
            <w:hideMark/>
          </w:tcPr>
          <w:p w14:paraId="2607BFA8"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SSH Rate Limit</w:t>
            </w:r>
          </w:p>
        </w:tc>
        <w:tc>
          <w:tcPr>
            <w:tcW w:w="1623" w:type="dxa"/>
            <w:tcMar>
              <w:top w:w="0" w:type="dxa"/>
              <w:left w:w="45" w:type="dxa"/>
              <w:bottom w:w="0" w:type="dxa"/>
              <w:right w:w="45" w:type="dxa"/>
            </w:tcMar>
            <w:vAlign w:val="center"/>
            <w:hideMark/>
          </w:tcPr>
          <w:p w14:paraId="12506275"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71C02D39" w14:textId="77777777" w:rsidTr="00614157">
        <w:trPr>
          <w:gridAfter w:val="1"/>
          <w:wAfter w:w="6" w:type="dxa"/>
          <w:trHeight w:val="285"/>
        </w:trPr>
        <w:tc>
          <w:tcPr>
            <w:tcW w:w="7650" w:type="dxa"/>
            <w:tcMar>
              <w:top w:w="0" w:type="dxa"/>
              <w:left w:w="45" w:type="dxa"/>
              <w:bottom w:w="0" w:type="dxa"/>
              <w:right w:w="45" w:type="dxa"/>
            </w:tcMar>
            <w:vAlign w:val="center"/>
            <w:hideMark/>
          </w:tcPr>
          <w:p w14:paraId="48475CCA"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cấu hình SSH Permit Root Remote Login</w:t>
            </w:r>
          </w:p>
        </w:tc>
        <w:tc>
          <w:tcPr>
            <w:tcW w:w="1623" w:type="dxa"/>
            <w:tcMar>
              <w:top w:w="0" w:type="dxa"/>
              <w:left w:w="45" w:type="dxa"/>
              <w:bottom w:w="0" w:type="dxa"/>
              <w:right w:w="45" w:type="dxa"/>
            </w:tcMar>
            <w:vAlign w:val="center"/>
            <w:hideMark/>
          </w:tcPr>
          <w:p w14:paraId="74BF80E1"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4AA7AE42" w14:textId="77777777" w:rsidTr="00614157">
        <w:trPr>
          <w:gridAfter w:val="1"/>
          <w:wAfter w:w="6" w:type="dxa"/>
          <w:trHeight w:val="285"/>
        </w:trPr>
        <w:tc>
          <w:tcPr>
            <w:tcW w:w="7650" w:type="dxa"/>
            <w:tcMar>
              <w:top w:w="0" w:type="dxa"/>
              <w:left w:w="45" w:type="dxa"/>
              <w:bottom w:w="0" w:type="dxa"/>
              <w:right w:w="45" w:type="dxa"/>
            </w:tcMar>
            <w:vAlign w:val="center"/>
            <w:hideMark/>
          </w:tcPr>
          <w:p w14:paraId="7493DCB7"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3.5. Kiểm tra trạng thái dịch vụ FTP</w:t>
            </w:r>
          </w:p>
        </w:tc>
        <w:tc>
          <w:tcPr>
            <w:tcW w:w="1623" w:type="dxa"/>
            <w:tcMar>
              <w:top w:w="0" w:type="dxa"/>
              <w:left w:w="45" w:type="dxa"/>
              <w:bottom w:w="0" w:type="dxa"/>
              <w:right w:w="45" w:type="dxa"/>
            </w:tcMar>
            <w:vAlign w:val="center"/>
            <w:hideMark/>
          </w:tcPr>
          <w:p w14:paraId="67873FCE"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5A972044" w14:textId="77777777" w:rsidTr="00614157">
        <w:trPr>
          <w:gridAfter w:val="1"/>
          <w:wAfter w:w="6" w:type="dxa"/>
          <w:trHeight w:val="285"/>
        </w:trPr>
        <w:tc>
          <w:tcPr>
            <w:tcW w:w="7650" w:type="dxa"/>
            <w:tcMar>
              <w:top w:w="0" w:type="dxa"/>
              <w:left w:w="45" w:type="dxa"/>
              <w:bottom w:w="0" w:type="dxa"/>
              <w:right w:w="45" w:type="dxa"/>
            </w:tcMar>
            <w:vAlign w:val="center"/>
            <w:hideMark/>
          </w:tcPr>
          <w:p w14:paraId="1DD4ED73"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3.6. Kiểm tra trạng thái dịch vụ Telnet</w:t>
            </w:r>
          </w:p>
        </w:tc>
        <w:tc>
          <w:tcPr>
            <w:tcW w:w="1623" w:type="dxa"/>
            <w:tcMar>
              <w:top w:w="0" w:type="dxa"/>
              <w:left w:w="45" w:type="dxa"/>
              <w:bottom w:w="0" w:type="dxa"/>
              <w:right w:w="45" w:type="dxa"/>
            </w:tcMar>
            <w:vAlign w:val="center"/>
            <w:hideMark/>
          </w:tcPr>
          <w:p w14:paraId="0CA61598"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1DA8F299" w14:textId="77777777" w:rsidTr="00614157">
        <w:trPr>
          <w:gridAfter w:val="1"/>
          <w:wAfter w:w="6" w:type="dxa"/>
          <w:trHeight w:val="285"/>
        </w:trPr>
        <w:tc>
          <w:tcPr>
            <w:tcW w:w="7650" w:type="dxa"/>
            <w:tcMar>
              <w:top w:w="0" w:type="dxa"/>
              <w:left w:w="45" w:type="dxa"/>
              <w:bottom w:w="0" w:type="dxa"/>
              <w:right w:w="45" w:type="dxa"/>
            </w:tcMar>
            <w:vAlign w:val="center"/>
            <w:hideMark/>
          </w:tcPr>
          <w:p w14:paraId="72BDA572"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3.7. Kiểm tra trạng thái dịch vụ IMAP</w:t>
            </w:r>
          </w:p>
        </w:tc>
        <w:tc>
          <w:tcPr>
            <w:tcW w:w="1623" w:type="dxa"/>
            <w:tcMar>
              <w:top w:w="0" w:type="dxa"/>
              <w:left w:w="45" w:type="dxa"/>
              <w:bottom w:w="0" w:type="dxa"/>
              <w:right w:w="45" w:type="dxa"/>
            </w:tcMar>
            <w:vAlign w:val="center"/>
            <w:hideMark/>
          </w:tcPr>
          <w:p w14:paraId="7080F0F6"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4F60307F" w14:textId="77777777" w:rsidTr="00614157">
        <w:trPr>
          <w:gridAfter w:val="1"/>
          <w:wAfter w:w="6" w:type="dxa"/>
          <w:trHeight w:val="285"/>
        </w:trPr>
        <w:tc>
          <w:tcPr>
            <w:tcW w:w="7650" w:type="dxa"/>
            <w:tcMar>
              <w:top w:w="0" w:type="dxa"/>
              <w:left w:w="45" w:type="dxa"/>
              <w:bottom w:w="0" w:type="dxa"/>
              <w:right w:w="45" w:type="dxa"/>
            </w:tcMar>
            <w:vAlign w:val="center"/>
            <w:hideMark/>
          </w:tcPr>
          <w:p w14:paraId="756F9A57"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3.8. Kiểm tra trạng thái dịch vụ POP3</w:t>
            </w:r>
          </w:p>
        </w:tc>
        <w:tc>
          <w:tcPr>
            <w:tcW w:w="1623" w:type="dxa"/>
            <w:tcMar>
              <w:top w:w="0" w:type="dxa"/>
              <w:left w:w="45" w:type="dxa"/>
              <w:bottom w:w="0" w:type="dxa"/>
              <w:right w:w="45" w:type="dxa"/>
            </w:tcMar>
            <w:vAlign w:val="center"/>
            <w:hideMark/>
          </w:tcPr>
          <w:p w14:paraId="5580F5BD"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bl>
    <w:p w14:paraId="7821EE9A" w14:textId="77777777" w:rsidR="002B47B6" w:rsidRPr="00B3086D" w:rsidRDefault="002B47B6" w:rsidP="002B47B6">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2B47B6" w:rsidRPr="00B3086D" w14:paraId="4EE8B069"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6EBED5F2" w14:textId="77777777" w:rsidR="002B47B6" w:rsidRPr="00B3086D" w:rsidRDefault="002B47B6"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2A2288F2" w14:textId="77777777" w:rsidR="002B47B6" w:rsidRPr="00B3086D" w:rsidRDefault="002B47B6"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09EC7246" w14:textId="77777777" w:rsidR="002B47B6" w:rsidRPr="00B3086D" w:rsidRDefault="002B47B6"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2B47B6" w:rsidRPr="00B3086D" w14:paraId="21DF9102"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4FC482D6" w14:textId="77777777" w:rsidR="002B47B6" w:rsidRPr="00B3086D" w:rsidRDefault="002B47B6"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session timeout</w:t>
            </w:r>
          </w:p>
        </w:tc>
        <w:tc>
          <w:tcPr>
            <w:tcW w:w="3510" w:type="dxa"/>
            <w:tcBorders>
              <w:top w:val="single" w:sz="4" w:space="0" w:color="auto"/>
              <w:left w:val="single" w:sz="4" w:space="0" w:color="auto"/>
              <w:bottom w:val="single" w:sz="4" w:space="0" w:color="auto"/>
              <w:right w:val="single" w:sz="4" w:space="0" w:color="auto"/>
            </w:tcBorders>
            <w:vAlign w:val="center"/>
            <w:hideMark/>
          </w:tcPr>
          <w:p w14:paraId="40DC2BA7"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session timeout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59836C53"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session timeout</w:t>
            </w:r>
          </w:p>
        </w:tc>
      </w:tr>
      <w:tr w:rsidR="002B47B6" w:rsidRPr="001D6F94" w14:paraId="13D5904F"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18CABFF0"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khóa tài khoản sau nhiều lần đăng nhập không thành công</w:t>
            </w:r>
          </w:p>
        </w:tc>
        <w:tc>
          <w:tcPr>
            <w:tcW w:w="3510" w:type="dxa"/>
            <w:tcBorders>
              <w:top w:val="single" w:sz="4" w:space="0" w:color="auto"/>
              <w:left w:val="single" w:sz="4" w:space="0" w:color="auto"/>
              <w:bottom w:val="single" w:sz="4" w:space="0" w:color="auto"/>
              <w:right w:val="single" w:sz="4" w:space="0" w:color="auto"/>
            </w:tcBorders>
            <w:vAlign w:val="center"/>
          </w:tcPr>
          <w:p w14:paraId="3532153B"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khóa tài khoản sau nhiều lần đăng nhập không thành công chưa được cấu hình</w:t>
            </w:r>
          </w:p>
        </w:tc>
        <w:tc>
          <w:tcPr>
            <w:tcW w:w="3336" w:type="dxa"/>
            <w:tcBorders>
              <w:top w:val="single" w:sz="4" w:space="0" w:color="auto"/>
              <w:left w:val="single" w:sz="4" w:space="0" w:color="auto"/>
              <w:bottom w:val="single" w:sz="4" w:space="0" w:color="auto"/>
              <w:right w:val="single" w:sz="4" w:space="0" w:color="auto"/>
            </w:tcBorders>
            <w:vAlign w:val="center"/>
          </w:tcPr>
          <w:p w14:paraId="5D65575E"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khóa tài khoản sau nhiều lần đăng nhập không thành công</w:t>
            </w:r>
          </w:p>
        </w:tc>
      </w:tr>
      <w:tr w:rsidR="002B47B6" w:rsidRPr="001D6F94" w14:paraId="58E473E1" w14:textId="77777777" w:rsidTr="000240E8">
        <w:trPr>
          <w:trHeight w:val="1387"/>
        </w:trPr>
        <w:tc>
          <w:tcPr>
            <w:tcW w:w="2405" w:type="dxa"/>
            <w:tcBorders>
              <w:top w:val="single" w:sz="4" w:space="0" w:color="auto"/>
              <w:left w:val="single" w:sz="4" w:space="0" w:color="auto"/>
              <w:bottom w:val="single" w:sz="4" w:space="0" w:color="auto"/>
              <w:right w:val="single" w:sz="4" w:space="0" w:color="auto"/>
            </w:tcBorders>
            <w:vAlign w:val="center"/>
            <w:hideMark/>
          </w:tcPr>
          <w:p w14:paraId="030DF467" w14:textId="77777777" w:rsidR="002B47B6" w:rsidRPr="001D6F94" w:rsidRDefault="002B47B6" w:rsidP="00B3086D">
            <w:pPr>
              <w:rPr>
                <w:rFonts w:ascii="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Kiểu tra cấu hình đồng bộ thời gian</w:t>
            </w:r>
          </w:p>
        </w:tc>
        <w:tc>
          <w:tcPr>
            <w:tcW w:w="3510" w:type="dxa"/>
            <w:tcBorders>
              <w:top w:val="single" w:sz="4" w:space="0" w:color="auto"/>
              <w:left w:val="single" w:sz="4" w:space="0" w:color="auto"/>
              <w:bottom w:val="single" w:sz="4" w:space="0" w:color="auto"/>
              <w:right w:val="single" w:sz="4" w:space="0" w:color="auto"/>
            </w:tcBorders>
            <w:vAlign w:val="center"/>
            <w:hideMark/>
          </w:tcPr>
          <w:p w14:paraId="4965D4C1"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đồng bộ thời gian chưa chính xác</w:t>
            </w:r>
          </w:p>
          <w:p w14:paraId="629FD8F0"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noProof/>
                <w:color w:val="0F0F3F"/>
                <w:sz w:val="26"/>
                <w:szCs w:val="26"/>
                <w:lang w:val="vi-VN" w:eastAsia="zh-CN"/>
              </w:rPr>
              <w:drawing>
                <wp:inline distT="0" distB="0" distL="0" distR="0" wp14:anchorId="56927428" wp14:editId="4B7F0FDA">
                  <wp:extent cx="2091690" cy="220345"/>
                  <wp:effectExtent l="0" t="0" r="3810" b="8255"/>
                  <wp:docPr id="148075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57603" name=""/>
                          <pic:cNvPicPr/>
                        </pic:nvPicPr>
                        <pic:blipFill>
                          <a:blip r:embed="rId24"/>
                          <a:stretch>
                            <a:fillRect/>
                          </a:stretch>
                        </pic:blipFill>
                        <pic:spPr>
                          <a:xfrm>
                            <a:off x="0" y="0"/>
                            <a:ext cx="2091690" cy="22034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29526474"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đồng bộ thời gian theo giờ Việt Nam</w:t>
            </w:r>
          </w:p>
        </w:tc>
      </w:tr>
      <w:tr w:rsidR="002B47B6" w:rsidRPr="00B3086D" w14:paraId="78205C3D"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4F3E725A"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SSH Rate Limit</w:t>
            </w:r>
          </w:p>
        </w:tc>
        <w:tc>
          <w:tcPr>
            <w:tcW w:w="3510" w:type="dxa"/>
            <w:tcBorders>
              <w:top w:val="single" w:sz="4" w:space="0" w:color="auto"/>
              <w:left w:val="single" w:sz="4" w:space="0" w:color="auto"/>
              <w:bottom w:val="single" w:sz="4" w:space="0" w:color="auto"/>
              <w:right w:val="single" w:sz="4" w:space="0" w:color="auto"/>
            </w:tcBorders>
            <w:vAlign w:val="center"/>
          </w:tcPr>
          <w:p w14:paraId="29B5CAF3"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SSH Rate Limit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tcPr>
          <w:p w14:paraId="3E37A777"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SSH Rate Limit</w:t>
            </w:r>
          </w:p>
        </w:tc>
      </w:tr>
      <w:tr w:rsidR="002B47B6" w:rsidRPr="00B3086D" w14:paraId="60B9E4FC"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0C7F9277"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SSH Permit Root Remote Login</w:t>
            </w:r>
          </w:p>
        </w:tc>
        <w:tc>
          <w:tcPr>
            <w:tcW w:w="3510" w:type="dxa"/>
            <w:tcBorders>
              <w:top w:val="single" w:sz="4" w:space="0" w:color="auto"/>
              <w:left w:val="single" w:sz="4" w:space="0" w:color="auto"/>
              <w:bottom w:val="single" w:sz="4" w:space="0" w:color="auto"/>
              <w:right w:val="single" w:sz="4" w:space="0" w:color="auto"/>
            </w:tcBorders>
            <w:vAlign w:val="center"/>
          </w:tcPr>
          <w:p w14:paraId="15228DEA"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SSH Permit Root Remote Login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tcPr>
          <w:p w14:paraId="69AB03B3"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SSH Permit Root Remote Login là False</w:t>
            </w:r>
          </w:p>
        </w:tc>
      </w:tr>
    </w:tbl>
    <w:p w14:paraId="0D66CD82" w14:textId="77777777" w:rsidR="002B47B6" w:rsidRPr="00B3086D" w:rsidRDefault="002B47B6" w:rsidP="002B47B6">
      <w:pPr>
        <w:rPr>
          <w:rFonts w:ascii="Times New Roman" w:hAnsi="Times New Roman" w:cs="Times New Roman"/>
          <w:sz w:val="26"/>
          <w:szCs w:val="26"/>
          <w:lang w:val="it-IT" w:eastAsia="ko-KR"/>
        </w:rPr>
      </w:pPr>
    </w:p>
    <w:p w14:paraId="58418D62" w14:textId="72C6299F" w:rsidR="0099740A" w:rsidRPr="00B3086D" w:rsidRDefault="0099740A" w:rsidP="0099740A">
      <w:pPr>
        <w:pStyle w:val="u3"/>
        <w:rPr>
          <w:rFonts w:ascii="Times New Roman" w:hAnsi="Times New Roman" w:cs="Times New Roman"/>
          <w:color w:val="0070C0"/>
          <w:sz w:val="26"/>
          <w:szCs w:val="26"/>
          <w:lang w:val="it-IT" w:eastAsia="ko-KR"/>
        </w:rPr>
      </w:pPr>
      <w:bookmarkStart w:id="51" w:name="_Toc214872486"/>
      <w:bookmarkStart w:id="52" w:name="_Toc214883269"/>
      <w:r w:rsidRPr="00B3086D">
        <w:rPr>
          <w:rFonts w:ascii="Times New Roman" w:hAnsi="Times New Roman" w:cs="Times New Roman"/>
          <w:color w:val="0070C0"/>
          <w:sz w:val="26"/>
          <w:szCs w:val="26"/>
          <w:lang w:val="it-IT" w:eastAsia="ko-KR"/>
        </w:rPr>
        <w:t xml:space="preserve">2.9. </w:t>
      </w:r>
      <w:r w:rsidR="002B47B6" w:rsidRPr="00B3086D">
        <w:rPr>
          <w:rFonts w:ascii="Times New Roman" w:hAnsi="Times New Roman" w:cs="Times New Roman"/>
          <w:color w:val="0070C0"/>
          <w:sz w:val="26"/>
          <w:szCs w:val="26"/>
          <w:lang w:val="it-IT" w:eastAsia="ko-KR"/>
        </w:rPr>
        <w:t>SW_DellEMC_10.22.121.25</w:t>
      </w:r>
      <w:r w:rsidR="003B3268" w:rsidRPr="00B3086D">
        <w:rPr>
          <w:rFonts w:ascii="Times New Roman" w:hAnsi="Times New Roman" w:cs="Times New Roman"/>
          <w:color w:val="0070C0"/>
          <w:sz w:val="26"/>
          <w:szCs w:val="26"/>
          <w:lang w:val="it-IT" w:eastAsia="ko-KR"/>
        </w:rPr>
        <w:t>3</w:t>
      </w:r>
      <w:bookmarkEnd w:id="51"/>
      <w:bookmarkEnd w:id="52"/>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2B47B6" w:rsidRPr="00B3086D" w14:paraId="73B37E19"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0BDDA1E2" w14:textId="77777777" w:rsidR="002B47B6" w:rsidRPr="001D6F94" w:rsidRDefault="002B47B6"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5098098E"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2B47B6" w:rsidRPr="00B3086D" w14:paraId="4B8C270E"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47F98C67" w14:textId="77777777" w:rsidR="002B47B6" w:rsidRPr="00B3086D" w:rsidRDefault="002B47B6" w:rsidP="007A591E">
            <w:pPr>
              <w:pStyle w:val="oancuaDanhsach"/>
              <w:numPr>
                <w:ilvl w:val="0"/>
                <w:numId w:val="11"/>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2B47B6" w:rsidRPr="00B3086D" w14:paraId="69930AC1" w14:textId="77777777" w:rsidTr="00614157">
        <w:trPr>
          <w:gridAfter w:val="1"/>
          <w:wAfter w:w="6" w:type="dxa"/>
          <w:trHeight w:val="285"/>
        </w:trPr>
        <w:tc>
          <w:tcPr>
            <w:tcW w:w="7650" w:type="dxa"/>
            <w:tcMar>
              <w:top w:w="0" w:type="dxa"/>
              <w:left w:w="45" w:type="dxa"/>
              <w:bottom w:w="0" w:type="dxa"/>
              <w:right w:w="45" w:type="dxa"/>
            </w:tcMar>
            <w:vAlign w:val="center"/>
            <w:hideMark/>
          </w:tcPr>
          <w:p w14:paraId="5AC3238B"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0B377513" w14:textId="77777777" w:rsidR="002B47B6" w:rsidRPr="00B3086D" w:rsidRDefault="002B47B6"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68044F65" w14:textId="77777777" w:rsidTr="00614157">
        <w:trPr>
          <w:gridAfter w:val="1"/>
          <w:wAfter w:w="6" w:type="dxa"/>
          <w:trHeight w:val="285"/>
        </w:trPr>
        <w:tc>
          <w:tcPr>
            <w:tcW w:w="7650" w:type="dxa"/>
            <w:tcMar>
              <w:top w:w="0" w:type="dxa"/>
              <w:left w:w="45" w:type="dxa"/>
              <w:bottom w:w="0" w:type="dxa"/>
              <w:right w:w="45" w:type="dxa"/>
            </w:tcMar>
            <w:vAlign w:val="center"/>
            <w:hideMark/>
          </w:tcPr>
          <w:p w14:paraId="49107870"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17E930DD"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619CE14F" w14:textId="77777777" w:rsidTr="00A720ED">
        <w:trPr>
          <w:gridAfter w:val="1"/>
          <w:wAfter w:w="6" w:type="dxa"/>
          <w:trHeight w:val="397"/>
        </w:trPr>
        <w:tc>
          <w:tcPr>
            <w:tcW w:w="7650" w:type="dxa"/>
            <w:tcMar>
              <w:top w:w="0" w:type="dxa"/>
              <w:left w:w="45" w:type="dxa"/>
              <w:bottom w:w="0" w:type="dxa"/>
              <w:right w:w="45" w:type="dxa"/>
            </w:tcMar>
            <w:vAlign w:val="center"/>
            <w:hideMark/>
          </w:tcPr>
          <w:p w14:paraId="0866CFFA"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độ dài mật khẩu </w:t>
            </w:r>
          </w:p>
        </w:tc>
        <w:tc>
          <w:tcPr>
            <w:tcW w:w="1623" w:type="dxa"/>
            <w:tcMar>
              <w:top w:w="0" w:type="dxa"/>
              <w:left w:w="45" w:type="dxa"/>
              <w:bottom w:w="0" w:type="dxa"/>
              <w:right w:w="45" w:type="dxa"/>
            </w:tcMar>
            <w:vAlign w:val="center"/>
            <w:hideMark/>
          </w:tcPr>
          <w:p w14:paraId="6B456E14"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77DB5B3E" w14:textId="77777777" w:rsidTr="00A720ED">
        <w:trPr>
          <w:trHeight w:val="397"/>
        </w:trPr>
        <w:tc>
          <w:tcPr>
            <w:tcW w:w="9279" w:type="dxa"/>
            <w:gridSpan w:val="3"/>
            <w:shd w:val="clear" w:color="auto" w:fill="FFE599"/>
            <w:tcMar>
              <w:top w:w="0" w:type="dxa"/>
              <w:left w:w="45" w:type="dxa"/>
              <w:bottom w:w="0" w:type="dxa"/>
              <w:right w:w="45" w:type="dxa"/>
            </w:tcMar>
            <w:vAlign w:val="center"/>
            <w:hideMark/>
          </w:tcPr>
          <w:p w14:paraId="5A7C9134"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 quản trị thiết bị</w:t>
            </w:r>
          </w:p>
        </w:tc>
      </w:tr>
      <w:tr w:rsidR="002B47B6" w:rsidRPr="00B3086D" w14:paraId="494F95E0" w14:textId="77777777" w:rsidTr="00A720ED">
        <w:trPr>
          <w:gridAfter w:val="1"/>
          <w:wAfter w:w="6" w:type="dxa"/>
          <w:trHeight w:val="397"/>
        </w:trPr>
        <w:tc>
          <w:tcPr>
            <w:tcW w:w="7650" w:type="dxa"/>
            <w:tcMar>
              <w:top w:w="0" w:type="dxa"/>
              <w:left w:w="45" w:type="dxa"/>
              <w:bottom w:w="0" w:type="dxa"/>
              <w:right w:w="45" w:type="dxa"/>
            </w:tcMar>
            <w:vAlign w:val="center"/>
            <w:hideMark/>
          </w:tcPr>
          <w:p w14:paraId="3548542F"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mã hóa mật khẩu</w:t>
            </w:r>
          </w:p>
        </w:tc>
        <w:tc>
          <w:tcPr>
            <w:tcW w:w="1623" w:type="dxa"/>
            <w:tcMar>
              <w:top w:w="0" w:type="dxa"/>
              <w:left w:w="45" w:type="dxa"/>
              <w:bottom w:w="0" w:type="dxa"/>
              <w:right w:w="45" w:type="dxa"/>
            </w:tcMar>
            <w:vAlign w:val="center"/>
            <w:hideMark/>
          </w:tcPr>
          <w:p w14:paraId="32D24FE3"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22B91E7F" w14:textId="77777777" w:rsidTr="00A720ED">
        <w:trPr>
          <w:gridAfter w:val="1"/>
          <w:wAfter w:w="6" w:type="dxa"/>
          <w:trHeight w:val="397"/>
        </w:trPr>
        <w:tc>
          <w:tcPr>
            <w:tcW w:w="7650" w:type="dxa"/>
            <w:tcMar>
              <w:top w:w="0" w:type="dxa"/>
              <w:left w:w="45" w:type="dxa"/>
              <w:bottom w:w="0" w:type="dxa"/>
              <w:right w:w="45" w:type="dxa"/>
            </w:tcMar>
            <w:vAlign w:val="center"/>
            <w:hideMark/>
          </w:tcPr>
          <w:p w14:paraId="0D35871F"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session timeout</w:t>
            </w:r>
          </w:p>
        </w:tc>
        <w:tc>
          <w:tcPr>
            <w:tcW w:w="1623" w:type="dxa"/>
            <w:tcMar>
              <w:top w:w="0" w:type="dxa"/>
              <w:left w:w="45" w:type="dxa"/>
              <w:bottom w:w="0" w:type="dxa"/>
              <w:right w:w="45" w:type="dxa"/>
            </w:tcMar>
            <w:vAlign w:val="center"/>
            <w:hideMark/>
          </w:tcPr>
          <w:p w14:paraId="598D7472"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741F6248" w14:textId="77777777" w:rsidTr="00A720ED">
        <w:trPr>
          <w:gridAfter w:val="1"/>
          <w:wAfter w:w="6" w:type="dxa"/>
          <w:trHeight w:val="397"/>
        </w:trPr>
        <w:tc>
          <w:tcPr>
            <w:tcW w:w="7650" w:type="dxa"/>
            <w:tcMar>
              <w:top w:w="0" w:type="dxa"/>
              <w:left w:w="45" w:type="dxa"/>
              <w:bottom w:w="0" w:type="dxa"/>
              <w:right w:w="45" w:type="dxa"/>
            </w:tcMar>
            <w:vAlign w:val="center"/>
            <w:hideMark/>
          </w:tcPr>
          <w:p w14:paraId="32D3A2E3"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khóa tài khoản sau nhiều lần đăng nhập không thành công</w:t>
            </w:r>
          </w:p>
        </w:tc>
        <w:tc>
          <w:tcPr>
            <w:tcW w:w="1623" w:type="dxa"/>
            <w:tcMar>
              <w:top w:w="0" w:type="dxa"/>
              <w:left w:w="45" w:type="dxa"/>
              <w:bottom w:w="0" w:type="dxa"/>
              <w:right w:w="45" w:type="dxa"/>
            </w:tcMar>
            <w:vAlign w:val="center"/>
            <w:hideMark/>
          </w:tcPr>
          <w:p w14:paraId="7C1CB381"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3708047D" w14:textId="77777777" w:rsidTr="00A720ED">
        <w:trPr>
          <w:gridAfter w:val="1"/>
          <w:wAfter w:w="6" w:type="dxa"/>
          <w:trHeight w:val="397"/>
        </w:trPr>
        <w:tc>
          <w:tcPr>
            <w:tcW w:w="7650" w:type="dxa"/>
            <w:tcMar>
              <w:top w:w="0" w:type="dxa"/>
              <w:left w:w="45" w:type="dxa"/>
              <w:bottom w:w="0" w:type="dxa"/>
              <w:right w:w="45" w:type="dxa"/>
            </w:tcMar>
            <w:vAlign w:val="center"/>
            <w:hideMark/>
          </w:tcPr>
          <w:p w14:paraId="730A5F43"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logging</w:t>
            </w:r>
          </w:p>
        </w:tc>
        <w:tc>
          <w:tcPr>
            <w:tcW w:w="1623" w:type="dxa"/>
            <w:tcMar>
              <w:top w:w="0" w:type="dxa"/>
              <w:left w:w="45" w:type="dxa"/>
              <w:bottom w:w="0" w:type="dxa"/>
              <w:right w:w="45" w:type="dxa"/>
            </w:tcMar>
            <w:vAlign w:val="center"/>
            <w:hideMark/>
          </w:tcPr>
          <w:p w14:paraId="6FF577F6"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428DA6AE" w14:textId="77777777" w:rsidTr="00A720ED">
        <w:trPr>
          <w:trHeight w:val="397"/>
        </w:trPr>
        <w:tc>
          <w:tcPr>
            <w:tcW w:w="9279" w:type="dxa"/>
            <w:gridSpan w:val="3"/>
            <w:shd w:val="clear" w:color="auto" w:fill="FFE599"/>
            <w:tcMar>
              <w:top w:w="0" w:type="dxa"/>
              <w:left w:w="45" w:type="dxa"/>
              <w:bottom w:w="0" w:type="dxa"/>
              <w:right w:w="45" w:type="dxa"/>
            </w:tcMar>
            <w:vAlign w:val="center"/>
            <w:hideMark/>
          </w:tcPr>
          <w:p w14:paraId="49A10D72"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cấu hình dịch vụ</w:t>
            </w:r>
          </w:p>
        </w:tc>
      </w:tr>
      <w:tr w:rsidR="002B47B6" w:rsidRPr="00B3086D" w14:paraId="42B4B89D" w14:textId="77777777" w:rsidTr="00A720ED">
        <w:trPr>
          <w:gridAfter w:val="1"/>
          <w:wAfter w:w="6" w:type="dxa"/>
          <w:trHeight w:val="397"/>
        </w:trPr>
        <w:tc>
          <w:tcPr>
            <w:tcW w:w="7650" w:type="dxa"/>
            <w:tcMar>
              <w:top w:w="0" w:type="dxa"/>
              <w:left w:w="45" w:type="dxa"/>
              <w:bottom w:w="0" w:type="dxa"/>
              <w:right w:w="45" w:type="dxa"/>
            </w:tcMar>
            <w:vAlign w:val="center"/>
            <w:hideMark/>
          </w:tcPr>
          <w:p w14:paraId="4F403A00"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cấu hình đồng bộ thời gian</w:t>
            </w:r>
          </w:p>
        </w:tc>
        <w:tc>
          <w:tcPr>
            <w:tcW w:w="1623" w:type="dxa"/>
            <w:tcMar>
              <w:top w:w="0" w:type="dxa"/>
              <w:left w:w="45" w:type="dxa"/>
              <w:bottom w:w="0" w:type="dxa"/>
              <w:right w:w="45" w:type="dxa"/>
            </w:tcMar>
            <w:vAlign w:val="center"/>
            <w:hideMark/>
          </w:tcPr>
          <w:p w14:paraId="6DFDF534"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4FB4ED3D" w14:textId="77777777" w:rsidTr="00A720ED">
        <w:trPr>
          <w:gridAfter w:val="1"/>
          <w:wAfter w:w="6" w:type="dxa"/>
          <w:trHeight w:val="397"/>
        </w:trPr>
        <w:tc>
          <w:tcPr>
            <w:tcW w:w="7650" w:type="dxa"/>
            <w:tcMar>
              <w:top w:w="0" w:type="dxa"/>
              <w:left w:w="45" w:type="dxa"/>
              <w:bottom w:w="0" w:type="dxa"/>
              <w:right w:w="45" w:type="dxa"/>
            </w:tcMar>
            <w:vAlign w:val="center"/>
            <w:hideMark/>
          </w:tcPr>
          <w:p w14:paraId="2A1B2818"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3.2. Kiểm tra cấu hình SSH Version</w:t>
            </w:r>
          </w:p>
        </w:tc>
        <w:tc>
          <w:tcPr>
            <w:tcW w:w="1623" w:type="dxa"/>
            <w:tcMar>
              <w:top w:w="0" w:type="dxa"/>
              <w:left w:w="45" w:type="dxa"/>
              <w:bottom w:w="0" w:type="dxa"/>
              <w:right w:w="45" w:type="dxa"/>
            </w:tcMar>
            <w:vAlign w:val="center"/>
            <w:hideMark/>
          </w:tcPr>
          <w:p w14:paraId="6EDDD803"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735FFB3A" w14:textId="77777777" w:rsidTr="00A720ED">
        <w:trPr>
          <w:gridAfter w:val="1"/>
          <w:wAfter w:w="6" w:type="dxa"/>
          <w:trHeight w:val="397"/>
        </w:trPr>
        <w:tc>
          <w:tcPr>
            <w:tcW w:w="7650" w:type="dxa"/>
            <w:tcMar>
              <w:top w:w="0" w:type="dxa"/>
              <w:left w:w="45" w:type="dxa"/>
              <w:bottom w:w="0" w:type="dxa"/>
              <w:right w:w="45" w:type="dxa"/>
            </w:tcMar>
            <w:vAlign w:val="center"/>
            <w:hideMark/>
          </w:tcPr>
          <w:p w14:paraId="6AFE2AA1"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SSH Rate Limit</w:t>
            </w:r>
          </w:p>
        </w:tc>
        <w:tc>
          <w:tcPr>
            <w:tcW w:w="1623" w:type="dxa"/>
            <w:tcMar>
              <w:top w:w="0" w:type="dxa"/>
              <w:left w:w="45" w:type="dxa"/>
              <w:bottom w:w="0" w:type="dxa"/>
              <w:right w:w="45" w:type="dxa"/>
            </w:tcMar>
            <w:vAlign w:val="center"/>
            <w:hideMark/>
          </w:tcPr>
          <w:p w14:paraId="33B64ACA"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3E29793C" w14:textId="77777777" w:rsidTr="00A720ED">
        <w:trPr>
          <w:gridAfter w:val="1"/>
          <w:wAfter w:w="6" w:type="dxa"/>
          <w:trHeight w:val="397"/>
        </w:trPr>
        <w:tc>
          <w:tcPr>
            <w:tcW w:w="7650" w:type="dxa"/>
            <w:tcMar>
              <w:top w:w="0" w:type="dxa"/>
              <w:left w:w="45" w:type="dxa"/>
              <w:bottom w:w="0" w:type="dxa"/>
              <w:right w:w="45" w:type="dxa"/>
            </w:tcMar>
            <w:vAlign w:val="center"/>
            <w:hideMark/>
          </w:tcPr>
          <w:p w14:paraId="4435C3BA"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cấu hình SSH Permit Root Remote Login</w:t>
            </w:r>
          </w:p>
        </w:tc>
        <w:tc>
          <w:tcPr>
            <w:tcW w:w="1623" w:type="dxa"/>
            <w:tcMar>
              <w:top w:w="0" w:type="dxa"/>
              <w:left w:w="45" w:type="dxa"/>
              <w:bottom w:w="0" w:type="dxa"/>
              <w:right w:w="45" w:type="dxa"/>
            </w:tcMar>
            <w:vAlign w:val="center"/>
            <w:hideMark/>
          </w:tcPr>
          <w:p w14:paraId="5DA28086"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16941932" w14:textId="77777777" w:rsidTr="00A720ED">
        <w:trPr>
          <w:gridAfter w:val="1"/>
          <w:wAfter w:w="6" w:type="dxa"/>
          <w:trHeight w:val="397"/>
        </w:trPr>
        <w:tc>
          <w:tcPr>
            <w:tcW w:w="7650" w:type="dxa"/>
            <w:tcMar>
              <w:top w:w="0" w:type="dxa"/>
              <w:left w:w="45" w:type="dxa"/>
              <w:bottom w:w="0" w:type="dxa"/>
              <w:right w:w="45" w:type="dxa"/>
            </w:tcMar>
            <w:vAlign w:val="center"/>
            <w:hideMark/>
          </w:tcPr>
          <w:p w14:paraId="581CC37E"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3.5. Kiểm tra trạng thái dịch vụ FTP</w:t>
            </w:r>
          </w:p>
        </w:tc>
        <w:tc>
          <w:tcPr>
            <w:tcW w:w="1623" w:type="dxa"/>
            <w:tcMar>
              <w:top w:w="0" w:type="dxa"/>
              <w:left w:w="45" w:type="dxa"/>
              <w:bottom w:w="0" w:type="dxa"/>
              <w:right w:w="45" w:type="dxa"/>
            </w:tcMar>
            <w:vAlign w:val="center"/>
            <w:hideMark/>
          </w:tcPr>
          <w:p w14:paraId="6284AAAA"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0F5B3953" w14:textId="77777777" w:rsidTr="00A720ED">
        <w:trPr>
          <w:gridAfter w:val="1"/>
          <w:wAfter w:w="6" w:type="dxa"/>
          <w:trHeight w:val="397"/>
        </w:trPr>
        <w:tc>
          <w:tcPr>
            <w:tcW w:w="7650" w:type="dxa"/>
            <w:tcMar>
              <w:top w:w="0" w:type="dxa"/>
              <w:left w:w="45" w:type="dxa"/>
              <w:bottom w:w="0" w:type="dxa"/>
              <w:right w:w="45" w:type="dxa"/>
            </w:tcMar>
            <w:vAlign w:val="center"/>
            <w:hideMark/>
          </w:tcPr>
          <w:p w14:paraId="4A975A0C"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3.6. Kiểm tra trạng thái dịch vụ Telnet</w:t>
            </w:r>
          </w:p>
        </w:tc>
        <w:tc>
          <w:tcPr>
            <w:tcW w:w="1623" w:type="dxa"/>
            <w:tcMar>
              <w:top w:w="0" w:type="dxa"/>
              <w:left w:w="45" w:type="dxa"/>
              <w:bottom w:w="0" w:type="dxa"/>
              <w:right w:w="45" w:type="dxa"/>
            </w:tcMar>
            <w:vAlign w:val="center"/>
            <w:hideMark/>
          </w:tcPr>
          <w:p w14:paraId="2B6651C2"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6A367B99" w14:textId="77777777" w:rsidTr="00A720ED">
        <w:trPr>
          <w:gridAfter w:val="1"/>
          <w:wAfter w:w="6" w:type="dxa"/>
          <w:trHeight w:val="397"/>
        </w:trPr>
        <w:tc>
          <w:tcPr>
            <w:tcW w:w="7650" w:type="dxa"/>
            <w:tcMar>
              <w:top w:w="0" w:type="dxa"/>
              <w:left w:w="45" w:type="dxa"/>
              <w:bottom w:w="0" w:type="dxa"/>
              <w:right w:w="45" w:type="dxa"/>
            </w:tcMar>
            <w:vAlign w:val="center"/>
            <w:hideMark/>
          </w:tcPr>
          <w:p w14:paraId="39B2E152"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3.7. Kiểm tra trạng thái dịch vụ IMAP</w:t>
            </w:r>
          </w:p>
        </w:tc>
        <w:tc>
          <w:tcPr>
            <w:tcW w:w="1623" w:type="dxa"/>
            <w:tcMar>
              <w:top w:w="0" w:type="dxa"/>
              <w:left w:w="45" w:type="dxa"/>
              <w:bottom w:w="0" w:type="dxa"/>
              <w:right w:w="45" w:type="dxa"/>
            </w:tcMar>
            <w:vAlign w:val="center"/>
            <w:hideMark/>
          </w:tcPr>
          <w:p w14:paraId="1E7ADB29"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0BC90F35" w14:textId="77777777" w:rsidTr="00A720ED">
        <w:trPr>
          <w:gridAfter w:val="1"/>
          <w:wAfter w:w="6" w:type="dxa"/>
          <w:trHeight w:val="397"/>
        </w:trPr>
        <w:tc>
          <w:tcPr>
            <w:tcW w:w="7650" w:type="dxa"/>
            <w:tcMar>
              <w:top w:w="0" w:type="dxa"/>
              <w:left w:w="45" w:type="dxa"/>
              <w:bottom w:w="0" w:type="dxa"/>
              <w:right w:w="45" w:type="dxa"/>
            </w:tcMar>
            <w:vAlign w:val="center"/>
            <w:hideMark/>
          </w:tcPr>
          <w:p w14:paraId="47309644"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3.8. Kiểm tra trạng thái dịch vụ POP3</w:t>
            </w:r>
          </w:p>
        </w:tc>
        <w:tc>
          <w:tcPr>
            <w:tcW w:w="1623" w:type="dxa"/>
            <w:tcMar>
              <w:top w:w="0" w:type="dxa"/>
              <w:left w:w="45" w:type="dxa"/>
              <w:bottom w:w="0" w:type="dxa"/>
              <w:right w:w="45" w:type="dxa"/>
            </w:tcMar>
            <w:vAlign w:val="center"/>
            <w:hideMark/>
          </w:tcPr>
          <w:p w14:paraId="2E0187F2"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bl>
    <w:p w14:paraId="75FCF8A6" w14:textId="77777777" w:rsidR="0099740A" w:rsidRPr="00B3086D" w:rsidRDefault="0099740A" w:rsidP="0099740A">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2B47B6" w:rsidRPr="00B3086D" w14:paraId="6781DB3C"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3820CD47" w14:textId="77777777" w:rsidR="002B47B6" w:rsidRPr="00B3086D" w:rsidRDefault="002B47B6"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5D6FEADE" w14:textId="77777777" w:rsidR="002B47B6" w:rsidRPr="00B3086D" w:rsidRDefault="002B47B6"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29922AD4" w14:textId="77777777" w:rsidR="002B47B6" w:rsidRPr="00B3086D" w:rsidRDefault="002B47B6"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2B47B6" w:rsidRPr="00B3086D" w14:paraId="029BA590"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7BC46CED" w14:textId="77777777" w:rsidR="002B47B6" w:rsidRPr="00B3086D" w:rsidRDefault="002B47B6"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session timeout</w:t>
            </w:r>
          </w:p>
        </w:tc>
        <w:tc>
          <w:tcPr>
            <w:tcW w:w="3510" w:type="dxa"/>
            <w:tcBorders>
              <w:top w:val="single" w:sz="4" w:space="0" w:color="auto"/>
              <w:left w:val="single" w:sz="4" w:space="0" w:color="auto"/>
              <w:bottom w:val="single" w:sz="4" w:space="0" w:color="auto"/>
              <w:right w:val="single" w:sz="4" w:space="0" w:color="auto"/>
            </w:tcBorders>
            <w:vAlign w:val="center"/>
            <w:hideMark/>
          </w:tcPr>
          <w:p w14:paraId="3993C206"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session timeout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748738D1"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session timeout</w:t>
            </w:r>
          </w:p>
        </w:tc>
      </w:tr>
      <w:tr w:rsidR="002B47B6" w:rsidRPr="001D6F94" w14:paraId="453541D5"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282B2DB3"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khóa tài khoản sau nhiều lần đăng nhập không thành công</w:t>
            </w:r>
          </w:p>
        </w:tc>
        <w:tc>
          <w:tcPr>
            <w:tcW w:w="3510" w:type="dxa"/>
            <w:tcBorders>
              <w:top w:val="single" w:sz="4" w:space="0" w:color="auto"/>
              <w:left w:val="single" w:sz="4" w:space="0" w:color="auto"/>
              <w:bottom w:val="single" w:sz="4" w:space="0" w:color="auto"/>
              <w:right w:val="single" w:sz="4" w:space="0" w:color="auto"/>
            </w:tcBorders>
            <w:vAlign w:val="center"/>
          </w:tcPr>
          <w:p w14:paraId="1B850233"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khóa tài khoản sau nhiều lần đăng nhập không thành công chưa được cấu hình</w:t>
            </w:r>
          </w:p>
        </w:tc>
        <w:tc>
          <w:tcPr>
            <w:tcW w:w="3336" w:type="dxa"/>
            <w:tcBorders>
              <w:top w:val="single" w:sz="4" w:space="0" w:color="auto"/>
              <w:left w:val="single" w:sz="4" w:space="0" w:color="auto"/>
              <w:bottom w:val="single" w:sz="4" w:space="0" w:color="auto"/>
              <w:right w:val="single" w:sz="4" w:space="0" w:color="auto"/>
            </w:tcBorders>
            <w:vAlign w:val="center"/>
          </w:tcPr>
          <w:p w14:paraId="58B224A9"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khóa tài khoản sau nhiều lần đăng nhập không thành công</w:t>
            </w:r>
          </w:p>
        </w:tc>
      </w:tr>
      <w:tr w:rsidR="002B47B6" w:rsidRPr="00B3086D" w14:paraId="28946FA3"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272B6B70" w14:textId="77777777" w:rsidR="002B47B6" w:rsidRPr="00B3086D" w:rsidRDefault="002B47B6"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logging</w:t>
            </w:r>
          </w:p>
        </w:tc>
        <w:tc>
          <w:tcPr>
            <w:tcW w:w="3510" w:type="dxa"/>
            <w:tcBorders>
              <w:top w:val="single" w:sz="4" w:space="0" w:color="auto"/>
              <w:left w:val="single" w:sz="4" w:space="0" w:color="auto"/>
              <w:bottom w:val="single" w:sz="4" w:space="0" w:color="auto"/>
              <w:right w:val="single" w:sz="4" w:space="0" w:color="auto"/>
            </w:tcBorders>
            <w:vAlign w:val="center"/>
            <w:hideMark/>
          </w:tcPr>
          <w:p w14:paraId="47C5601C"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7A04E364"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on hoặc logging host</w:t>
            </w:r>
          </w:p>
        </w:tc>
      </w:tr>
      <w:tr w:rsidR="002B47B6" w:rsidRPr="001D6F94" w14:paraId="53EE0A25"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618B80E0" w14:textId="77777777" w:rsidR="002B47B6" w:rsidRPr="00B3086D" w:rsidRDefault="002B47B6"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Kiểu tra cấu hình đồng bộ thời gian</w:t>
            </w:r>
          </w:p>
        </w:tc>
        <w:tc>
          <w:tcPr>
            <w:tcW w:w="3510" w:type="dxa"/>
            <w:tcBorders>
              <w:top w:val="single" w:sz="4" w:space="0" w:color="auto"/>
              <w:left w:val="single" w:sz="4" w:space="0" w:color="auto"/>
              <w:bottom w:val="single" w:sz="4" w:space="0" w:color="auto"/>
              <w:right w:val="single" w:sz="4" w:space="0" w:color="auto"/>
            </w:tcBorders>
            <w:vAlign w:val="center"/>
            <w:hideMark/>
          </w:tcPr>
          <w:p w14:paraId="3FDC0836"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đồng bộ thời gian chưa chính xác</w:t>
            </w:r>
          </w:p>
          <w:p w14:paraId="7733DC9A"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zh-CN"/>
              </w:rPr>
              <w:drawing>
                <wp:inline distT="0" distB="0" distL="0" distR="0" wp14:anchorId="2EC2F0B6" wp14:editId="0799398E">
                  <wp:extent cx="1916430" cy="222250"/>
                  <wp:effectExtent l="0" t="0" r="7620" b="6350"/>
                  <wp:docPr id="184632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96868" name=""/>
                          <pic:cNvPicPr/>
                        </pic:nvPicPr>
                        <pic:blipFill>
                          <a:blip r:embed="rId25"/>
                          <a:stretch>
                            <a:fillRect/>
                          </a:stretch>
                        </pic:blipFill>
                        <pic:spPr>
                          <a:xfrm>
                            <a:off x="0" y="0"/>
                            <a:ext cx="1916430" cy="22225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1BA2E9BF"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đồng bộ thời gian theo giờ Việt Nam</w:t>
            </w:r>
          </w:p>
        </w:tc>
      </w:tr>
      <w:tr w:rsidR="002B47B6" w:rsidRPr="001D6F94" w14:paraId="57C5BB07"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6E080B66" w14:textId="77777777" w:rsidR="002B47B6" w:rsidRPr="001D6F94" w:rsidRDefault="002B47B6" w:rsidP="00B3086D">
            <w:pPr>
              <w:rPr>
                <w:rFonts w:ascii="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Kiểm tra cấu hình cấu hình SSH Version</w:t>
            </w:r>
          </w:p>
        </w:tc>
        <w:tc>
          <w:tcPr>
            <w:tcW w:w="3510" w:type="dxa"/>
            <w:tcBorders>
              <w:top w:val="single" w:sz="4" w:space="0" w:color="auto"/>
              <w:left w:val="single" w:sz="4" w:space="0" w:color="auto"/>
              <w:bottom w:val="single" w:sz="4" w:space="0" w:color="auto"/>
              <w:right w:val="single" w:sz="4" w:space="0" w:color="auto"/>
            </w:tcBorders>
            <w:vAlign w:val="center"/>
            <w:hideMark/>
          </w:tcPr>
          <w:p w14:paraId="45AA3FB7"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SSH không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2F5B2C78"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SSH ở ít nhất version 2</w:t>
            </w:r>
          </w:p>
        </w:tc>
      </w:tr>
      <w:tr w:rsidR="002B47B6" w:rsidRPr="00B3086D" w14:paraId="6F9C6810"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57A4E7AA"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SSH Rate Limit</w:t>
            </w:r>
          </w:p>
        </w:tc>
        <w:tc>
          <w:tcPr>
            <w:tcW w:w="3510" w:type="dxa"/>
            <w:tcBorders>
              <w:top w:val="single" w:sz="4" w:space="0" w:color="auto"/>
              <w:left w:val="single" w:sz="4" w:space="0" w:color="auto"/>
              <w:bottom w:val="single" w:sz="4" w:space="0" w:color="auto"/>
              <w:right w:val="single" w:sz="4" w:space="0" w:color="auto"/>
            </w:tcBorders>
            <w:vAlign w:val="center"/>
          </w:tcPr>
          <w:p w14:paraId="6C5842B7"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SSH Rate Limit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tcPr>
          <w:p w14:paraId="11045E25"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SSH Rate Limit</w:t>
            </w:r>
          </w:p>
        </w:tc>
      </w:tr>
      <w:tr w:rsidR="002B47B6" w:rsidRPr="00B3086D" w14:paraId="5CE0950D"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5E51179C"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SSH Permit Root Remote Login</w:t>
            </w:r>
          </w:p>
        </w:tc>
        <w:tc>
          <w:tcPr>
            <w:tcW w:w="3510" w:type="dxa"/>
            <w:tcBorders>
              <w:top w:val="single" w:sz="4" w:space="0" w:color="auto"/>
              <w:left w:val="single" w:sz="4" w:space="0" w:color="auto"/>
              <w:bottom w:val="single" w:sz="4" w:space="0" w:color="auto"/>
              <w:right w:val="single" w:sz="4" w:space="0" w:color="auto"/>
            </w:tcBorders>
            <w:vAlign w:val="center"/>
          </w:tcPr>
          <w:p w14:paraId="6803A7CB"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SSH Permit Root Remote Login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tcPr>
          <w:p w14:paraId="6F48F4B4"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SSH Permit Root Remote Login là False</w:t>
            </w:r>
          </w:p>
        </w:tc>
      </w:tr>
    </w:tbl>
    <w:p w14:paraId="12566940" w14:textId="77777777" w:rsidR="002B47B6" w:rsidRPr="00B3086D" w:rsidRDefault="002B47B6" w:rsidP="0099740A">
      <w:pPr>
        <w:rPr>
          <w:rFonts w:ascii="Times New Roman" w:hAnsi="Times New Roman" w:cs="Times New Roman"/>
          <w:sz w:val="26"/>
          <w:szCs w:val="26"/>
          <w:lang w:val="it-IT" w:eastAsia="ko-KR"/>
        </w:rPr>
      </w:pPr>
    </w:p>
    <w:p w14:paraId="7A3F65E4" w14:textId="5E442624" w:rsidR="002B47B6" w:rsidRPr="00B3086D" w:rsidRDefault="00765986" w:rsidP="002B47B6">
      <w:pPr>
        <w:pStyle w:val="u2"/>
        <w:framePr w:hSpace="0" w:wrap="auto" w:vAnchor="margin" w:hAnchor="text" w:yAlign="inline"/>
        <w:rPr>
          <w:rFonts w:ascii="Times New Roman" w:hAnsi="Times New Roman" w:cs="Times New Roman"/>
          <w:color w:val="0070C0"/>
          <w:sz w:val="26"/>
          <w:szCs w:val="26"/>
          <w:lang w:val="it-IT" w:eastAsia="ko-KR"/>
        </w:rPr>
      </w:pPr>
      <w:bookmarkStart w:id="53" w:name="_Toc214872487"/>
      <w:bookmarkStart w:id="54" w:name="_Toc214883270"/>
      <w:r w:rsidRPr="00B3086D">
        <w:rPr>
          <w:rFonts w:ascii="Times New Roman" w:hAnsi="Times New Roman" w:cs="Times New Roman"/>
          <w:color w:val="0070C0"/>
          <w:sz w:val="26"/>
          <w:szCs w:val="26"/>
          <w:lang w:val="it-IT" w:eastAsia="ko-KR"/>
        </w:rPr>
        <w:t>3. FIREWALL</w:t>
      </w:r>
      <w:bookmarkEnd w:id="53"/>
      <w:bookmarkEnd w:id="54"/>
    </w:p>
    <w:p w14:paraId="7FA9A3D0" w14:textId="3A02F32D" w:rsidR="002B47B6" w:rsidRPr="00B3086D" w:rsidRDefault="002B47B6" w:rsidP="002B47B6">
      <w:pPr>
        <w:pStyle w:val="u3"/>
        <w:rPr>
          <w:rFonts w:ascii="Times New Roman" w:hAnsi="Times New Roman" w:cs="Times New Roman"/>
          <w:color w:val="0070C0"/>
          <w:sz w:val="26"/>
          <w:szCs w:val="26"/>
          <w:lang w:val="it-IT" w:eastAsia="ko-KR"/>
        </w:rPr>
      </w:pPr>
      <w:bookmarkStart w:id="55" w:name="_Toc214872488"/>
      <w:bookmarkStart w:id="56" w:name="_Toc214883271"/>
      <w:r w:rsidRPr="00B3086D">
        <w:rPr>
          <w:rFonts w:ascii="Times New Roman" w:hAnsi="Times New Roman" w:cs="Times New Roman"/>
          <w:color w:val="0070C0"/>
          <w:sz w:val="26"/>
          <w:szCs w:val="26"/>
          <w:lang w:val="it-IT" w:eastAsia="ko-KR"/>
        </w:rPr>
        <w:t>3.1. FW_FortiGate_192.168.31.253</w:t>
      </w:r>
      <w:bookmarkEnd w:id="55"/>
      <w:bookmarkEnd w:id="56"/>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2B47B6" w:rsidRPr="00B3086D" w14:paraId="3A994657"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3F8BD195" w14:textId="77777777" w:rsidR="002B47B6" w:rsidRPr="001D6F94" w:rsidRDefault="002B47B6"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71F40CBB"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2B47B6" w:rsidRPr="00B3086D" w14:paraId="2CC7FBEB"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252C3A5E" w14:textId="77777777" w:rsidR="002B47B6" w:rsidRPr="00B3086D" w:rsidRDefault="002B47B6" w:rsidP="007A591E">
            <w:pPr>
              <w:pStyle w:val="oancuaDanhsach"/>
              <w:numPr>
                <w:ilvl w:val="0"/>
                <w:numId w:val="12"/>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2B47B6" w:rsidRPr="00B3086D" w14:paraId="6C048D1D" w14:textId="77777777" w:rsidTr="00614157">
        <w:trPr>
          <w:gridAfter w:val="1"/>
          <w:wAfter w:w="6" w:type="dxa"/>
          <w:trHeight w:val="285"/>
        </w:trPr>
        <w:tc>
          <w:tcPr>
            <w:tcW w:w="7650" w:type="dxa"/>
            <w:tcMar>
              <w:top w:w="0" w:type="dxa"/>
              <w:left w:w="45" w:type="dxa"/>
              <w:bottom w:w="0" w:type="dxa"/>
              <w:right w:w="45" w:type="dxa"/>
            </w:tcMar>
            <w:vAlign w:val="center"/>
            <w:hideMark/>
          </w:tcPr>
          <w:p w14:paraId="0F184310"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30D16460" w14:textId="77777777" w:rsidR="002B47B6" w:rsidRPr="00B3086D" w:rsidRDefault="002B47B6"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3FDEBD2F" w14:textId="77777777" w:rsidTr="00614157">
        <w:trPr>
          <w:gridAfter w:val="1"/>
          <w:wAfter w:w="6" w:type="dxa"/>
          <w:trHeight w:val="285"/>
        </w:trPr>
        <w:tc>
          <w:tcPr>
            <w:tcW w:w="7650" w:type="dxa"/>
            <w:tcMar>
              <w:top w:w="0" w:type="dxa"/>
              <w:left w:w="45" w:type="dxa"/>
              <w:bottom w:w="0" w:type="dxa"/>
              <w:right w:w="45" w:type="dxa"/>
            </w:tcMar>
            <w:vAlign w:val="center"/>
            <w:hideMark/>
          </w:tcPr>
          <w:p w14:paraId="05A6945D"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62966CF4"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6A4A8170" w14:textId="77777777" w:rsidTr="00614157">
        <w:trPr>
          <w:gridAfter w:val="1"/>
          <w:wAfter w:w="6" w:type="dxa"/>
          <w:trHeight w:val="285"/>
        </w:trPr>
        <w:tc>
          <w:tcPr>
            <w:tcW w:w="7650" w:type="dxa"/>
            <w:tcMar>
              <w:top w:w="0" w:type="dxa"/>
              <w:left w:w="45" w:type="dxa"/>
              <w:bottom w:w="0" w:type="dxa"/>
              <w:right w:w="45" w:type="dxa"/>
            </w:tcMar>
            <w:vAlign w:val="center"/>
            <w:hideMark/>
          </w:tcPr>
          <w:p w14:paraId="5F0C872B"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chính sách mật khẩu </w:t>
            </w:r>
          </w:p>
        </w:tc>
        <w:tc>
          <w:tcPr>
            <w:tcW w:w="1623" w:type="dxa"/>
            <w:tcMar>
              <w:top w:w="0" w:type="dxa"/>
              <w:left w:w="45" w:type="dxa"/>
              <w:bottom w:w="0" w:type="dxa"/>
              <w:right w:w="45" w:type="dxa"/>
            </w:tcMar>
            <w:vAlign w:val="center"/>
            <w:hideMark/>
          </w:tcPr>
          <w:p w14:paraId="7EAA6751"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6D9212F2" w14:textId="77777777" w:rsidTr="00614157">
        <w:trPr>
          <w:gridAfter w:val="1"/>
          <w:wAfter w:w="6" w:type="dxa"/>
          <w:trHeight w:val="285"/>
        </w:trPr>
        <w:tc>
          <w:tcPr>
            <w:tcW w:w="7650" w:type="dxa"/>
            <w:tcMar>
              <w:top w:w="0" w:type="dxa"/>
              <w:left w:w="45" w:type="dxa"/>
              <w:bottom w:w="0" w:type="dxa"/>
              <w:right w:w="45" w:type="dxa"/>
            </w:tcMar>
            <w:vAlign w:val="center"/>
          </w:tcPr>
          <w:p w14:paraId="47549EFF"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1.4. Kiểm tra cấu hình Idle Timeout</w:t>
            </w:r>
          </w:p>
        </w:tc>
        <w:tc>
          <w:tcPr>
            <w:tcW w:w="1623" w:type="dxa"/>
            <w:tcMar>
              <w:top w:w="0" w:type="dxa"/>
              <w:left w:w="45" w:type="dxa"/>
              <w:bottom w:w="0" w:type="dxa"/>
              <w:right w:w="45" w:type="dxa"/>
            </w:tcMar>
            <w:vAlign w:val="center"/>
          </w:tcPr>
          <w:p w14:paraId="14647967" w14:textId="77777777" w:rsidR="002B47B6" w:rsidRPr="00B3086D" w:rsidRDefault="002B47B6"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2B47B6" w:rsidRPr="00B3086D" w14:paraId="17E113E5"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17EDC667"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 quản trị thiết bị</w:t>
            </w:r>
          </w:p>
        </w:tc>
      </w:tr>
      <w:tr w:rsidR="002B47B6" w:rsidRPr="00B3086D" w14:paraId="4F71002F" w14:textId="77777777" w:rsidTr="00614157">
        <w:trPr>
          <w:gridAfter w:val="1"/>
          <w:wAfter w:w="6" w:type="dxa"/>
          <w:trHeight w:val="285"/>
        </w:trPr>
        <w:tc>
          <w:tcPr>
            <w:tcW w:w="7650" w:type="dxa"/>
            <w:tcMar>
              <w:top w:w="0" w:type="dxa"/>
              <w:left w:w="45" w:type="dxa"/>
              <w:bottom w:w="0" w:type="dxa"/>
              <w:right w:w="45" w:type="dxa"/>
            </w:tcMar>
            <w:vAlign w:val="center"/>
            <w:hideMark/>
          </w:tcPr>
          <w:p w14:paraId="30C4EDB1"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cấu hình HTTPS và SSH</w:t>
            </w:r>
          </w:p>
        </w:tc>
        <w:tc>
          <w:tcPr>
            <w:tcW w:w="1623" w:type="dxa"/>
            <w:tcMar>
              <w:top w:w="0" w:type="dxa"/>
              <w:left w:w="45" w:type="dxa"/>
              <w:bottom w:w="0" w:type="dxa"/>
              <w:right w:w="45" w:type="dxa"/>
            </w:tcMar>
            <w:vAlign w:val="center"/>
            <w:hideMark/>
          </w:tcPr>
          <w:p w14:paraId="0DDF6D4E"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5CBEC4C9" w14:textId="77777777" w:rsidTr="00614157">
        <w:trPr>
          <w:gridAfter w:val="1"/>
          <w:wAfter w:w="6" w:type="dxa"/>
          <w:trHeight w:val="285"/>
        </w:trPr>
        <w:tc>
          <w:tcPr>
            <w:tcW w:w="7650" w:type="dxa"/>
            <w:tcMar>
              <w:top w:w="0" w:type="dxa"/>
              <w:left w:w="45" w:type="dxa"/>
              <w:bottom w:w="0" w:type="dxa"/>
              <w:right w:w="45" w:type="dxa"/>
            </w:tcMar>
            <w:vAlign w:val="center"/>
            <w:hideMark/>
          </w:tcPr>
          <w:p w14:paraId="3D20E36A"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2.2. Kiểm tra cấu hình HA</w:t>
            </w:r>
          </w:p>
        </w:tc>
        <w:tc>
          <w:tcPr>
            <w:tcW w:w="1623" w:type="dxa"/>
            <w:tcMar>
              <w:top w:w="0" w:type="dxa"/>
              <w:left w:w="45" w:type="dxa"/>
              <w:bottom w:w="0" w:type="dxa"/>
              <w:right w:w="45" w:type="dxa"/>
            </w:tcMar>
            <w:vAlign w:val="center"/>
            <w:hideMark/>
          </w:tcPr>
          <w:p w14:paraId="31C13944"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75FA7F81" w14:textId="77777777" w:rsidTr="00614157">
        <w:trPr>
          <w:gridAfter w:val="1"/>
          <w:wAfter w:w="6" w:type="dxa"/>
          <w:trHeight w:val="285"/>
        </w:trPr>
        <w:tc>
          <w:tcPr>
            <w:tcW w:w="7650" w:type="dxa"/>
            <w:tcMar>
              <w:top w:w="0" w:type="dxa"/>
              <w:left w:w="45" w:type="dxa"/>
              <w:bottom w:w="0" w:type="dxa"/>
              <w:right w:w="45" w:type="dxa"/>
            </w:tcMar>
            <w:vAlign w:val="center"/>
            <w:hideMark/>
          </w:tcPr>
          <w:p w14:paraId="1D90401E"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cập nhật Antivirus tự động</w:t>
            </w:r>
          </w:p>
        </w:tc>
        <w:tc>
          <w:tcPr>
            <w:tcW w:w="1623" w:type="dxa"/>
            <w:tcMar>
              <w:top w:w="0" w:type="dxa"/>
              <w:left w:w="45" w:type="dxa"/>
              <w:bottom w:w="0" w:type="dxa"/>
              <w:right w:w="45" w:type="dxa"/>
            </w:tcMar>
            <w:vAlign w:val="center"/>
            <w:hideMark/>
          </w:tcPr>
          <w:p w14:paraId="41F8845B"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24FB1781" w14:textId="77777777" w:rsidTr="00614157">
        <w:trPr>
          <w:gridAfter w:val="1"/>
          <w:wAfter w:w="6" w:type="dxa"/>
          <w:trHeight w:val="285"/>
        </w:trPr>
        <w:tc>
          <w:tcPr>
            <w:tcW w:w="7650" w:type="dxa"/>
            <w:tcMar>
              <w:top w:w="0" w:type="dxa"/>
              <w:left w:w="45" w:type="dxa"/>
              <w:bottom w:w="0" w:type="dxa"/>
              <w:right w:w="45" w:type="dxa"/>
            </w:tcMar>
            <w:vAlign w:val="center"/>
            <w:hideMark/>
          </w:tcPr>
          <w:p w14:paraId="25FA8003"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đồng bộ thời gian</w:t>
            </w:r>
          </w:p>
        </w:tc>
        <w:tc>
          <w:tcPr>
            <w:tcW w:w="1623" w:type="dxa"/>
            <w:tcMar>
              <w:top w:w="0" w:type="dxa"/>
              <w:left w:w="45" w:type="dxa"/>
              <w:bottom w:w="0" w:type="dxa"/>
              <w:right w:w="45" w:type="dxa"/>
            </w:tcMar>
            <w:vAlign w:val="center"/>
            <w:hideMark/>
          </w:tcPr>
          <w:p w14:paraId="160DA838"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63F02431" w14:textId="77777777" w:rsidTr="00614157">
        <w:trPr>
          <w:gridAfter w:val="1"/>
          <w:wAfter w:w="6" w:type="dxa"/>
          <w:trHeight w:val="285"/>
        </w:trPr>
        <w:tc>
          <w:tcPr>
            <w:tcW w:w="7650" w:type="dxa"/>
            <w:tcMar>
              <w:top w:w="0" w:type="dxa"/>
              <w:left w:w="45" w:type="dxa"/>
              <w:bottom w:w="0" w:type="dxa"/>
              <w:right w:w="45" w:type="dxa"/>
            </w:tcMar>
            <w:vAlign w:val="center"/>
          </w:tcPr>
          <w:p w14:paraId="4FC17B51"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 Kiểm tra cấu hình chính sách Firewall</w:t>
            </w:r>
          </w:p>
        </w:tc>
        <w:tc>
          <w:tcPr>
            <w:tcW w:w="1623" w:type="dxa"/>
            <w:tcMar>
              <w:top w:w="0" w:type="dxa"/>
              <w:left w:w="45" w:type="dxa"/>
              <w:bottom w:w="0" w:type="dxa"/>
              <w:right w:w="45" w:type="dxa"/>
            </w:tcMar>
            <w:vAlign w:val="center"/>
          </w:tcPr>
          <w:p w14:paraId="4CA4A8E5"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2B47B6" w:rsidRPr="00B3086D" w14:paraId="544E729C" w14:textId="77777777" w:rsidTr="00614157">
        <w:trPr>
          <w:gridAfter w:val="1"/>
          <w:wAfter w:w="6" w:type="dxa"/>
          <w:trHeight w:val="285"/>
        </w:trPr>
        <w:tc>
          <w:tcPr>
            <w:tcW w:w="7650" w:type="dxa"/>
            <w:tcMar>
              <w:top w:w="0" w:type="dxa"/>
              <w:left w:w="45" w:type="dxa"/>
              <w:bottom w:w="0" w:type="dxa"/>
              <w:right w:w="45" w:type="dxa"/>
            </w:tcMar>
            <w:vAlign w:val="center"/>
          </w:tcPr>
          <w:p w14:paraId="0EA96530" w14:textId="77777777" w:rsidR="002B47B6" w:rsidRPr="00B3086D" w:rsidRDefault="002B47B6" w:rsidP="00B3086D">
            <w:pPr>
              <w:spacing w:line="240" w:lineRule="auto"/>
              <w:rPr>
                <w:rFonts w:ascii="Times New Roman" w:eastAsia="Times New Roman" w:hAnsi="Times New Roman" w:cs="Times New Roman"/>
                <w:b w:val="0"/>
                <w:color w:val="0F0F3F"/>
                <w:sz w:val="26"/>
                <w:szCs w:val="26"/>
              </w:rPr>
            </w:pPr>
            <w:r w:rsidRPr="00B3086D">
              <w:rPr>
                <w:rFonts w:ascii="Times New Roman" w:eastAsia="Times New Roman" w:hAnsi="Times New Roman" w:cs="Times New Roman"/>
                <w:b w:val="0"/>
                <w:bCs/>
                <w:color w:val="0F0F3F"/>
                <w:sz w:val="26"/>
                <w:szCs w:val="26"/>
              </w:rPr>
              <w:t>2.</w:t>
            </w:r>
            <w:r w:rsidRPr="00B3086D">
              <w:rPr>
                <w:rFonts w:ascii="Times New Roman" w:eastAsia="Times New Roman" w:hAnsi="Times New Roman" w:cs="Times New Roman"/>
                <w:b w:val="0"/>
                <w:color w:val="0F0F3F"/>
                <w:sz w:val="26"/>
                <w:szCs w:val="26"/>
              </w:rPr>
              <w:t>6</w:t>
            </w:r>
            <w:r w:rsidRPr="00B3086D">
              <w:rPr>
                <w:rFonts w:ascii="Times New Roman" w:eastAsia="Times New Roman" w:hAnsi="Times New Roman" w:cs="Times New Roman"/>
                <w:bCs/>
                <w:color w:val="0F0F3F"/>
                <w:sz w:val="26"/>
                <w:szCs w:val="26"/>
              </w:rPr>
              <w:t xml:space="preserve">. </w:t>
            </w:r>
            <w:r w:rsidRPr="00B3086D">
              <w:rPr>
                <w:rFonts w:ascii="Times New Roman" w:eastAsia="Times New Roman" w:hAnsi="Times New Roman" w:cs="Times New Roman"/>
                <w:b w:val="0"/>
                <w:color w:val="0F0F3F"/>
                <w:sz w:val="26"/>
                <w:szCs w:val="26"/>
              </w:rPr>
              <w:t>Kiểm tra cấu hình IPS</w:t>
            </w:r>
          </w:p>
        </w:tc>
        <w:tc>
          <w:tcPr>
            <w:tcW w:w="1623" w:type="dxa"/>
            <w:tcMar>
              <w:top w:w="0" w:type="dxa"/>
              <w:left w:w="45" w:type="dxa"/>
              <w:bottom w:w="0" w:type="dxa"/>
              <w:right w:w="45" w:type="dxa"/>
            </w:tcMar>
            <w:vAlign w:val="center"/>
          </w:tcPr>
          <w:p w14:paraId="139B9FCF"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2B47B6" w:rsidRPr="00B3086D" w14:paraId="48D9E572" w14:textId="77777777" w:rsidTr="00614157">
        <w:trPr>
          <w:gridAfter w:val="1"/>
          <w:wAfter w:w="6" w:type="dxa"/>
          <w:trHeight w:val="285"/>
        </w:trPr>
        <w:tc>
          <w:tcPr>
            <w:tcW w:w="7650" w:type="dxa"/>
            <w:tcMar>
              <w:top w:w="0" w:type="dxa"/>
              <w:left w:w="45" w:type="dxa"/>
              <w:bottom w:w="0" w:type="dxa"/>
              <w:right w:w="45" w:type="dxa"/>
            </w:tcMar>
            <w:vAlign w:val="center"/>
          </w:tcPr>
          <w:p w14:paraId="608F9D2B"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 Kiểm tra cấu hình DNS</w:t>
            </w:r>
          </w:p>
        </w:tc>
        <w:tc>
          <w:tcPr>
            <w:tcW w:w="1623" w:type="dxa"/>
            <w:tcMar>
              <w:top w:w="0" w:type="dxa"/>
              <w:left w:w="45" w:type="dxa"/>
              <w:bottom w:w="0" w:type="dxa"/>
              <w:right w:w="45" w:type="dxa"/>
            </w:tcMar>
            <w:vAlign w:val="center"/>
          </w:tcPr>
          <w:p w14:paraId="008D53F1"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2B47B6" w:rsidRPr="00B3086D" w14:paraId="1DC3A5AB" w14:textId="77777777" w:rsidTr="00614157">
        <w:trPr>
          <w:gridAfter w:val="1"/>
          <w:wAfter w:w="6" w:type="dxa"/>
          <w:trHeight w:val="285"/>
        </w:trPr>
        <w:tc>
          <w:tcPr>
            <w:tcW w:w="7650" w:type="dxa"/>
            <w:tcMar>
              <w:top w:w="0" w:type="dxa"/>
              <w:left w:w="45" w:type="dxa"/>
              <w:bottom w:w="0" w:type="dxa"/>
              <w:right w:w="45" w:type="dxa"/>
            </w:tcMar>
            <w:vAlign w:val="center"/>
          </w:tcPr>
          <w:p w14:paraId="6A441649"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 Kiểm tra cấu hình Application Control</w:t>
            </w:r>
          </w:p>
        </w:tc>
        <w:tc>
          <w:tcPr>
            <w:tcW w:w="1623" w:type="dxa"/>
            <w:tcMar>
              <w:top w:w="0" w:type="dxa"/>
              <w:left w:w="45" w:type="dxa"/>
              <w:bottom w:w="0" w:type="dxa"/>
              <w:right w:w="45" w:type="dxa"/>
            </w:tcMar>
            <w:vAlign w:val="center"/>
          </w:tcPr>
          <w:p w14:paraId="5117EBF3"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2B47B6" w:rsidRPr="00B3086D" w14:paraId="0C4B8229" w14:textId="77777777" w:rsidTr="00614157">
        <w:trPr>
          <w:gridAfter w:val="1"/>
          <w:wAfter w:w="6" w:type="dxa"/>
          <w:trHeight w:val="285"/>
        </w:trPr>
        <w:tc>
          <w:tcPr>
            <w:tcW w:w="7650" w:type="dxa"/>
            <w:tcMar>
              <w:top w:w="0" w:type="dxa"/>
              <w:left w:w="45" w:type="dxa"/>
              <w:bottom w:w="0" w:type="dxa"/>
              <w:right w:w="45" w:type="dxa"/>
            </w:tcMar>
            <w:vAlign w:val="center"/>
          </w:tcPr>
          <w:p w14:paraId="75B7432C"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2.9. Kiểm tra cấu hình logging</w:t>
            </w:r>
          </w:p>
        </w:tc>
        <w:tc>
          <w:tcPr>
            <w:tcW w:w="1623" w:type="dxa"/>
            <w:tcMar>
              <w:top w:w="0" w:type="dxa"/>
              <w:left w:w="45" w:type="dxa"/>
              <w:bottom w:w="0" w:type="dxa"/>
              <w:right w:w="45" w:type="dxa"/>
            </w:tcMar>
            <w:vAlign w:val="center"/>
          </w:tcPr>
          <w:p w14:paraId="1298D5B7"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2B47B6" w:rsidRPr="00B3086D" w14:paraId="0B1A2BA2" w14:textId="77777777" w:rsidTr="00614157">
        <w:trPr>
          <w:gridAfter w:val="1"/>
          <w:wAfter w:w="6" w:type="dxa"/>
          <w:trHeight w:val="285"/>
        </w:trPr>
        <w:tc>
          <w:tcPr>
            <w:tcW w:w="7650" w:type="dxa"/>
            <w:tcMar>
              <w:top w:w="0" w:type="dxa"/>
              <w:left w:w="45" w:type="dxa"/>
              <w:bottom w:w="0" w:type="dxa"/>
              <w:right w:w="45" w:type="dxa"/>
            </w:tcMar>
            <w:vAlign w:val="center"/>
          </w:tcPr>
          <w:p w14:paraId="47CD069B"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2.10. Kiểm tra cấu hình logging cho chính sách Firewall</w:t>
            </w:r>
          </w:p>
        </w:tc>
        <w:tc>
          <w:tcPr>
            <w:tcW w:w="1623" w:type="dxa"/>
            <w:tcMar>
              <w:top w:w="0" w:type="dxa"/>
              <w:left w:w="45" w:type="dxa"/>
              <w:bottom w:w="0" w:type="dxa"/>
              <w:right w:w="45" w:type="dxa"/>
            </w:tcMar>
            <w:vAlign w:val="center"/>
          </w:tcPr>
          <w:p w14:paraId="1F834C7D"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2B47B6" w:rsidRPr="00B3086D" w14:paraId="248EB2A5" w14:textId="77777777" w:rsidTr="00614157">
        <w:trPr>
          <w:gridAfter w:val="1"/>
          <w:wAfter w:w="6" w:type="dxa"/>
          <w:trHeight w:val="285"/>
        </w:trPr>
        <w:tc>
          <w:tcPr>
            <w:tcW w:w="7650" w:type="dxa"/>
            <w:tcMar>
              <w:top w:w="0" w:type="dxa"/>
              <w:left w:w="45" w:type="dxa"/>
              <w:bottom w:w="0" w:type="dxa"/>
              <w:right w:w="45" w:type="dxa"/>
            </w:tcMar>
            <w:vAlign w:val="center"/>
          </w:tcPr>
          <w:p w14:paraId="06089FA0"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2.11. Kiểm tra cấu hình Antivirus Machine Learning Detection </w:t>
            </w:r>
          </w:p>
        </w:tc>
        <w:tc>
          <w:tcPr>
            <w:tcW w:w="1623" w:type="dxa"/>
            <w:tcMar>
              <w:top w:w="0" w:type="dxa"/>
              <w:left w:w="45" w:type="dxa"/>
              <w:bottom w:w="0" w:type="dxa"/>
              <w:right w:w="45" w:type="dxa"/>
            </w:tcMar>
            <w:vAlign w:val="center"/>
          </w:tcPr>
          <w:p w14:paraId="13E07254"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bl>
    <w:p w14:paraId="7E1A3839" w14:textId="77777777" w:rsidR="002B47B6" w:rsidRPr="00B3086D" w:rsidRDefault="002B47B6" w:rsidP="002B47B6">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2B47B6" w:rsidRPr="00B3086D" w14:paraId="66425315"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59BAD329" w14:textId="77777777" w:rsidR="002B47B6" w:rsidRPr="00B3086D" w:rsidRDefault="002B47B6"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6F43BBFC" w14:textId="77777777" w:rsidR="002B47B6" w:rsidRPr="00B3086D" w:rsidRDefault="002B47B6" w:rsidP="00614157">
            <w:pPr>
              <w:jc w:val="right"/>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148FA890" w14:textId="77777777" w:rsidR="002B47B6" w:rsidRPr="00B3086D" w:rsidRDefault="002B47B6" w:rsidP="00614157">
            <w:pPr>
              <w:jc w:val="right"/>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2B47B6" w:rsidRPr="001D6F94" w14:paraId="3C76BCDA"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197A445E" w14:textId="77777777" w:rsidR="002B47B6" w:rsidRPr="00B3086D" w:rsidRDefault="002B47B6"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chính sách mật khẩu</w:t>
            </w:r>
          </w:p>
        </w:tc>
        <w:tc>
          <w:tcPr>
            <w:tcW w:w="3510" w:type="dxa"/>
            <w:tcBorders>
              <w:top w:val="single" w:sz="4" w:space="0" w:color="auto"/>
              <w:left w:val="single" w:sz="4" w:space="0" w:color="auto"/>
              <w:bottom w:val="single" w:sz="4" w:space="0" w:color="auto"/>
              <w:right w:val="single" w:sz="4" w:space="0" w:color="auto"/>
            </w:tcBorders>
            <w:vAlign w:val="center"/>
            <w:hideMark/>
          </w:tcPr>
          <w:p w14:paraId="029D87AB"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chính sách mật khẩu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706A6377"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chính sách mật khẩu với ít nhất độ dài mật khẩu là 8, hết hạn mật khẩu được bật và không được reuse password</w:t>
            </w:r>
          </w:p>
        </w:tc>
      </w:tr>
      <w:tr w:rsidR="002B47B6" w:rsidRPr="00B3086D" w14:paraId="08C70FD2"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3237C1E6"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Idle Timeout</w:t>
            </w:r>
          </w:p>
        </w:tc>
        <w:tc>
          <w:tcPr>
            <w:tcW w:w="3510" w:type="dxa"/>
            <w:tcBorders>
              <w:top w:val="single" w:sz="4" w:space="0" w:color="auto"/>
              <w:left w:val="single" w:sz="4" w:space="0" w:color="auto"/>
              <w:bottom w:val="single" w:sz="4" w:space="0" w:color="auto"/>
              <w:right w:val="single" w:sz="4" w:space="0" w:color="auto"/>
            </w:tcBorders>
            <w:vAlign w:val="center"/>
          </w:tcPr>
          <w:p w14:paraId="20167211"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Idle Timeout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tcPr>
          <w:p w14:paraId="1822C407"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Idle Timeout</w:t>
            </w:r>
          </w:p>
        </w:tc>
      </w:tr>
      <w:tr w:rsidR="00635A3A" w:rsidRPr="001D6F94" w14:paraId="2A511CE9"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5E404371" w14:textId="217B35B0" w:rsidR="00635A3A" w:rsidRPr="00B3086D" w:rsidRDefault="00635A3A"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HA</w:t>
            </w:r>
          </w:p>
        </w:tc>
        <w:tc>
          <w:tcPr>
            <w:tcW w:w="3510" w:type="dxa"/>
            <w:tcBorders>
              <w:top w:val="single" w:sz="4" w:space="0" w:color="auto"/>
              <w:left w:val="single" w:sz="4" w:space="0" w:color="auto"/>
              <w:bottom w:val="single" w:sz="4" w:space="0" w:color="auto"/>
              <w:right w:val="single" w:sz="4" w:space="0" w:color="auto"/>
            </w:tcBorders>
            <w:vAlign w:val="center"/>
          </w:tcPr>
          <w:p w14:paraId="6268255C" w14:textId="29E2C698" w:rsidR="00635A3A" w:rsidRPr="00B3086D" w:rsidRDefault="00635A3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HA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tcPr>
          <w:p w14:paraId="506E160F" w14:textId="08E22858" w:rsidR="00635A3A" w:rsidRPr="00B3086D" w:rsidRDefault="00635A3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HA</w:t>
            </w:r>
          </w:p>
        </w:tc>
      </w:tr>
      <w:tr w:rsidR="002B47B6" w:rsidRPr="001D6F94" w14:paraId="25587FED"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57B6A582" w14:textId="77777777" w:rsidR="002B47B6" w:rsidRPr="00B3086D" w:rsidRDefault="002B47B6"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chính sách Firewall</w:t>
            </w:r>
          </w:p>
        </w:tc>
        <w:tc>
          <w:tcPr>
            <w:tcW w:w="3510" w:type="dxa"/>
            <w:tcBorders>
              <w:top w:val="single" w:sz="4" w:space="0" w:color="auto"/>
              <w:left w:val="single" w:sz="4" w:space="0" w:color="auto"/>
              <w:bottom w:val="single" w:sz="4" w:space="0" w:color="auto"/>
              <w:right w:val="single" w:sz="4" w:space="0" w:color="auto"/>
            </w:tcBorders>
            <w:vAlign w:val="center"/>
            <w:hideMark/>
          </w:tcPr>
          <w:p w14:paraId="14F84B3D"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chính sách Firewall chưa được thực hiện</w:t>
            </w:r>
          </w:p>
          <w:p w14:paraId="146B22ED"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noProof/>
                <w:sz w:val="26"/>
                <w:szCs w:val="26"/>
                <w:lang w:val="vi-VN" w:eastAsia="zh-CN"/>
              </w:rPr>
              <w:drawing>
                <wp:inline distT="0" distB="0" distL="0" distR="0" wp14:anchorId="783757B6" wp14:editId="7E2CD04F">
                  <wp:extent cx="2362200" cy="1015365"/>
                  <wp:effectExtent l="0" t="0" r="0" b="0"/>
                  <wp:docPr id="164940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08848" name=""/>
                          <pic:cNvPicPr/>
                        </pic:nvPicPr>
                        <pic:blipFill>
                          <a:blip r:embed="rId26"/>
                          <a:stretch>
                            <a:fillRect/>
                          </a:stretch>
                        </pic:blipFill>
                        <pic:spPr>
                          <a:xfrm>
                            <a:off x="0" y="0"/>
                            <a:ext cx="2362200" cy="101536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6D27A7AD"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chính sách Firewall</w:t>
            </w:r>
          </w:p>
        </w:tc>
      </w:tr>
      <w:tr w:rsidR="002B47B6" w:rsidRPr="001D6F94" w14:paraId="2FF317B3"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4F30661D" w14:textId="77777777" w:rsidR="002B47B6" w:rsidRPr="001D6F94" w:rsidRDefault="002B47B6" w:rsidP="00B3086D">
            <w:pPr>
              <w:rPr>
                <w:rFonts w:ascii="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Kiểu tra cấu hình IDS</w:t>
            </w:r>
          </w:p>
        </w:tc>
        <w:tc>
          <w:tcPr>
            <w:tcW w:w="3510" w:type="dxa"/>
            <w:tcBorders>
              <w:top w:val="single" w:sz="4" w:space="0" w:color="auto"/>
              <w:left w:val="single" w:sz="4" w:space="0" w:color="auto"/>
              <w:bottom w:val="single" w:sz="4" w:space="0" w:color="auto"/>
              <w:right w:val="single" w:sz="4" w:space="0" w:color="auto"/>
            </w:tcBorders>
            <w:vAlign w:val="center"/>
            <w:hideMark/>
          </w:tcPr>
          <w:p w14:paraId="0ECA3729"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IDS cho chính sách Firewall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7EB2E473"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IDS cho chính sách Firewall</w:t>
            </w:r>
          </w:p>
        </w:tc>
      </w:tr>
      <w:tr w:rsidR="002B47B6" w:rsidRPr="001D6F94" w14:paraId="47619F07"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1BE0F4B0" w14:textId="77777777" w:rsidR="002B47B6" w:rsidRPr="001D6F94" w:rsidRDefault="002B47B6" w:rsidP="00B3086D">
            <w:pPr>
              <w:rPr>
                <w:rFonts w:ascii="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Kiểm tra cấu hình DNS</w:t>
            </w:r>
          </w:p>
        </w:tc>
        <w:tc>
          <w:tcPr>
            <w:tcW w:w="3510" w:type="dxa"/>
            <w:tcBorders>
              <w:top w:val="single" w:sz="4" w:space="0" w:color="auto"/>
              <w:left w:val="single" w:sz="4" w:space="0" w:color="auto"/>
              <w:bottom w:val="single" w:sz="4" w:space="0" w:color="auto"/>
              <w:right w:val="single" w:sz="4" w:space="0" w:color="auto"/>
            </w:tcBorders>
            <w:vAlign w:val="center"/>
            <w:hideMark/>
          </w:tcPr>
          <w:p w14:paraId="2017C26E"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DNS cho chính sách Firewall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4A8ABC2B"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DNS cho chính sách Firewall</w:t>
            </w:r>
          </w:p>
        </w:tc>
      </w:tr>
      <w:tr w:rsidR="002B47B6" w:rsidRPr="00B3086D" w14:paraId="0226684E"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071EAE7B"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Application Control</w:t>
            </w:r>
          </w:p>
        </w:tc>
        <w:tc>
          <w:tcPr>
            <w:tcW w:w="3510" w:type="dxa"/>
            <w:tcBorders>
              <w:top w:val="single" w:sz="4" w:space="0" w:color="auto"/>
              <w:left w:val="single" w:sz="4" w:space="0" w:color="auto"/>
              <w:bottom w:val="single" w:sz="4" w:space="0" w:color="auto"/>
              <w:right w:val="single" w:sz="4" w:space="0" w:color="auto"/>
            </w:tcBorders>
            <w:vAlign w:val="center"/>
          </w:tcPr>
          <w:p w14:paraId="3F185D7B"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Application Control cho chính sách Firewall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tcPr>
          <w:p w14:paraId="24C70563"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Application Control cho chính sách Firewall</w:t>
            </w:r>
          </w:p>
        </w:tc>
      </w:tr>
      <w:tr w:rsidR="002B47B6" w:rsidRPr="00B3086D" w14:paraId="3C55B783"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167C3ACD"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logging cho chính sách Firewall</w:t>
            </w:r>
          </w:p>
        </w:tc>
        <w:tc>
          <w:tcPr>
            <w:tcW w:w="3510" w:type="dxa"/>
            <w:tcBorders>
              <w:top w:val="single" w:sz="4" w:space="0" w:color="auto"/>
              <w:left w:val="single" w:sz="4" w:space="0" w:color="auto"/>
              <w:bottom w:val="single" w:sz="4" w:space="0" w:color="auto"/>
              <w:right w:val="single" w:sz="4" w:space="0" w:color="auto"/>
            </w:tcBorders>
            <w:vAlign w:val="center"/>
          </w:tcPr>
          <w:p w14:paraId="36E8825F"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cho chính sách Firewall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tcPr>
          <w:p w14:paraId="10DE5453"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cho chính sách Firewall</w:t>
            </w:r>
          </w:p>
        </w:tc>
      </w:tr>
      <w:tr w:rsidR="002B47B6" w:rsidRPr="00B3086D" w14:paraId="64DFC938"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3F6E01BE"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 xml:space="preserve">Kiểm tra cấu hình Antivirus Machine Learning Detection </w:t>
            </w:r>
          </w:p>
        </w:tc>
        <w:tc>
          <w:tcPr>
            <w:tcW w:w="3510" w:type="dxa"/>
            <w:tcBorders>
              <w:top w:val="single" w:sz="4" w:space="0" w:color="auto"/>
              <w:left w:val="single" w:sz="4" w:space="0" w:color="auto"/>
              <w:bottom w:val="single" w:sz="4" w:space="0" w:color="auto"/>
              <w:right w:val="single" w:sz="4" w:space="0" w:color="auto"/>
            </w:tcBorders>
            <w:vAlign w:val="center"/>
          </w:tcPr>
          <w:p w14:paraId="7A45B81A"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Antivirus Machine Learning Detection chưa được thực hiện</w:t>
            </w:r>
          </w:p>
          <w:p w14:paraId="5FB4B4BB"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zh-CN"/>
              </w:rPr>
              <w:lastRenderedPageBreak/>
              <w:drawing>
                <wp:inline distT="0" distB="0" distL="0" distR="0" wp14:anchorId="184055D2" wp14:editId="77291B26">
                  <wp:extent cx="2000529" cy="409632"/>
                  <wp:effectExtent l="0" t="0" r="0" b="9525"/>
                  <wp:docPr id="98987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72422" name=""/>
                          <pic:cNvPicPr/>
                        </pic:nvPicPr>
                        <pic:blipFill>
                          <a:blip r:embed="rId27"/>
                          <a:stretch>
                            <a:fillRect/>
                          </a:stretch>
                        </pic:blipFill>
                        <pic:spPr>
                          <a:xfrm>
                            <a:off x="0" y="0"/>
                            <a:ext cx="2000529" cy="409632"/>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32864A5E"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lastRenderedPageBreak/>
              <w:t>Thực hiện cấu hình Antivirus Machine Learning Detection</w:t>
            </w:r>
          </w:p>
        </w:tc>
      </w:tr>
    </w:tbl>
    <w:p w14:paraId="588ED4FD" w14:textId="77777777" w:rsidR="002B47B6" w:rsidRPr="00B3086D" w:rsidRDefault="002B47B6" w:rsidP="002B47B6">
      <w:pPr>
        <w:rPr>
          <w:rFonts w:ascii="Times New Roman" w:hAnsi="Times New Roman" w:cs="Times New Roman"/>
          <w:sz w:val="26"/>
          <w:szCs w:val="26"/>
          <w:lang w:val="it-IT" w:eastAsia="ko-KR"/>
        </w:rPr>
      </w:pPr>
    </w:p>
    <w:p w14:paraId="29FE4FA9" w14:textId="6E8F3971" w:rsidR="002B47B6" w:rsidRPr="00B3086D" w:rsidRDefault="002B47B6" w:rsidP="00A720ED">
      <w:pPr>
        <w:pStyle w:val="u3"/>
        <w:spacing w:after="120"/>
        <w:rPr>
          <w:rFonts w:ascii="Times New Roman" w:hAnsi="Times New Roman" w:cs="Times New Roman"/>
          <w:color w:val="0070C0"/>
          <w:sz w:val="26"/>
          <w:szCs w:val="26"/>
          <w:lang w:val="it-IT" w:eastAsia="ko-KR"/>
        </w:rPr>
      </w:pPr>
      <w:bookmarkStart w:id="57" w:name="_Toc214872489"/>
      <w:bookmarkStart w:id="58" w:name="_Toc214883272"/>
      <w:r w:rsidRPr="00B3086D">
        <w:rPr>
          <w:rFonts w:ascii="Times New Roman" w:hAnsi="Times New Roman" w:cs="Times New Roman"/>
          <w:color w:val="0070C0"/>
          <w:sz w:val="26"/>
          <w:szCs w:val="26"/>
          <w:lang w:val="it-IT" w:eastAsia="ko-KR"/>
        </w:rPr>
        <w:t>3.2. FW_FortiGate_192.169.2.254</w:t>
      </w:r>
      <w:r w:rsidR="001774EB" w:rsidRPr="00B3086D">
        <w:rPr>
          <w:rFonts w:ascii="Times New Roman" w:hAnsi="Times New Roman" w:cs="Times New Roman"/>
          <w:color w:val="0070C0"/>
          <w:sz w:val="26"/>
          <w:szCs w:val="26"/>
          <w:lang w:val="it-IT" w:eastAsia="ko-KR"/>
        </w:rPr>
        <w:t xml:space="preserve"> (HA)</w:t>
      </w:r>
      <w:bookmarkEnd w:id="57"/>
      <w:bookmarkEnd w:id="58"/>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2B47B6" w:rsidRPr="00B3086D" w14:paraId="337B3172"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32869429" w14:textId="77777777" w:rsidR="002B47B6" w:rsidRPr="001D6F94" w:rsidRDefault="002B47B6"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6FEEB3F8"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2B47B6" w:rsidRPr="00B3086D" w14:paraId="55371132"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1824C21A" w14:textId="77777777" w:rsidR="002B47B6" w:rsidRPr="00B3086D" w:rsidRDefault="002B47B6" w:rsidP="007A591E">
            <w:pPr>
              <w:pStyle w:val="oancuaDanhsach"/>
              <w:numPr>
                <w:ilvl w:val="0"/>
                <w:numId w:val="13"/>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2B47B6" w:rsidRPr="00B3086D" w14:paraId="63B1C58B" w14:textId="77777777" w:rsidTr="00614157">
        <w:trPr>
          <w:gridAfter w:val="1"/>
          <w:wAfter w:w="6" w:type="dxa"/>
          <w:trHeight w:val="285"/>
        </w:trPr>
        <w:tc>
          <w:tcPr>
            <w:tcW w:w="7650" w:type="dxa"/>
            <w:tcMar>
              <w:top w:w="0" w:type="dxa"/>
              <w:left w:w="45" w:type="dxa"/>
              <w:bottom w:w="0" w:type="dxa"/>
              <w:right w:w="45" w:type="dxa"/>
            </w:tcMar>
            <w:vAlign w:val="center"/>
            <w:hideMark/>
          </w:tcPr>
          <w:p w14:paraId="3C9B9C62"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38CB20B0" w14:textId="77777777" w:rsidR="002B47B6" w:rsidRPr="00B3086D" w:rsidRDefault="002B47B6"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13525DBE" w14:textId="77777777" w:rsidTr="00614157">
        <w:trPr>
          <w:gridAfter w:val="1"/>
          <w:wAfter w:w="6" w:type="dxa"/>
          <w:trHeight w:val="285"/>
        </w:trPr>
        <w:tc>
          <w:tcPr>
            <w:tcW w:w="7650" w:type="dxa"/>
            <w:tcMar>
              <w:top w:w="0" w:type="dxa"/>
              <w:left w:w="45" w:type="dxa"/>
              <w:bottom w:w="0" w:type="dxa"/>
              <w:right w:w="45" w:type="dxa"/>
            </w:tcMar>
            <w:vAlign w:val="center"/>
            <w:hideMark/>
          </w:tcPr>
          <w:p w14:paraId="35F45BE2"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7A75C6A3"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2E3026C2" w14:textId="77777777" w:rsidTr="00614157">
        <w:trPr>
          <w:gridAfter w:val="1"/>
          <w:wAfter w:w="6" w:type="dxa"/>
          <w:trHeight w:val="285"/>
        </w:trPr>
        <w:tc>
          <w:tcPr>
            <w:tcW w:w="7650" w:type="dxa"/>
            <w:tcMar>
              <w:top w:w="0" w:type="dxa"/>
              <w:left w:w="45" w:type="dxa"/>
              <w:bottom w:w="0" w:type="dxa"/>
              <w:right w:w="45" w:type="dxa"/>
            </w:tcMar>
            <w:vAlign w:val="center"/>
            <w:hideMark/>
          </w:tcPr>
          <w:p w14:paraId="59E305AF"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chính sách mật khẩu </w:t>
            </w:r>
          </w:p>
        </w:tc>
        <w:tc>
          <w:tcPr>
            <w:tcW w:w="1623" w:type="dxa"/>
            <w:tcMar>
              <w:top w:w="0" w:type="dxa"/>
              <w:left w:w="45" w:type="dxa"/>
              <w:bottom w:w="0" w:type="dxa"/>
              <w:right w:w="45" w:type="dxa"/>
            </w:tcMar>
            <w:vAlign w:val="center"/>
            <w:hideMark/>
          </w:tcPr>
          <w:p w14:paraId="755DE53C"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22521A30" w14:textId="77777777" w:rsidTr="00614157">
        <w:trPr>
          <w:gridAfter w:val="1"/>
          <w:wAfter w:w="6" w:type="dxa"/>
          <w:trHeight w:val="285"/>
        </w:trPr>
        <w:tc>
          <w:tcPr>
            <w:tcW w:w="7650" w:type="dxa"/>
            <w:tcMar>
              <w:top w:w="0" w:type="dxa"/>
              <w:left w:w="45" w:type="dxa"/>
              <w:bottom w:w="0" w:type="dxa"/>
              <w:right w:w="45" w:type="dxa"/>
            </w:tcMar>
            <w:vAlign w:val="center"/>
          </w:tcPr>
          <w:p w14:paraId="084BB2FA"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1.4. Kiểm tra cấu hình Idle Timeout</w:t>
            </w:r>
          </w:p>
        </w:tc>
        <w:tc>
          <w:tcPr>
            <w:tcW w:w="1623" w:type="dxa"/>
            <w:tcMar>
              <w:top w:w="0" w:type="dxa"/>
              <w:left w:w="45" w:type="dxa"/>
              <w:bottom w:w="0" w:type="dxa"/>
              <w:right w:w="45" w:type="dxa"/>
            </w:tcMar>
            <w:vAlign w:val="center"/>
          </w:tcPr>
          <w:p w14:paraId="5B1DD3C5" w14:textId="77777777" w:rsidR="002B47B6" w:rsidRPr="00B3086D" w:rsidRDefault="002B47B6"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2B47B6" w:rsidRPr="00B3086D" w14:paraId="5F2B8FAA"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42C37350"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 quản trị thiết bị</w:t>
            </w:r>
          </w:p>
        </w:tc>
      </w:tr>
      <w:tr w:rsidR="002B47B6" w:rsidRPr="00B3086D" w14:paraId="4C254296" w14:textId="77777777" w:rsidTr="00614157">
        <w:trPr>
          <w:gridAfter w:val="1"/>
          <w:wAfter w:w="6" w:type="dxa"/>
          <w:trHeight w:val="285"/>
        </w:trPr>
        <w:tc>
          <w:tcPr>
            <w:tcW w:w="7650" w:type="dxa"/>
            <w:tcMar>
              <w:top w:w="0" w:type="dxa"/>
              <w:left w:w="45" w:type="dxa"/>
              <w:bottom w:w="0" w:type="dxa"/>
              <w:right w:w="45" w:type="dxa"/>
            </w:tcMar>
            <w:vAlign w:val="center"/>
            <w:hideMark/>
          </w:tcPr>
          <w:p w14:paraId="2533512A"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cấu hình HTTPS và SSH</w:t>
            </w:r>
          </w:p>
        </w:tc>
        <w:tc>
          <w:tcPr>
            <w:tcW w:w="1623" w:type="dxa"/>
            <w:tcMar>
              <w:top w:w="0" w:type="dxa"/>
              <w:left w:w="45" w:type="dxa"/>
              <w:bottom w:w="0" w:type="dxa"/>
              <w:right w:w="45" w:type="dxa"/>
            </w:tcMar>
            <w:vAlign w:val="center"/>
            <w:hideMark/>
          </w:tcPr>
          <w:p w14:paraId="3CBD7B05"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2AFD8675" w14:textId="77777777" w:rsidTr="00614157">
        <w:trPr>
          <w:gridAfter w:val="1"/>
          <w:wAfter w:w="6" w:type="dxa"/>
          <w:trHeight w:val="285"/>
        </w:trPr>
        <w:tc>
          <w:tcPr>
            <w:tcW w:w="7650" w:type="dxa"/>
            <w:tcMar>
              <w:top w:w="0" w:type="dxa"/>
              <w:left w:w="45" w:type="dxa"/>
              <w:bottom w:w="0" w:type="dxa"/>
              <w:right w:w="45" w:type="dxa"/>
            </w:tcMar>
            <w:vAlign w:val="center"/>
            <w:hideMark/>
          </w:tcPr>
          <w:p w14:paraId="4C78512E"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HA</w:t>
            </w:r>
          </w:p>
        </w:tc>
        <w:tc>
          <w:tcPr>
            <w:tcW w:w="1623" w:type="dxa"/>
            <w:tcMar>
              <w:top w:w="0" w:type="dxa"/>
              <w:left w:w="45" w:type="dxa"/>
              <w:bottom w:w="0" w:type="dxa"/>
              <w:right w:w="45" w:type="dxa"/>
            </w:tcMar>
            <w:vAlign w:val="center"/>
            <w:hideMark/>
          </w:tcPr>
          <w:p w14:paraId="3ECF1FA3"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1436D425" w14:textId="77777777" w:rsidTr="00614157">
        <w:trPr>
          <w:gridAfter w:val="1"/>
          <w:wAfter w:w="6" w:type="dxa"/>
          <w:trHeight w:val="285"/>
        </w:trPr>
        <w:tc>
          <w:tcPr>
            <w:tcW w:w="7650" w:type="dxa"/>
            <w:tcMar>
              <w:top w:w="0" w:type="dxa"/>
              <w:left w:w="45" w:type="dxa"/>
              <w:bottom w:w="0" w:type="dxa"/>
              <w:right w:w="45" w:type="dxa"/>
            </w:tcMar>
            <w:vAlign w:val="center"/>
            <w:hideMark/>
          </w:tcPr>
          <w:p w14:paraId="5B1C12F7"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cập nhật Antivirus tự động</w:t>
            </w:r>
          </w:p>
        </w:tc>
        <w:tc>
          <w:tcPr>
            <w:tcW w:w="1623" w:type="dxa"/>
            <w:tcMar>
              <w:top w:w="0" w:type="dxa"/>
              <w:left w:w="45" w:type="dxa"/>
              <w:bottom w:w="0" w:type="dxa"/>
              <w:right w:w="45" w:type="dxa"/>
            </w:tcMar>
            <w:vAlign w:val="center"/>
            <w:hideMark/>
          </w:tcPr>
          <w:p w14:paraId="5F106D1D"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2C22DC33" w14:textId="77777777" w:rsidTr="00614157">
        <w:trPr>
          <w:gridAfter w:val="1"/>
          <w:wAfter w:w="6" w:type="dxa"/>
          <w:trHeight w:val="285"/>
        </w:trPr>
        <w:tc>
          <w:tcPr>
            <w:tcW w:w="7650" w:type="dxa"/>
            <w:tcMar>
              <w:top w:w="0" w:type="dxa"/>
              <w:left w:w="45" w:type="dxa"/>
              <w:bottom w:w="0" w:type="dxa"/>
              <w:right w:w="45" w:type="dxa"/>
            </w:tcMar>
            <w:vAlign w:val="center"/>
            <w:hideMark/>
          </w:tcPr>
          <w:p w14:paraId="1675446B"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đồng bộ thời gian</w:t>
            </w:r>
          </w:p>
        </w:tc>
        <w:tc>
          <w:tcPr>
            <w:tcW w:w="1623" w:type="dxa"/>
            <w:tcMar>
              <w:top w:w="0" w:type="dxa"/>
              <w:left w:w="45" w:type="dxa"/>
              <w:bottom w:w="0" w:type="dxa"/>
              <w:right w:w="45" w:type="dxa"/>
            </w:tcMar>
            <w:vAlign w:val="center"/>
            <w:hideMark/>
          </w:tcPr>
          <w:p w14:paraId="2BCE8075"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13C6B6B2" w14:textId="77777777" w:rsidTr="00614157">
        <w:trPr>
          <w:gridAfter w:val="1"/>
          <w:wAfter w:w="6" w:type="dxa"/>
          <w:trHeight w:val="285"/>
        </w:trPr>
        <w:tc>
          <w:tcPr>
            <w:tcW w:w="7650" w:type="dxa"/>
            <w:tcMar>
              <w:top w:w="0" w:type="dxa"/>
              <w:left w:w="45" w:type="dxa"/>
              <w:bottom w:w="0" w:type="dxa"/>
              <w:right w:w="45" w:type="dxa"/>
            </w:tcMar>
            <w:vAlign w:val="center"/>
          </w:tcPr>
          <w:p w14:paraId="5066663F"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 Kiểm tra cấu hình chính sách Firewall</w:t>
            </w:r>
          </w:p>
        </w:tc>
        <w:tc>
          <w:tcPr>
            <w:tcW w:w="1623" w:type="dxa"/>
            <w:tcMar>
              <w:top w:w="0" w:type="dxa"/>
              <w:left w:w="45" w:type="dxa"/>
              <w:bottom w:w="0" w:type="dxa"/>
              <w:right w:w="45" w:type="dxa"/>
            </w:tcMar>
            <w:vAlign w:val="center"/>
          </w:tcPr>
          <w:p w14:paraId="036D50F0"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2B47B6" w:rsidRPr="00B3086D" w14:paraId="1E35162D" w14:textId="77777777" w:rsidTr="00614157">
        <w:trPr>
          <w:gridAfter w:val="1"/>
          <w:wAfter w:w="6" w:type="dxa"/>
          <w:trHeight w:val="285"/>
        </w:trPr>
        <w:tc>
          <w:tcPr>
            <w:tcW w:w="7650" w:type="dxa"/>
            <w:tcMar>
              <w:top w:w="0" w:type="dxa"/>
              <w:left w:w="45" w:type="dxa"/>
              <w:bottom w:w="0" w:type="dxa"/>
              <w:right w:w="45" w:type="dxa"/>
            </w:tcMar>
            <w:vAlign w:val="center"/>
          </w:tcPr>
          <w:p w14:paraId="495B8449" w14:textId="77777777" w:rsidR="002B47B6" w:rsidRPr="00B3086D" w:rsidRDefault="002B47B6" w:rsidP="00B3086D">
            <w:pPr>
              <w:spacing w:line="240" w:lineRule="auto"/>
              <w:rPr>
                <w:rFonts w:ascii="Times New Roman" w:eastAsia="Times New Roman" w:hAnsi="Times New Roman" w:cs="Times New Roman"/>
                <w:b w:val="0"/>
                <w:color w:val="0F0F3F"/>
                <w:sz w:val="26"/>
                <w:szCs w:val="26"/>
              </w:rPr>
            </w:pPr>
            <w:r w:rsidRPr="00B3086D">
              <w:rPr>
                <w:rFonts w:ascii="Times New Roman" w:eastAsia="Times New Roman" w:hAnsi="Times New Roman" w:cs="Times New Roman"/>
                <w:b w:val="0"/>
                <w:bCs/>
                <w:color w:val="0F0F3F"/>
                <w:sz w:val="26"/>
                <w:szCs w:val="26"/>
              </w:rPr>
              <w:t>2.</w:t>
            </w:r>
            <w:r w:rsidRPr="00B3086D">
              <w:rPr>
                <w:rFonts w:ascii="Times New Roman" w:eastAsia="Times New Roman" w:hAnsi="Times New Roman" w:cs="Times New Roman"/>
                <w:b w:val="0"/>
                <w:color w:val="0F0F3F"/>
                <w:sz w:val="26"/>
                <w:szCs w:val="26"/>
              </w:rPr>
              <w:t>6</w:t>
            </w:r>
            <w:r w:rsidRPr="00B3086D">
              <w:rPr>
                <w:rFonts w:ascii="Times New Roman" w:eastAsia="Times New Roman" w:hAnsi="Times New Roman" w:cs="Times New Roman"/>
                <w:bCs/>
                <w:color w:val="0F0F3F"/>
                <w:sz w:val="26"/>
                <w:szCs w:val="26"/>
              </w:rPr>
              <w:t xml:space="preserve">. </w:t>
            </w:r>
            <w:r w:rsidRPr="00B3086D">
              <w:rPr>
                <w:rFonts w:ascii="Times New Roman" w:eastAsia="Times New Roman" w:hAnsi="Times New Roman" w:cs="Times New Roman"/>
                <w:b w:val="0"/>
                <w:color w:val="0F0F3F"/>
                <w:sz w:val="26"/>
                <w:szCs w:val="26"/>
              </w:rPr>
              <w:t>Kiểm tra cấu hình IPS</w:t>
            </w:r>
          </w:p>
        </w:tc>
        <w:tc>
          <w:tcPr>
            <w:tcW w:w="1623" w:type="dxa"/>
            <w:tcMar>
              <w:top w:w="0" w:type="dxa"/>
              <w:left w:w="45" w:type="dxa"/>
              <w:bottom w:w="0" w:type="dxa"/>
              <w:right w:w="45" w:type="dxa"/>
            </w:tcMar>
            <w:vAlign w:val="center"/>
          </w:tcPr>
          <w:p w14:paraId="56EEB225"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2B47B6" w:rsidRPr="00B3086D" w14:paraId="08EB9ABD" w14:textId="77777777" w:rsidTr="00614157">
        <w:trPr>
          <w:gridAfter w:val="1"/>
          <w:wAfter w:w="6" w:type="dxa"/>
          <w:trHeight w:val="285"/>
        </w:trPr>
        <w:tc>
          <w:tcPr>
            <w:tcW w:w="7650" w:type="dxa"/>
            <w:tcMar>
              <w:top w:w="0" w:type="dxa"/>
              <w:left w:w="45" w:type="dxa"/>
              <w:bottom w:w="0" w:type="dxa"/>
              <w:right w:w="45" w:type="dxa"/>
            </w:tcMar>
            <w:vAlign w:val="center"/>
          </w:tcPr>
          <w:p w14:paraId="75A082ED"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 Kiểm tra cấu hình DNS</w:t>
            </w:r>
          </w:p>
        </w:tc>
        <w:tc>
          <w:tcPr>
            <w:tcW w:w="1623" w:type="dxa"/>
            <w:tcMar>
              <w:top w:w="0" w:type="dxa"/>
              <w:left w:w="45" w:type="dxa"/>
              <w:bottom w:w="0" w:type="dxa"/>
              <w:right w:w="45" w:type="dxa"/>
            </w:tcMar>
            <w:vAlign w:val="center"/>
          </w:tcPr>
          <w:p w14:paraId="29CBC259"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2B47B6" w:rsidRPr="00B3086D" w14:paraId="4A9564B0" w14:textId="77777777" w:rsidTr="00614157">
        <w:trPr>
          <w:gridAfter w:val="1"/>
          <w:wAfter w:w="6" w:type="dxa"/>
          <w:trHeight w:val="285"/>
        </w:trPr>
        <w:tc>
          <w:tcPr>
            <w:tcW w:w="7650" w:type="dxa"/>
            <w:tcMar>
              <w:top w:w="0" w:type="dxa"/>
              <w:left w:w="45" w:type="dxa"/>
              <w:bottom w:w="0" w:type="dxa"/>
              <w:right w:w="45" w:type="dxa"/>
            </w:tcMar>
            <w:vAlign w:val="center"/>
          </w:tcPr>
          <w:p w14:paraId="519C064C"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 Kiểm tra cấu hình Application Control</w:t>
            </w:r>
          </w:p>
        </w:tc>
        <w:tc>
          <w:tcPr>
            <w:tcW w:w="1623" w:type="dxa"/>
            <w:tcMar>
              <w:top w:w="0" w:type="dxa"/>
              <w:left w:w="45" w:type="dxa"/>
              <w:bottom w:w="0" w:type="dxa"/>
              <w:right w:w="45" w:type="dxa"/>
            </w:tcMar>
            <w:vAlign w:val="center"/>
          </w:tcPr>
          <w:p w14:paraId="69AA6FF1"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2B47B6" w:rsidRPr="00B3086D" w14:paraId="7343C6B9" w14:textId="77777777" w:rsidTr="00614157">
        <w:trPr>
          <w:gridAfter w:val="1"/>
          <w:wAfter w:w="6" w:type="dxa"/>
          <w:trHeight w:val="285"/>
        </w:trPr>
        <w:tc>
          <w:tcPr>
            <w:tcW w:w="7650" w:type="dxa"/>
            <w:tcMar>
              <w:top w:w="0" w:type="dxa"/>
              <w:left w:w="45" w:type="dxa"/>
              <w:bottom w:w="0" w:type="dxa"/>
              <w:right w:w="45" w:type="dxa"/>
            </w:tcMar>
            <w:vAlign w:val="center"/>
          </w:tcPr>
          <w:p w14:paraId="6044A29B"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2.9. Kiểm tra cấu hình logging</w:t>
            </w:r>
          </w:p>
        </w:tc>
        <w:tc>
          <w:tcPr>
            <w:tcW w:w="1623" w:type="dxa"/>
            <w:tcMar>
              <w:top w:w="0" w:type="dxa"/>
              <w:left w:w="45" w:type="dxa"/>
              <w:bottom w:w="0" w:type="dxa"/>
              <w:right w:w="45" w:type="dxa"/>
            </w:tcMar>
            <w:vAlign w:val="center"/>
          </w:tcPr>
          <w:p w14:paraId="441EF903"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2B47B6" w:rsidRPr="00B3086D" w14:paraId="5845C1F7" w14:textId="77777777" w:rsidTr="00614157">
        <w:trPr>
          <w:gridAfter w:val="1"/>
          <w:wAfter w:w="6" w:type="dxa"/>
          <w:trHeight w:val="285"/>
        </w:trPr>
        <w:tc>
          <w:tcPr>
            <w:tcW w:w="7650" w:type="dxa"/>
            <w:tcMar>
              <w:top w:w="0" w:type="dxa"/>
              <w:left w:w="45" w:type="dxa"/>
              <w:bottom w:w="0" w:type="dxa"/>
              <w:right w:w="45" w:type="dxa"/>
            </w:tcMar>
            <w:vAlign w:val="center"/>
          </w:tcPr>
          <w:p w14:paraId="0A2B90DC"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2.10. Kiểm tra cấu hình logging cho chính sách Firewall</w:t>
            </w:r>
          </w:p>
        </w:tc>
        <w:tc>
          <w:tcPr>
            <w:tcW w:w="1623" w:type="dxa"/>
            <w:tcMar>
              <w:top w:w="0" w:type="dxa"/>
              <w:left w:w="45" w:type="dxa"/>
              <w:bottom w:w="0" w:type="dxa"/>
              <w:right w:w="45" w:type="dxa"/>
            </w:tcMar>
            <w:vAlign w:val="center"/>
          </w:tcPr>
          <w:p w14:paraId="4460FFE5"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2B47B6" w:rsidRPr="00B3086D" w14:paraId="361A111D" w14:textId="77777777" w:rsidTr="00614157">
        <w:trPr>
          <w:gridAfter w:val="1"/>
          <w:wAfter w:w="6" w:type="dxa"/>
          <w:trHeight w:val="285"/>
        </w:trPr>
        <w:tc>
          <w:tcPr>
            <w:tcW w:w="7650" w:type="dxa"/>
            <w:tcMar>
              <w:top w:w="0" w:type="dxa"/>
              <w:left w:w="45" w:type="dxa"/>
              <w:bottom w:w="0" w:type="dxa"/>
              <w:right w:w="45" w:type="dxa"/>
            </w:tcMar>
            <w:vAlign w:val="center"/>
          </w:tcPr>
          <w:p w14:paraId="072F0F67"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2.11. Kiểm tra cấu hình Antivirus Machine Learning Detection </w:t>
            </w:r>
          </w:p>
        </w:tc>
        <w:tc>
          <w:tcPr>
            <w:tcW w:w="1623" w:type="dxa"/>
            <w:tcMar>
              <w:top w:w="0" w:type="dxa"/>
              <w:left w:w="45" w:type="dxa"/>
              <w:bottom w:w="0" w:type="dxa"/>
              <w:right w:w="45" w:type="dxa"/>
            </w:tcMar>
            <w:vAlign w:val="center"/>
          </w:tcPr>
          <w:p w14:paraId="336EA0C2"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bl>
    <w:p w14:paraId="698F7304" w14:textId="77777777" w:rsidR="002B47B6" w:rsidRPr="00B3086D" w:rsidRDefault="002B47B6" w:rsidP="002B47B6">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2B47B6" w:rsidRPr="00B3086D" w14:paraId="52CB8B9A"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23E6B03C" w14:textId="77777777" w:rsidR="002B47B6" w:rsidRPr="00B3086D" w:rsidRDefault="002B47B6"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6403C1A4" w14:textId="77777777" w:rsidR="002B47B6" w:rsidRPr="00B3086D" w:rsidRDefault="002B47B6"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7F28943B" w14:textId="77777777" w:rsidR="002B47B6" w:rsidRPr="00B3086D" w:rsidRDefault="002B47B6"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2B47B6" w:rsidRPr="001D6F94" w14:paraId="3715A84C"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65B769A3" w14:textId="77777777" w:rsidR="002B47B6" w:rsidRPr="00B3086D" w:rsidRDefault="002B47B6"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chính sách mật khẩu</w:t>
            </w:r>
          </w:p>
        </w:tc>
        <w:tc>
          <w:tcPr>
            <w:tcW w:w="3510" w:type="dxa"/>
            <w:tcBorders>
              <w:top w:val="single" w:sz="4" w:space="0" w:color="auto"/>
              <w:left w:val="single" w:sz="4" w:space="0" w:color="auto"/>
              <w:bottom w:val="single" w:sz="4" w:space="0" w:color="auto"/>
              <w:right w:val="single" w:sz="4" w:space="0" w:color="auto"/>
            </w:tcBorders>
            <w:vAlign w:val="center"/>
            <w:hideMark/>
          </w:tcPr>
          <w:p w14:paraId="485C721F"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chính sách mật khẩu chưa an toàn</w:t>
            </w:r>
          </w:p>
          <w:p w14:paraId="1D92FC49"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zh-CN"/>
              </w:rPr>
              <w:drawing>
                <wp:inline distT="0" distB="0" distL="0" distR="0" wp14:anchorId="090D1A06" wp14:editId="56AC1013">
                  <wp:extent cx="2362200" cy="782955"/>
                  <wp:effectExtent l="0" t="0" r="0" b="0"/>
                  <wp:docPr id="211188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83358" name=""/>
                          <pic:cNvPicPr/>
                        </pic:nvPicPr>
                        <pic:blipFill>
                          <a:blip r:embed="rId28"/>
                          <a:stretch>
                            <a:fillRect/>
                          </a:stretch>
                        </pic:blipFill>
                        <pic:spPr>
                          <a:xfrm>
                            <a:off x="0" y="0"/>
                            <a:ext cx="2362200" cy="78295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2AE53B03"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chính sách mật khẩu với ít nhất độ dài mật khẩu là 8, hết hạn mật khẩu được bật và không được reuse password</w:t>
            </w:r>
          </w:p>
        </w:tc>
      </w:tr>
      <w:tr w:rsidR="002B47B6" w:rsidRPr="001D6F94" w14:paraId="63993EDA" w14:textId="77777777" w:rsidTr="00A720ED">
        <w:trPr>
          <w:trHeight w:val="2029"/>
        </w:trPr>
        <w:tc>
          <w:tcPr>
            <w:tcW w:w="2405" w:type="dxa"/>
            <w:tcBorders>
              <w:top w:val="single" w:sz="4" w:space="0" w:color="auto"/>
              <w:left w:val="single" w:sz="4" w:space="0" w:color="auto"/>
              <w:bottom w:val="single" w:sz="4" w:space="0" w:color="auto"/>
              <w:right w:val="single" w:sz="4" w:space="0" w:color="auto"/>
            </w:tcBorders>
            <w:vAlign w:val="center"/>
            <w:hideMark/>
          </w:tcPr>
          <w:p w14:paraId="54E64D04" w14:textId="77777777" w:rsidR="002B47B6" w:rsidRPr="001D6F94" w:rsidRDefault="002B47B6" w:rsidP="00B3086D">
            <w:pPr>
              <w:rPr>
                <w:rFonts w:ascii="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Kiểm tra cấu hình DNS</w:t>
            </w:r>
          </w:p>
        </w:tc>
        <w:tc>
          <w:tcPr>
            <w:tcW w:w="3510" w:type="dxa"/>
            <w:tcBorders>
              <w:top w:val="single" w:sz="4" w:space="0" w:color="auto"/>
              <w:left w:val="single" w:sz="4" w:space="0" w:color="auto"/>
              <w:bottom w:val="single" w:sz="4" w:space="0" w:color="auto"/>
              <w:right w:val="single" w:sz="4" w:space="0" w:color="auto"/>
            </w:tcBorders>
            <w:vAlign w:val="center"/>
            <w:hideMark/>
          </w:tcPr>
          <w:p w14:paraId="22257164"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DNS cho chính sách Firewall chưa được thực hiện</w:t>
            </w:r>
          </w:p>
          <w:p w14:paraId="117BC220"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zh-CN"/>
              </w:rPr>
              <w:drawing>
                <wp:inline distT="0" distB="0" distL="0" distR="0" wp14:anchorId="21F19613" wp14:editId="4C172354">
                  <wp:extent cx="2362200" cy="422910"/>
                  <wp:effectExtent l="0" t="0" r="0" b="0"/>
                  <wp:docPr id="200929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93623" name=""/>
                          <pic:cNvPicPr/>
                        </pic:nvPicPr>
                        <pic:blipFill>
                          <a:blip r:embed="rId29"/>
                          <a:stretch>
                            <a:fillRect/>
                          </a:stretch>
                        </pic:blipFill>
                        <pic:spPr>
                          <a:xfrm>
                            <a:off x="0" y="0"/>
                            <a:ext cx="2362200" cy="42291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53D31353"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DNS cho chính sách Firewall</w:t>
            </w:r>
          </w:p>
        </w:tc>
      </w:tr>
    </w:tbl>
    <w:p w14:paraId="26F7D3AB" w14:textId="654E4010" w:rsidR="00354DE6" w:rsidRPr="00B3086D" w:rsidRDefault="00354DE6" w:rsidP="00A720ED">
      <w:pPr>
        <w:pStyle w:val="u3"/>
        <w:spacing w:before="120" w:after="120"/>
        <w:rPr>
          <w:rFonts w:ascii="Times New Roman" w:hAnsi="Times New Roman" w:cs="Times New Roman"/>
          <w:color w:val="0070C0"/>
          <w:sz w:val="26"/>
          <w:szCs w:val="26"/>
          <w:lang w:val="it-IT" w:eastAsia="ko-KR"/>
        </w:rPr>
      </w:pPr>
      <w:bookmarkStart w:id="59" w:name="_Toc214872490"/>
      <w:bookmarkStart w:id="60" w:name="_Toc214883273"/>
      <w:r w:rsidRPr="00B3086D">
        <w:rPr>
          <w:rFonts w:ascii="Times New Roman" w:hAnsi="Times New Roman" w:cs="Times New Roman"/>
          <w:color w:val="0070C0"/>
          <w:sz w:val="26"/>
          <w:szCs w:val="26"/>
          <w:lang w:val="it-IT" w:eastAsia="ko-KR"/>
        </w:rPr>
        <w:t>3.</w:t>
      </w:r>
      <w:r w:rsidR="001774EB" w:rsidRPr="00B3086D">
        <w:rPr>
          <w:rFonts w:ascii="Times New Roman" w:hAnsi="Times New Roman" w:cs="Times New Roman"/>
          <w:color w:val="0070C0"/>
          <w:sz w:val="26"/>
          <w:szCs w:val="26"/>
          <w:lang w:val="it-IT" w:eastAsia="ko-KR"/>
        </w:rPr>
        <w:t>3</w:t>
      </w:r>
      <w:r w:rsidRPr="00B3086D">
        <w:rPr>
          <w:rFonts w:ascii="Times New Roman" w:hAnsi="Times New Roman" w:cs="Times New Roman"/>
          <w:color w:val="0070C0"/>
          <w:sz w:val="26"/>
          <w:szCs w:val="26"/>
          <w:lang w:val="it-IT" w:eastAsia="ko-KR"/>
        </w:rPr>
        <w:t>. FW_FortiGate_192.169.2.254</w:t>
      </w:r>
      <w:r w:rsidR="001774EB" w:rsidRPr="00B3086D">
        <w:rPr>
          <w:rFonts w:ascii="Times New Roman" w:hAnsi="Times New Roman" w:cs="Times New Roman"/>
          <w:color w:val="0070C0"/>
          <w:sz w:val="26"/>
          <w:szCs w:val="26"/>
          <w:lang w:val="it-IT" w:eastAsia="ko-KR"/>
        </w:rPr>
        <w:t xml:space="preserve"> (HA)</w:t>
      </w:r>
      <w:bookmarkEnd w:id="59"/>
      <w:bookmarkEnd w:id="60"/>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354DE6" w:rsidRPr="00B3086D" w14:paraId="3C57DFDC"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0C8010A1" w14:textId="77777777" w:rsidR="00354DE6" w:rsidRPr="001D6F94" w:rsidRDefault="00354DE6"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280AAB3C" w14:textId="77777777" w:rsidR="00354DE6" w:rsidRPr="00B3086D" w:rsidRDefault="00354DE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354DE6" w:rsidRPr="00B3086D" w14:paraId="66FACB17"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1233C434" w14:textId="77777777" w:rsidR="00354DE6" w:rsidRPr="00B3086D" w:rsidRDefault="00354DE6" w:rsidP="00354DE6">
            <w:pPr>
              <w:pStyle w:val="oancuaDanhsach"/>
              <w:numPr>
                <w:ilvl w:val="0"/>
                <w:numId w:val="16"/>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354DE6" w:rsidRPr="00B3086D" w14:paraId="60458A59" w14:textId="77777777" w:rsidTr="00614157">
        <w:trPr>
          <w:gridAfter w:val="1"/>
          <w:wAfter w:w="6" w:type="dxa"/>
          <w:trHeight w:val="285"/>
        </w:trPr>
        <w:tc>
          <w:tcPr>
            <w:tcW w:w="7650" w:type="dxa"/>
            <w:tcMar>
              <w:top w:w="0" w:type="dxa"/>
              <w:left w:w="45" w:type="dxa"/>
              <w:bottom w:w="0" w:type="dxa"/>
              <w:right w:w="45" w:type="dxa"/>
            </w:tcMar>
            <w:vAlign w:val="center"/>
            <w:hideMark/>
          </w:tcPr>
          <w:p w14:paraId="3E4E2725"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57407E99" w14:textId="77777777" w:rsidR="00354DE6" w:rsidRPr="00B3086D" w:rsidRDefault="00354DE6"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00B050"/>
                <w:sz w:val="26"/>
                <w:szCs w:val="26"/>
              </w:rPr>
              <w:t>PASS</w:t>
            </w:r>
          </w:p>
        </w:tc>
      </w:tr>
      <w:tr w:rsidR="00354DE6" w:rsidRPr="00B3086D" w14:paraId="26D08666" w14:textId="77777777" w:rsidTr="00614157">
        <w:trPr>
          <w:gridAfter w:val="1"/>
          <w:wAfter w:w="6" w:type="dxa"/>
          <w:trHeight w:val="285"/>
        </w:trPr>
        <w:tc>
          <w:tcPr>
            <w:tcW w:w="7650" w:type="dxa"/>
            <w:tcMar>
              <w:top w:w="0" w:type="dxa"/>
              <w:left w:w="45" w:type="dxa"/>
              <w:bottom w:w="0" w:type="dxa"/>
              <w:right w:w="45" w:type="dxa"/>
            </w:tcMar>
            <w:vAlign w:val="center"/>
            <w:hideMark/>
          </w:tcPr>
          <w:p w14:paraId="66D95F35"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3C265D27" w14:textId="77777777" w:rsidR="00354DE6" w:rsidRPr="00B3086D" w:rsidRDefault="00354DE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354DE6" w:rsidRPr="00B3086D" w14:paraId="684ED175" w14:textId="77777777" w:rsidTr="00614157">
        <w:trPr>
          <w:gridAfter w:val="1"/>
          <w:wAfter w:w="6" w:type="dxa"/>
          <w:trHeight w:val="285"/>
        </w:trPr>
        <w:tc>
          <w:tcPr>
            <w:tcW w:w="7650" w:type="dxa"/>
            <w:tcMar>
              <w:top w:w="0" w:type="dxa"/>
              <w:left w:w="45" w:type="dxa"/>
              <w:bottom w:w="0" w:type="dxa"/>
              <w:right w:w="45" w:type="dxa"/>
            </w:tcMar>
            <w:vAlign w:val="center"/>
            <w:hideMark/>
          </w:tcPr>
          <w:p w14:paraId="28C0B9BE"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chính sách mật khẩu </w:t>
            </w:r>
          </w:p>
        </w:tc>
        <w:tc>
          <w:tcPr>
            <w:tcW w:w="1623" w:type="dxa"/>
            <w:tcMar>
              <w:top w:w="0" w:type="dxa"/>
              <w:left w:w="45" w:type="dxa"/>
              <w:bottom w:w="0" w:type="dxa"/>
              <w:right w:w="45" w:type="dxa"/>
            </w:tcMar>
            <w:vAlign w:val="center"/>
            <w:hideMark/>
          </w:tcPr>
          <w:p w14:paraId="04A27AD4" w14:textId="77777777" w:rsidR="00354DE6" w:rsidRPr="00B3086D" w:rsidRDefault="00354DE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354DE6" w:rsidRPr="00B3086D" w14:paraId="6E7CC2EA" w14:textId="77777777" w:rsidTr="00614157">
        <w:trPr>
          <w:gridAfter w:val="1"/>
          <w:wAfter w:w="6" w:type="dxa"/>
          <w:trHeight w:val="285"/>
        </w:trPr>
        <w:tc>
          <w:tcPr>
            <w:tcW w:w="7650" w:type="dxa"/>
            <w:tcMar>
              <w:top w:w="0" w:type="dxa"/>
              <w:left w:w="45" w:type="dxa"/>
              <w:bottom w:w="0" w:type="dxa"/>
              <w:right w:w="45" w:type="dxa"/>
            </w:tcMar>
            <w:vAlign w:val="center"/>
          </w:tcPr>
          <w:p w14:paraId="32C6696B"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1.4. Kiểm tra cấu hình Idle Timeout</w:t>
            </w:r>
          </w:p>
        </w:tc>
        <w:tc>
          <w:tcPr>
            <w:tcW w:w="1623" w:type="dxa"/>
            <w:tcMar>
              <w:top w:w="0" w:type="dxa"/>
              <w:left w:w="45" w:type="dxa"/>
              <w:bottom w:w="0" w:type="dxa"/>
              <w:right w:w="45" w:type="dxa"/>
            </w:tcMar>
            <w:vAlign w:val="center"/>
          </w:tcPr>
          <w:p w14:paraId="00C707A4" w14:textId="77777777" w:rsidR="00354DE6" w:rsidRPr="00B3086D" w:rsidRDefault="00354DE6"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354DE6" w:rsidRPr="00B3086D" w14:paraId="37CC4D7E"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434E8EE2" w14:textId="77777777" w:rsidR="00354DE6" w:rsidRPr="00B3086D" w:rsidRDefault="00354DE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 quản trị thiết bị</w:t>
            </w:r>
          </w:p>
        </w:tc>
      </w:tr>
      <w:tr w:rsidR="00354DE6" w:rsidRPr="00B3086D" w14:paraId="7FE82816" w14:textId="77777777" w:rsidTr="00614157">
        <w:trPr>
          <w:gridAfter w:val="1"/>
          <w:wAfter w:w="6" w:type="dxa"/>
          <w:trHeight w:val="285"/>
        </w:trPr>
        <w:tc>
          <w:tcPr>
            <w:tcW w:w="7650" w:type="dxa"/>
            <w:tcMar>
              <w:top w:w="0" w:type="dxa"/>
              <w:left w:w="45" w:type="dxa"/>
              <w:bottom w:w="0" w:type="dxa"/>
              <w:right w:w="45" w:type="dxa"/>
            </w:tcMar>
            <w:vAlign w:val="center"/>
            <w:hideMark/>
          </w:tcPr>
          <w:p w14:paraId="33C5A900"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2.1. Kiểm tra cấu hình HTTPS và SSH</w:t>
            </w:r>
          </w:p>
        </w:tc>
        <w:tc>
          <w:tcPr>
            <w:tcW w:w="1623" w:type="dxa"/>
            <w:tcMar>
              <w:top w:w="0" w:type="dxa"/>
              <w:left w:w="45" w:type="dxa"/>
              <w:bottom w:w="0" w:type="dxa"/>
              <w:right w:w="45" w:type="dxa"/>
            </w:tcMar>
            <w:vAlign w:val="center"/>
            <w:hideMark/>
          </w:tcPr>
          <w:p w14:paraId="40F130C1" w14:textId="77777777" w:rsidR="00354DE6" w:rsidRPr="00B3086D" w:rsidRDefault="00354DE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354DE6" w:rsidRPr="00B3086D" w14:paraId="45D5D3BA" w14:textId="77777777" w:rsidTr="00614157">
        <w:trPr>
          <w:gridAfter w:val="1"/>
          <w:wAfter w:w="6" w:type="dxa"/>
          <w:trHeight w:val="285"/>
        </w:trPr>
        <w:tc>
          <w:tcPr>
            <w:tcW w:w="7650" w:type="dxa"/>
            <w:tcMar>
              <w:top w:w="0" w:type="dxa"/>
              <w:left w:w="45" w:type="dxa"/>
              <w:bottom w:w="0" w:type="dxa"/>
              <w:right w:w="45" w:type="dxa"/>
            </w:tcMar>
            <w:vAlign w:val="center"/>
            <w:hideMark/>
          </w:tcPr>
          <w:p w14:paraId="0856DB3E"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HA</w:t>
            </w:r>
          </w:p>
        </w:tc>
        <w:tc>
          <w:tcPr>
            <w:tcW w:w="1623" w:type="dxa"/>
            <w:tcMar>
              <w:top w:w="0" w:type="dxa"/>
              <w:left w:w="45" w:type="dxa"/>
              <w:bottom w:w="0" w:type="dxa"/>
              <w:right w:w="45" w:type="dxa"/>
            </w:tcMar>
            <w:vAlign w:val="center"/>
            <w:hideMark/>
          </w:tcPr>
          <w:p w14:paraId="072587C2" w14:textId="77777777" w:rsidR="00354DE6" w:rsidRPr="00B3086D" w:rsidRDefault="00354DE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354DE6" w:rsidRPr="00B3086D" w14:paraId="61BC87DE" w14:textId="77777777" w:rsidTr="00614157">
        <w:trPr>
          <w:gridAfter w:val="1"/>
          <w:wAfter w:w="6" w:type="dxa"/>
          <w:trHeight w:val="285"/>
        </w:trPr>
        <w:tc>
          <w:tcPr>
            <w:tcW w:w="7650" w:type="dxa"/>
            <w:tcMar>
              <w:top w:w="0" w:type="dxa"/>
              <w:left w:w="45" w:type="dxa"/>
              <w:bottom w:w="0" w:type="dxa"/>
              <w:right w:w="45" w:type="dxa"/>
            </w:tcMar>
            <w:vAlign w:val="center"/>
            <w:hideMark/>
          </w:tcPr>
          <w:p w14:paraId="37284D87"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cập nhật Antivirus tự động</w:t>
            </w:r>
          </w:p>
        </w:tc>
        <w:tc>
          <w:tcPr>
            <w:tcW w:w="1623" w:type="dxa"/>
            <w:tcMar>
              <w:top w:w="0" w:type="dxa"/>
              <w:left w:w="45" w:type="dxa"/>
              <w:bottom w:w="0" w:type="dxa"/>
              <w:right w:w="45" w:type="dxa"/>
            </w:tcMar>
            <w:vAlign w:val="center"/>
            <w:hideMark/>
          </w:tcPr>
          <w:p w14:paraId="20330E69" w14:textId="77777777" w:rsidR="00354DE6" w:rsidRPr="00B3086D" w:rsidRDefault="00354DE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354DE6" w:rsidRPr="00B3086D" w14:paraId="003E75CB" w14:textId="77777777" w:rsidTr="00614157">
        <w:trPr>
          <w:gridAfter w:val="1"/>
          <w:wAfter w:w="6" w:type="dxa"/>
          <w:trHeight w:val="285"/>
        </w:trPr>
        <w:tc>
          <w:tcPr>
            <w:tcW w:w="7650" w:type="dxa"/>
            <w:tcMar>
              <w:top w:w="0" w:type="dxa"/>
              <w:left w:w="45" w:type="dxa"/>
              <w:bottom w:w="0" w:type="dxa"/>
              <w:right w:w="45" w:type="dxa"/>
            </w:tcMar>
            <w:vAlign w:val="center"/>
            <w:hideMark/>
          </w:tcPr>
          <w:p w14:paraId="18B5328E"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đồng bộ thời gian</w:t>
            </w:r>
          </w:p>
        </w:tc>
        <w:tc>
          <w:tcPr>
            <w:tcW w:w="1623" w:type="dxa"/>
            <w:tcMar>
              <w:top w:w="0" w:type="dxa"/>
              <w:left w:w="45" w:type="dxa"/>
              <w:bottom w:w="0" w:type="dxa"/>
              <w:right w:w="45" w:type="dxa"/>
            </w:tcMar>
            <w:vAlign w:val="center"/>
            <w:hideMark/>
          </w:tcPr>
          <w:p w14:paraId="7A61426E" w14:textId="77777777" w:rsidR="00354DE6" w:rsidRPr="00B3086D" w:rsidRDefault="00354DE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354DE6" w:rsidRPr="00B3086D" w14:paraId="4C63AB93" w14:textId="77777777" w:rsidTr="00614157">
        <w:trPr>
          <w:gridAfter w:val="1"/>
          <w:wAfter w:w="6" w:type="dxa"/>
          <w:trHeight w:val="285"/>
        </w:trPr>
        <w:tc>
          <w:tcPr>
            <w:tcW w:w="7650" w:type="dxa"/>
            <w:tcMar>
              <w:top w:w="0" w:type="dxa"/>
              <w:left w:w="45" w:type="dxa"/>
              <w:bottom w:w="0" w:type="dxa"/>
              <w:right w:w="45" w:type="dxa"/>
            </w:tcMar>
            <w:vAlign w:val="center"/>
          </w:tcPr>
          <w:p w14:paraId="77399BB9"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 Kiểm tra cấu hình chính sách Firewall</w:t>
            </w:r>
          </w:p>
        </w:tc>
        <w:tc>
          <w:tcPr>
            <w:tcW w:w="1623" w:type="dxa"/>
            <w:tcMar>
              <w:top w:w="0" w:type="dxa"/>
              <w:left w:w="45" w:type="dxa"/>
              <w:bottom w:w="0" w:type="dxa"/>
              <w:right w:w="45" w:type="dxa"/>
            </w:tcMar>
            <w:vAlign w:val="center"/>
          </w:tcPr>
          <w:p w14:paraId="78180423" w14:textId="77777777" w:rsidR="00354DE6" w:rsidRPr="00B3086D" w:rsidRDefault="00354DE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354DE6" w:rsidRPr="00B3086D" w14:paraId="5EA80835" w14:textId="77777777" w:rsidTr="00614157">
        <w:trPr>
          <w:gridAfter w:val="1"/>
          <w:wAfter w:w="6" w:type="dxa"/>
          <w:trHeight w:val="285"/>
        </w:trPr>
        <w:tc>
          <w:tcPr>
            <w:tcW w:w="7650" w:type="dxa"/>
            <w:tcMar>
              <w:top w:w="0" w:type="dxa"/>
              <w:left w:w="45" w:type="dxa"/>
              <w:bottom w:w="0" w:type="dxa"/>
              <w:right w:w="45" w:type="dxa"/>
            </w:tcMar>
            <w:vAlign w:val="center"/>
          </w:tcPr>
          <w:p w14:paraId="26B9FFCB" w14:textId="77777777" w:rsidR="00354DE6" w:rsidRPr="00B3086D" w:rsidRDefault="00354DE6" w:rsidP="00B3086D">
            <w:pPr>
              <w:spacing w:line="240" w:lineRule="auto"/>
              <w:rPr>
                <w:rFonts w:ascii="Times New Roman" w:eastAsia="Times New Roman" w:hAnsi="Times New Roman" w:cs="Times New Roman"/>
                <w:b w:val="0"/>
                <w:color w:val="0F0F3F"/>
                <w:sz w:val="26"/>
                <w:szCs w:val="26"/>
              </w:rPr>
            </w:pPr>
            <w:r w:rsidRPr="00B3086D">
              <w:rPr>
                <w:rFonts w:ascii="Times New Roman" w:eastAsia="Times New Roman" w:hAnsi="Times New Roman" w:cs="Times New Roman"/>
                <w:b w:val="0"/>
                <w:bCs/>
                <w:color w:val="0F0F3F"/>
                <w:sz w:val="26"/>
                <w:szCs w:val="26"/>
              </w:rPr>
              <w:t>2.</w:t>
            </w:r>
            <w:r w:rsidRPr="00B3086D">
              <w:rPr>
                <w:rFonts w:ascii="Times New Roman" w:eastAsia="Times New Roman" w:hAnsi="Times New Roman" w:cs="Times New Roman"/>
                <w:b w:val="0"/>
                <w:color w:val="0F0F3F"/>
                <w:sz w:val="26"/>
                <w:szCs w:val="26"/>
              </w:rPr>
              <w:t>6</w:t>
            </w:r>
            <w:r w:rsidRPr="00B3086D">
              <w:rPr>
                <w:rFonts w:ascii="Times New Roman" w:eastAsia="Times New Roman" w:hAnsi="Times New Roman" w:cs="Times New Roman"/>
                <w:bCs/>
                <w:color w:val="0F0F3F"/>
                <w:sz w:val="26"/>
                <w:szCs w:val="26"/>
              </w:rPr>
              <w:t xml:space="preserve">. </w:t>
            </w:r>
            <w:r w:rsidRPr="00B3086D">
              <w:rPr>
                <w:rFonts w:ascii="Times New Roman" w:eastAsia="Times New Roman" w:hAnsi="Times New Roman" w:cs="Times New Roman"/>
                <w:b w:val="0"/>
                <w:color w:val="0F0F3F"/>
                <w:sz w:val="26"/>
                <w:szCs w:val="26"/>
              </w:rPr>
              <w:t>Kiểm tra cấu hình IPS</w:t>
            </w:r>
          </w:p>
        </w:tc>
        <w:tc>
          <w:tcPr>
            <w:tcW w:w="1623" w:type="dxa"/>
            <w:tcMar>
              <w:top w:w="0" w:type="dxa"/>
              <w:left w:w="45" w:type="dxa"/>
              <w:bottom w:w="0" w:type="dxa"/>
              <w:right w:w="45" w:type="dxa"/>
            </w:tcMar>
            <w:vAlign w:val="center"/>
          </w:tcPr>
          <w:p w14:paraId="4896DCF9" w14:textId="77777777" w:rsidR="00354DE6" w:rsidRPr="00B3086D" w:rsidRDefault="00354DE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354DE6" w:rsidRPr="00B3086D" w14:paraId="057A250B" w14:textId="77777777" w:rsidTr="00614157">
        <w:trPr>
          <w:gridAfter w:val="1"/>
          <w:wAfter w:w="6" w:type="dxa"/>
          <w:trHeight w:val="285"/>
        </w:trPr>
        <w:tc>
          <w:tcPr>
            <w:tcW w:w="7650" w:type="dxa"/>
            <w:tcMar>
              <w:top w:w="0" w:type="dxa"/>
              <w:left w:w="45" w:type="dxa"/>
              <w:bottom w:w="0" w:type="dxa"/>
              <w:right w:w="45" w:type="dxa"/>
            </w:tcMar>
            <w:vAlign w:val="center"/>
          </w:tcPr>
          <w:p w14:paraId="6F4FCB98"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 Kiểm tra cấu hình DNS</w:t>
            </w:r>
          </w:p>
        </w:tc>
        <w:tc>
          <w:tcPr>
            <w:tcW w:w="1623" w:type="dxa"/>
            <w:tcMar>
              <w:top w:w="0" w:type="dxa"/>
              <w:left w:w="45" w:type="dxa"/>
              <w:bottom w:w="0" w:type="dxa"/>
              <w:right w:w="45" w:type="dxa"/>
            </w:tcMar>
            <w:vAlign w:val="center"/>
          </w:tcPr>
          <w:p w14:paraId="63426719" w14:textId="77777777" w:rsidR="00354DE6" w:rsidRPr="00B3086D" w:rsidRDefault="00354DE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354DE6" w:rsidRPr="00B3086D" w14:paraId="41E628D5" w14:textId="77777777" w:rsidTr="00614157">
        <w:trPr>
          <w:gridAfter w:val="1"/>
          <w:wAfter w:w="6" w:type="dxa"/>
          <w:trHeight w:val="285"/>
        </w:trPr>
        <w:tc>
          <w:tcPr>
            <w:tcW w:w="7650" w:type="dxa"/>
            <w:tcMar>
              <w:top w:w="0" w:type="dxa"/>
              <w:left w:w="45" w:type="dxa"/>
              <w:bottom w:w="0" w:type="dxa"/>
              <w:right w:w="45" w:type="dxa"/>
            </w:tcMar>
            <w:vAlign w:val="center"/>
          </w:tcPr>
          <w:p w14:paraId="39EBCD3F"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 Kiểm tra cấu hình Application Control</w:t>
            </w:r>
          </w:p>
        </w:tc>
        <w:tc>
          <w:tcPr>
            <w:tcW w:w="1623" w:type="dxa"/>
            <w:tcMar>
              <w:top w:w="0" w:type="dxa"/>
              <w:left w:w="45" w:type="dxa"/>
              <w:bottom w:w="0" w:type="dxa"/>
              <w:right w:w="45" w:type="dxa"/>
            </w:tcMar>
            <w:vAlign w:val="center"/>
          </w:tcPr>
          <w:p w14:paraId="262DB0D9" w14:textId="77777777" w:rsidR="00354DE6" w:rsidRPr="00B3086D" w:rsidRDefault="00354DE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354DE6" w:rsidRPr="00B3086D" w14:paraId="735CEE8F" w14:textId="77777777" w:rsidTr="00614157">
        <w:trPr>
          <w:gridAfter w:val="1"/>
          <w:wAfter w:w="6" w:type="dxa"/>
          <w:trHeight w:val="285"/>
        </w:trPr>
        <w:tc>
          <w:tcPr>
            <w:tcW w:w="7650" w:type="dxa"/>
            <w:tcMar>
              <w:top w:w="0" w:type="dxa"/>
              <w:left w:w="45" w:type="dxa"/>
              <w:bottom w:w="0" w:type="dxa"/>
              <w:right w:w="45" w:type="dxa"/>
            </w:tcMar>
            <w:vAlign w:val="center"/>
          </w:tcPr>
          <w:p w14:paraId="35B94F77"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2.9. Kiểm tra cấu hình logging</w:t>
            </w:r>
          </w:p>
        </w:tc>
        <w:tc>
          <w:tcPr>
            <w:tcW w:w="1623" w:type="dxa"/>
            <w:tcMar>
              <w:top w:w="0" w:type="dxa"/>
              <w:left w:w="45" w:type="dxa"/>
              <w:bottom w:w="0" w:type="dxa"/>
              <w:right w:w="45" w:type="dxa"/>
            </w:tcMar>
            <w:vAlign w:val="center"/>
          </w:tcPr>
          <w:p w14:paraId="212A6B23" w14:textId="77777777" w:rsidR="00354DE6" w:rsidRPr="00B3086D" w:rsidRDefault="00354DE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354DE6" w:rsidRPr="00B3086D" w14:paraId="5EAF28C8" w14:textId="77777777" w:rsidTr="00614157">
        <w:trPr>
          <w:gridAfter w:val="1"/>
          <w:wAfter w:w="6" w:type="dxa"/>
          <w:trHeight w:val="285"/>
        </w:trPr>
        <w:tc>
          <w:tcPr>
            <w:tcW w:w="7650" w:type="dxa"/>
            <w:tcMar>
              <w:top w:w="0" w:type="dxa"/>
              <w:left w:w="45" w:type="dxa"/>
              <w:bottom w:w="0" w:type="dxa"/>
              <w:right w:w="45" w:type="dxa"/>
            </w:tcMar>
            <w:vAlign w:val="center"/>
          </w:tcPr>
          <w:p w14:paraId="4F38E3C7"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2.10. Kiểm tra cấu hình logging cho chính sách Firewall</w:t>
            </w:r>
          </w:p>
        </w:tc>
        <w:tc>
          <w:tcPr>
            <w:tcW w:w="1623" w:type="dxa"/>
            <w:tcMar>
              <w:top w:w="0" w:type="dxa"/>
              <w:left w:w="45" w:type="dxa"/>
              <w:bottom w:w="0" w:type="dxa"/>
              <w:right w:w="45" w:type="dxa"/>
            </w:tcMar>
            <w:vAlign w:val="center"/>
          </w:tcPr>
          <w:p w14:paraId="54871EA3" w14:textId="77777777" w:rsidR="00354DE6" w:rsidRPr="00B3086D" w:rsidRDefault="00354DE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354DE6" w:rsidRPr="00B3086D" w14:paraId="19583152" w14:textId="77777777" w:rsidTr="00614157">
        <w:trPr>
          <w:gridAfter w:val="1"/>
          <w:wAfter w:w="6" w:type="dxa"/>
          <w:trHeight w:val="285"/>
        </w:trPr>
        <w:tc>
          <w:tcPr>
            <w:tcW w:w="7650" w:type="dxa"/>
            <w:tcMar>
              <w:top w:w="0" w:type="dxa"/>
              <w:left w:w="45" w:type="dxa"/>
              <w:bottom w:w="0" w:type="dxa"/>
              <w:right w:w="45" w:type="dxa"/>
            </w:tcMar>
            <w:vAlign w:val="center"/>
          </w:tcPr>
          <w:p w14:paraId="00BC6B22"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2.11. Kiểm tra cấu hình Antivirus Machine Learning Detection </w:t>
            </w:r>
          </w:p>
        </w:tc>
        <w:tc>
          <w:tcPr>
            <w:tcW w:w="1623" w:type="dxa"/>
            <w:tcMar>
              <w:top w:w="0" w:type="dxa"/>
              <w:left w:w="45" w:type="dxa"/>
              <w:bottom w:w="0" w:type="dxa"/>
              <w:right w:w="45" w:type="dxa"/>
            </w:tcMar>
            <w:vAlign w:val="center"/>
          </w:tcPr>
          <w:p w14:paraId="5766AF19" w14:textId="77777777" w:rsidR="00354DE6" w:rsidRPr="00B3086D" w:rsidRDefault="00354DE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bl>
    <w:p w14:paraId="6768D08F" w14:textId="77777777" w:rsidR="00354DE6" w:rsidRPr="00B3086D" w:rsidRDefault="00354DE6" w:rsidP="00354DE6">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354DE6" w:rsidRPr="00B3086D" w14:paraId="2D897736"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3B15D983" w14:textId="77777777" w:rsidR="00354DE6" w:rsidRPr="00B3086D" w:rsidRDefault="00354DE6"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50464F14" w14:textId="77777777" w:rsidR="00354DE6" w:rsidRPr="00B3086D" w:rsidRDefault="00354DE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34549FF6" w14:textId="77777777" w:rsidR="00354DE6" w:rsidRPr="00B3086D" w:rsidRDefault="00354DE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354DE6" w:rsidRPr="001D6F94" w14:paraId="306C8FD1"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0DAF1A1A" w14:textId="77777777" w:rsidR="00354DE6" w:rsidRPr="00B3086D" w:rsidRDefault="00354DE6"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chính sách mật khẩu</w:t>
            </w:r>
          </w:p>
        </w:tc>
        <w:tc>
          <w:tcPr>
            <w:tcW w:w="3510" w:type="dxa"/>
            <w:tcBorders>
              <w:top w:val="single" w:sz="4" w:space="0" w:color="auto"/>
              <w:left w:val="single" w:sz="4" w:space="0" w:color="auto"/>
              <w:bottom w:val="single" w:sz="4" w:space="0" w:color="auto"/>
              <w:right w:val="single" w:sz="4" w:space="0" w:color="auto"/>
            </w:tcBorders>
            <w:vAlign w:val="center"/>
            <w:hideMark/>
          </w:tcPr>
          <w:p w14:paraId="118915DD" w14:textId="77777777" w:rsidR="00354DE6" w:rsidRPr="00B3086D" w:rsidRDefault="00354DE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chính sách mật khẩu chưa an toàn</w:t>
            </w:r>
          </w:p>
          <w:p w14:paraId="53187E86" w14:textId="77777777" w:rsidR="00354DE6" w:rsidRPr="00B3086D" w:rsidRDefault="00354DE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zh-CN"/>
              </w:rPr>
              <w:drawing>
                <wp:inline distT="0" distB="0" distL="0" distR="0" wp14:anchorId="24C90CD7" wp14:editId="4FFE65A0">
                  <wp:extent cx="2362200" cy="782955"/>
                  <wp:effectExtent l="0" t="0" r="0" b="0"/>
                  <wp:docPr id="184269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83358" name=""/>
                          <pic:cNvPicPr/>
                        </pic:nvPicPr>
                        <pic:blipFill>
                          <a:blip r:embed="rId28"/>
                          <a:stretch>
                            <a:fillRect/>
                          </a:stretch>
                        </pic:blipFill>
                        <pic:spPr>
                          <a:xfrm>
                            <a:off x="0" y="0"/>
                            <a:ext cx="2362200" cy="78295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6DBAC034" w14:textId="77777777" w:rsidR="00354DE6" w:rsidRPr="00B3086D" w:rsidRDefault="00354DE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chính sách mật khẩu với ít nhất độ dài mật khẩu là 8, hết hạn mật khẩu được bật và không được reuse password</w:t>
            </w:r>
          </w:p>
        </w:tc>
      </w:tr>
      <w:tr w:rsidR="00354DE6" w:rsidRPr="001D6F94" w14:paraId="68BA8011" w14:textId="77777777" w:rsidTr="00A720ED">
        <w:trPr>
          <w:trHeight w:val="1804"/>
        </w:trPr>
        <w:tc>
          <w:tcPr>
            <w:tcW w:w="2405" w:type="dxa"/>
            <w:tcBorders>
              <w:top w:val="single" w:sz="4" w:space="0" w:color="auto"/>
              <w:left w:val="single" w:sz="4" w:space="0" w:color="auto"/>
              <w:bottom w:val="single" w:sz="4" w:space="0" w:color="auto"/>
              <w:right w:val="single" w:sz="4" w:space="0" w:color="auto"/>
            </w:tcBorders>
            <w:vAlign w:val="center"/>
            <w:hideMark/>
          </w:tcPr>
          <w:p w14:paraId="4FD60164" w14:textId="77777777" w:rsidR="00354DE6" w:rsidRPr="001D6F94" w:rsidRDefault="00354DE6" w:rsidP="00B3086D">
            <w:pPr>
              <w:rPr>
                <w:rFonts w:ascii="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Kiểm tra cấu hình DNS</w:t>
            </w:r>
          </w:p>
        </w:tc>
        <w:tc>
          <w:tcPr>
            <w:tcW w:w="3510" w:type="dxa"/>
            <w:tcBorders>
              <w:top w:val="single" w:sz="4" w:space="0" w:color="auto"/>
              <w:left w:val="single" w:sz="4" w:space="0" w:color="auto"/>
              <w:bottom w:val="single" w:sz="4" w:space="0" w:color="auto"/>
              <w:right w:val="single" w:sz="4" w:space="0" w:color="auto"/>
            </w:tcBorders>
            <w:vAlign w:val="center"/>
            <w:hideMark/>
          </w:tcPr>
          <w:p w14:paraId="60004992" w14:textId="77777777" w:rsidR="00354DE6" w:rsidRPr="00B3086D" w:rsidRDefault="00354DE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DNS cho chính sách Firewall chưa được thực hiện</w:t>
            </w:r>
          </w:p>
          <w:p w14:paraId="061343A1" w14:textId="77777777" w:rsidR="00354DE6" w:rsidRPr="00B3086D" w:rsidRDefault="00354DE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zh-CN"/>
              </w:rPr>
              <w:drawing>
                <wp:inline distT="0" distB="0" distL="0" distR="0" wp14:anchorId="6D8D9CF0" wp14:editId="6CCAA004">
                  <wp:extent cx="2362200" cy="422910"/>
                  <wp:effectExtent l="0" t="0" r="0" b="0"/>
                  <wp:docPr id="160438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93623" name=""/>
                          <pic:cNvPicPr/>
                        </pic:nvPicPr>
                        <pic:blipFill>
                          <a:blip r:embed="rId29"/>
                          <a:stretch>
                            <a:fillRect/>
                          </a:stretch>
                        </pic:blipFill>
                        <pic:spPr>
                          <a:xfrm>
                            <a:off x="0" y="0"/>
                            <a:ext cx="2362200" cy="42291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2C1625F2" w14:textId="77777777" w:rsidR="00354DE6" w:rsidRPr="00B3086D" w:rsidRDefault="00354DE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DNS cho chính sách Firewall</w:t>
            </w:r>
          </w:p>
        </w:tc>
      </w:tr>
    </w:tbl>
    <w:p w14:paraId="36F141B0" w14:textId="77777777" w:rsidR="002B47B6" w:rsidRPr="00B3086D" w:rsidRDefault="002B47B6" w:rsidP="002B47B6">
      <w:pPr>
        <w:rPr>
          <w:rFonts w:ascii="Times New Roman" w:hAnsi="Times New Roman" w:cs="Times New Roman"/>
          <w:sz w:val="26"/>
          <w:szCs w:val="26"/>
          <w:lang w:val="it-IT" w:eastAsia="ko-KR"/>
        </w:rPr>
      </w:pPr>
    </w:p>
    <w:p w14:paraId="1C42CBDB" w14:textId="450460F5" w:rsidR="002B47B6" w:rsidRPr="00B3086D" w:rsidRDefault="009621FE" w:rsidP="000240E8">
      <w:pPr>
        <w:pStyle w:val="u3"/>
        <w:spacing w:after="120"/>
        <w:rPr>
          <w:rFonts w:ascii="Times New Roman" w:hAnsi="Times New Roman" w:cs="Times New Roman"/>
          <w:color w:val="0070C0"/>
          <w:sz w:val="26"/>
          <w:szCs w:val="26"/>
          <w:lang w:val="it-IT" w:eastAsia="ko-KR"/>
        </w:rPr>
      </w:pPr>
      <w:bookmarkStart w:id="61" w:name="_Toc214872491"/>
      <w:bookmarkStart w:id="62" w:name="_Toc214883274"/>
      <w:r w:rsidRPr="00B3086D">
        <w:rPr>
          <w:rFonts w:ascii="Times New Roman" w:hAnsi="Times New Roman" w:cs="Times New Roman"/>
          <w:color w:val="0070C0"/>
          <w:sz w:val="26"/>
          <w:szCs w:val="26"/>
          <w:lang w:val="it-IT" w:eastAsia="ko-KR"/>
        </w:rPr>
        <w:t>3.</w:t>
      </w:r>
      <w:r w:rsidR="001774EB" w:rsidRPr="00B3086D">
        <w:rPr>
          <w:rFonts w:ascii="Times New Roman" w:hAnsi="Times New Roman" w:cs="Times New Roman"/>
          <w:color w:val="0070C0"/>
          <w:sz w:val="26"/>
          <w:szCs w:val="26"/>
          <w:lang w:val="it-IT" w:eastAsia="ko-KR"/>
        </w:rPr>
        <w:t>4</w:t>
      </w:r>
      <w:r w:rsidR="002B47B6" w:rsidRPr="00B3086D">
        <w:rPr>
          <w:rFonts w:ascii="Times New Roman" w:hAnsi="Times New Roman" w:cs="Times New Roman"/>
          <w:color w:val="0070C0"/>
          <w:sz w:val="26"/>
          <w:szCs w:val="26"/>
          <w:lang w:val="it-IT" w:eastAsia="ko-KR"/>
        </w:rPr>
        <w:t xml:space="preserve">. </w:t>
      </w:r>
      <w:r w:rsidRPr="00B3086D">
        <w:rPr>
          <w:rFonts w:ascii="Times New Roman" w:hAnsi="Times New Roman" w:cs="Times New Roman"/>
          <w:color w:val="0070C0"/>
          <w:sz w:val="26"/>
          <w:szCs w:val="26"/>
          <w:lang w:val="it-IT" w:eastAsia="ko-KR"/>
        </w:rPr>
        <w:t>FW_WatchGuard_171.244.22.179</w:t>
      </w:r>
      <w:bookmarkEnd w:id="61"/>
      <w:bookmarkEnd w:id="62"/>
    </w:p>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7"/>
      </w:tblGrid>
      <w:tr w:rsidR="009621FE" w:rsidRPr="00B3086D" w14:paraId="2A466805" w14:textId="77777777" w:rsidTr="00614157">
        <w:trPr>
          <w:gridAfter w:val="1"/>
          <w:wAfter w:w="7"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260B1132" w14:textId="77777777" w:rsidR="009621FE" w:rsidRPr="001D6F94" w:rsidRDefault="009621FE"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119F6084" w14:textId="77777777" w:rsidR="009621FE" w:rsidRPr="00B3086D" w:rsidRDefault="009621FE"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9621FE" w:rsidRPr="00B3086D" w14:paraId="33DA09E0" w14:textId="77777777" w:rsidTr="00614157">
        <w:trPr>
          <w:trHeight w:val="70"/>
        </w:trPr>
        <w:tc>
          <w:tcPr>
            <w:tcW w:w="9280" w:type="dxa"/>
            <w:gridSpan w:val="3"/>
            <w:shd w:val="clear" w:color="auto" w:fill="FFE599"/>
            <w:tcMar>
              <w:top w:w="0" w:type="dxa"/>
              <w:left w:w="45" w:type="dxa"/>
              <w:bottom w:w="0" w:type="dxa"/>
              <w:right w:w="45" w:type="dxa"/>
            </w:tcMar>
            <w:vAlign w:val="center"/>
            <w:hideMark/>
          </w:tcPr>
          <w:p w14:paraId="6A1146E7" w14:textId="77777777" w:rsidR="009621FE" w:rsidRPr="00B3086D" w:rsidRDefault="009621FE" w:rsidP="007A591E">
            <w:pPr>
              <w:pStyle w:val="oancuaDanhsach"/>
              <w:numPr>
                <w:ilvl w:val="0"/>
                <w:numId w:val="14"/>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9621FE" w:rsidRPr="00B3086D" w14:paraId="41834A1F" w14:textId="77777777" w:rsidTr="00614157">
        <w:trPr>
          <w:gridAfter w:val="1"/>
          <w:wAfter w:w="7" w:type="dxa"/>
          <w:trHeight w:val="285"/>
        </w:trPr>
        <w:tc>
          <w:tcPr>
            <w:tcW w:w="7650" w:type="dxa"/>
            <w:tcMar>
              <w:top w:w="0" w:type="dxa"/>
              <w:left w:w="45" w:type="dxa"/>
              <w:bottom w:w="0" w:type="dxa"/>
              <w:right w:w="45" w:type="dxa"/>
            </w:tcMar>
            <w:vAlign w:val="center"/>
            <w:hideMark/>
          </w:tcPr>
          <w:p w14:paraId="4EB996D0"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40DB8B7E" w14:textId="77777777" w:rsidR="009621FE" w:rsidRPr="00B3086D" w:rsidRDefault="009621FE"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FF0000"/>
                <w:sz w:val="26"/>
                <w:szCs w:val="26"/>
              </w:rPr>
              <w:t>FAIL</w:t>
            </w:r>
          </w:p>
        </w:tc>
      </w:tr>
      <w:tr w:rsidR="009621FE" w:rsidRPr="00B3086D" w14:paraId="79A3E2A3" w14:textId="77777777" w:rsidTr="00614157">
        <w:trPr>
          <w:gridAfter w:val="1"/>
          <w:wAfter w:w="7" w:type="dxa"/>
          <w:trHeight w:val="285"/>
        </w:trPr>
        <w:tc>
          <w:tcPr>
            <w:tcW w:w="7650" w:type="dxa"/>
            <w:tcMar>
              <w:top w:w="0" w:type="dxa"/>
              <w:left w:w="45" w:type="dxa"/>
              <w:bottom w:w="0" w:type="dxa"/>
              <w:right w:w="45" w:type="dxa"/>
            </w:tcMar>
            <w:vAlign w:val="center"/>
            <w:hideMark/>
          </w:tcPr>
          <w:p w14:paraId="64BF6FEF"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1F361A83" w14:textId="77777777" w:rsidR="009621FE" w:rsidRPr="00B3086D" w:rsidRDefault="009621FE"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621FE" w:rsidRPr="00B3086D" w14:paraId="46A1714B" w14:textId="77777777" w:rsidTr="00614157">
        <w:trPr>
          <w:gridAfter w:val="1"/>
          <w:wAfter w:w="7" w:type="dxa"/>
          <w:trHeight w:val="285"/>
        </w:trPr>
        <w:tc>
          <w:tcPr>
            <w:tcW w:w="7650" w:type="dxa"/>
            <w:tcMar>
              <w:top w:w="0" w:type="dxa"/>
              <w:left w:w="45" w:type="dxa"/>
              <w:bottom w:w="0" w:type="dxa"/>
              <w:right w:w="45" w:type="dxa"/>
            </w:tcMar>
            <w:vAlign w:val="center"/>
            <w:hideMark/>
          </w:tcPr>
          <w:p w14:paraId="1F3A7942"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độ dài mật khẩu </w:t>
            </w:r>
          </w:p>
        </w:tc>
        <w:tc>
          <w:tcPr>
            <w:tcW w:w="1623" w:type="dxa"/>
            <w:tcMar>
              <w:top w:w="0" w:type="dxa"/>
              <w:left w:w="45" w:type="dxa"/>
              <w:bottom w:w="0" w:type="dxa"/>
              <w:right w:w="45" w:type="dxa"/>
            </w:tcMar>
            <w:vAlign w:val="center"/>
            <w:hideMark/>
          </w:tcPr>
          <w:p w14:paraId="214A9E23" w14:textId="77777777" w:rsidR="009621FE" w:rsidRPr="00B3086D" w:rsidRDefault="009621FE"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621FE" w:rsidRPr="00B3086D" w14:paraId="117A307D" w14:textId="77777777" w:rsidTr="00614157">
        <w:trPr>
          <w:gridAfter w:val="1"/>
          <w:wAfter w:w="7" w:type="dxa"/>
          <w:trHeight w:val="285"/>
        </w:trPr>
        <w:tc>
          <w:tcPr>
            <w:tcW w:w="7650" w:type="dxa"/>
            <w:tcMar>
              <w:top w:w="0" w:type="dxa"/>
              <w:left w:w="45" w:type="dxa"/>
              <w:bottom w:w="0" w:type="dxa"/>
              <w:right w:w="45" w:type="dxa"/>
            </w:tcMar>
            <w:vAlign w:val="center"/>
          </w:tcPr>
          <w:p w14:paraId="3A841626"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1.4. Kiểm tra Firewall Authentication</w:t>
            </w:r>
          </w:p>
        </w:tc>
        <w:tc>
          <w:tcPr>
            <w:tcW w:w="1623" w:type="dxa"/>
            <w:tcMar>
              <w:top w:w="0" w:type="dxa"/>
              <w:left w:w="45" w:type="dxa"/>
              <w:bottom w:w="0" w:type="dxa"/>
              <w:right w:w="45" w:type="dxa"/>
            </w:tcMar>
            <w:vAlign w:val="center"/>
          </w:tcPr>
          <w:p w14:paraId="785289B7" w14:textId="77777777" w:rsidR="009621FE" w:rsidRPr="00B3086D" w:rsidRDefault="009621FE"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621FE" w:rsidRPr="00B3086D" w14:paraId="5DA103E5" w14:textId="77777777" w:rsidTr="00614157">
        <w:trPr>
          <w:trHeight w:val="70"/>
        </w:trPr>
        <w:tc>
          <w:tcPr>
            <w:tcW w:w="9280" w:type="dxa"/>
            <w:gridSpan w:val="3"/>
            <w:shd w:val="clear" w:color="auto" w:fill="FFE599"/>
            <w:tcMar>
              <w:top w:w="0" w:type="dxa"/>
              <w:left w:w="45" w:type="dxa"/>
              <w:bottom w:w="0" w:type="dxa"/>
              <w:right w:w="45" w:type="dxa"/>
            </w:tcMar>
            <w:vAlign w:val="center"/>
            <w:hideMark/>
          </w:tcPr>
          <w:p w14:paraId="17A2DA65" w14:textId="77777777" w:rsidR="009621FE" w:rsidRPr="00B3086D" w:rsidRDefault="009621FE"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 xml:space="preserve">2. Kiểm tra, đánh giá cấu hình quản trị </w:t>
            </w:r>
          </w:p>
        </w:tc>
      </w:tr>
      <w:tr w:rsidR="009621FE" w:rsidRPr="00B3086D" w14:paraId="7C2720E1" w14:textId="77777777" w:rsidTr="00614157">
        <w:trPr>
          <w:gridAfter w:val="1"/>
          <w:wAfter w:w="7" w:type="dxa"/>
          <w:trHeight w:val="285"/>
        </w:trPr>
        <w:tc>
          <w:tcPr>
            <w:tcW w:w="7650" w:type="dxa"/>
            <w:tcMar>
              <w:top w:w="0" w:type="dxa"/>
              <w:left w:w="45" w:type="dxa"/>
              <w:bottom w:w="0" w:type="dxa"/>
              <w:right w:w="45" w:type="dxa"/>
            </w:tcMar>
            <w:vAlign w:val="center"/>
            <w:hideMark/>
          </w:tcPr>
          <w:p w14:paraId="051F52AB"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cấu hình Firewall Policy</w:t>
            </w:r>
          </w:p>
        </w:tc>
        <w:tc>
          <w:tcPr>
            <w:tcW w:w="1623" w:type="dxa"/>
            <w:tcMar>
              <w:top w:w="0" w:type="dxa"/>
              <w:left w:w="45" w:type="dxa"/>
              <w:bottom w:w="0" w:type="dxa"/>
              <w:right w:w="45" w:type="dxa"/>
            </w:tcMar>
            <w:vAlign w:val="center"/>
            <w:hideMark/>
          </w:tcPr>
          <w:p w14:paraId="1DB321DF" w14:textId="77777777" w:rsidR="009621FE" w:rsidRPr="00B3086D" w:rsidRDefault="009621FE"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621FE" w:rsidRPr="00B3086D" w14:paraId="41EDBB62" w14:textId="77777777" w:rsidTr="00614157">
        <w:trPr>
          <w:gridAfter w:val="1"/>
          <w:wAfter w:w="7" w:type="dxa"/>
          <w:trHeight w:val="285"/>
        </w:trPr>
        <w:tc>
          <w:tcPr>
            <w:tcW w:w="7650" w:type="dxa"/>
            <w:tcMar>
              <w:top w:w="0" w:type="dxa"/>
              <w:left w:w="45" w:type="dxa"/>
              <w:bottom w:w="0" w:type="dxa"/>
              <w:right w:w="45" w:type="dxa"/>
            </w:tcMar>
            <w:vAlign w:val="center"/>
            <w:hideMark/>
          </w:tcPr>
          <w:p w14:paraId="042552C6"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Antivirus</w:t>
            </w:r>
          </w:p>
        </w:tc>
        <w:tc>
          <w:tcPr>
            <w:tcW w:w="1623" w:type="dxa"/>
            <w:tcMar>
              <w:top w:w="0" w:type="dxa"/>
              <w:left w:w="45" w:type="dxa"/>
              <w:bottom w:w="0" w:type="dxa"/>
              <w:right w:w="45" w:type="dxa"/>
            </w:tcMar>
            <w:vAlign w:val="center"/>
            <w:hideMark/>
          </w:tcPr>
          <w:p w14:paraId="26E5334C" w14:textId="77777777" w:rsidR="009621FE" w:rsidRPr="00B3086D" w:rsidRDefault="009621FE"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621FE" w:rsidRPr="00B3086D" w14:paraId="21030150" w14:textId="77777777" w:rsidTr="00614157">
        <w:trPr>
          <w:gridAfter w:val="1"/>
          <w:wAfter w:w="7" w:type="dxa"/>
          <w:trHeight w:val="285"/>
        </w:trPr>
        <w:tc>
          <w:tcPr>
            <w:tcW w:w="7650" w:type="dxa"/>
            <w:tcMar>
              <w:top w:w="0" w:type="dxa"/>
              <w:left w:w="45" w:type="dxa"/>
              <w:bottom w:w="0" w:type="dxa"/>
              <w:right w:w="45" w:type="dxa"/>
            </w:tcMar>
            <w:vAlign w:val="center"/>
            <w:hideMark/>
          </w:tcPr>
          <w:p w14:paraId="583A7119"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IDS/IPS</w:t>
            </w:r>
          </w:p>
        </w:tc>
        <w:tc>
          <w:tcPr>
            <w:tcW w:w="1623" w:type="dxa"/>
            <w:tcMar>
              <w:top w:w="0" w:type="dxa"/>
              <w:left w:w="45" w:type="dxa"/>
              <w:bottom w:w="0" w:type="dxa"/>
              <w:right w:w="45" w:type="dxa"/>
            </w:tcMar>
            <w:vAlign w:val="center"/>
            <w:hideMark/>
          </w:tcPr>
          <w:p w14:paraId="5511A565" w14:textId="77777777" w:rsidR="009621FE" w:rsidRPr="00B3086D" w:rsidRDefault="009621FE"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621FE" w:rsidRPr="00B3086D" w14:paraId="5298D4C9" w14:textId="77777777" w:rsidTr="00614157">
        <w:trPr>
          <w:gridAfter w:val="1"/>
          <w:wAfter w:w="7" w:type="dxa"/>
          <w:trHeight w:val="285"/>
        </w:trPr>
        <w:tc>
          <w:tcPr>
            <w:tcW w:w="7650" w:type="dxa"/>
            <w:tcMar>
              <w:top w:w="0" w:type="dxa"/>
              <w:left w:w="45" w:type="dxa"/>
              <w:bottom w:w="0" w:type="dxa"/>
              <w:right w:w="45" w:type="dxa"/>
            </w:tcMar>
            <w:vAlign w:val="center"/>
            <w:hideMark/>
          </w:tcPr>
          <w:p w14:paraId="0B5629F1"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WebBlocker</w:t>
            </w:r>
          </w:p>
        </w:tc>
        <w:tc>
          <w:tcPr>
            <w:tcW w:w="1623" w:type="dxa"/>
            <w:tcMar>
              <w:top w:w="0" w:type="dxa"/>
              <w:left w:w="45" w:type="dxa"/>
              <w:bottom w:w="0" w:type="dxa"/>
              <w:right w:w="45" w:type="dxa"/>
            </w:tcMar>
            <w:vAlign w:val="center"/>
            <w:hideMark/>
          </w:tcPr>
          <w:p w14:paraId="0393A7CB" w14:textId="77777777" w:rsidR="009621FE" w:rsidRPr="00B3086D" w:rsidRDefault="009621FE"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9621FE" w:rsidRPr="00B3086D" w14:paraId="7B28E34D" w14:textId="77777777" w:rsidTr="00614157">
        <w:trPr>
          <w:gridAfter w:val="1"/>
          <w:wAfter w:w="7" w:type="dxa"/>
          <w:trHeight w:val="285"/>
        </w:trPr>
        <w:tc>
          <w:tcPr>
            <w:tcW w:w="7650" w:type="dxa"/>
            <w:tcMar>
              <w:top w:w="0" w:type="dxa"/>
              <w:left w:w="45" w:type="dxa"/>
              <w:bottom w:w="0" w:type="dxa"/>
              <w:right w:w="45" w:type="dxa"/>
            </w:tcMar>
            <w:vAlign w:val="center"/>
          </w:tcPr>
          <w:p w14:paraId="4C280C25"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 Kiểm tra cấu hình Email Filtering</w:t>
            </w:r>
          </w:p>
        </w:tc>
        <w:tc>
          <w:tcPr>
            <w:tcW w:w="1623" w:type="dxa"/>
            <w:tcMar>
              <w:top w:w="0" w:type="dxa"/>
              <w:left w:w="45" w:type="dxa"/>
              <w:bottom w:w="0" w:type="dxa"/>
              <w:right w:w="45" w:type="dxa"/>
            </w:tcMar>
            <w:vAlign w:val="center"/>
          </w:tcPr>
          <w:p w14:paraId="3766BB36"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9621FE" w:rsidRPr="00B3086D" w14:paraId="2717ED98" w14:textId="77777777" w:rsidTr="00614157">
        <w:trPr>
          <w:gridAfter w:val="1"/>
          <w:wAfter w:w="7" w:type="dxa"/>
          <w:trHeight w:val="285"/>
        </w:trPr>
        <w:tc>
          <w:tcPr>
            <w:tcW w:w="7650" w:type="dxa"/>
            <w:tcMar>
              <w:top w:w="0" w:type="dxa"/>
              <w:left w:w="45" w:type="dxa"/>
              <w:bottom w:w="0" w:type="dxa"/>
              <w:right w:w="45" w:type="dxa"/>
            </w:tcMar>
            <w:vAlign w:val="center"/>
          </w:tcPr>
          <w:p w14:paraId="6AA4F542" w14:textId="77777777" w:rsidR="009621FE" w:rsidRPr="00B3086D" w:rsidRDefault="009621FE" w:rsidP="00B3086D">
            <w:pPr>
              <w:spacing w:line="240" w:lineRule="auto"/>
              <w:rPr>
                <w:rFonts w:ascii="Times New Roman" w:eastAsia="Times New Roman" w:hAnsi="Times New Roman" w:cs="Times New Roman"/>
                <w:b w:val="0"/>
                <w:color w:val="0F0F3F"/>
                <w:sz w:val="26"/>
                <w:szCs w:val="26"/>
              </w:rPr>
            </w:pPr>
            <w:r w:rsidRPr="00B3086D">
              <w:rPr>
                <w:rFonts w:ascii="Times New Roman" w:eastAsia="Times New Roman" w:hAnsi="Times New Roman" w:cs="Times New Roman"/>
                <w:b w:val="0"/>
                <w:bCs/>
                <w:color w:val="0F0F3F"/>
                <w:sz w:val="26"/>
                <w:szCs w:val="26"/>
              </w:rPr>
              <w:t>2.</w:t>
            </w:r>
            <w:r w:rsidRPr="00B3086D">
              <w:rPr>
                <w:rFonts w:ascii="Times New Roman" w:eastAsia="Times New Roman" w:hAnsi="Times New Roman" w:cs="Times New Roman"/>
                <w:b w:val="0"/>
                <w:color w:val="0F0F3F"/>
                <w:sz w:val="26"/>
                <w:szCs w:val="26"/>
              </w:rPr>
              <w:t>6</w:t>
            </w:r>
            <w:r w:rsidRPr="00B3086D">
              <w:rPr>
                <w:rFonts w:ascii="Times New Roman" w:eastAsia="Times New Roman" w:hAnsi="Times New Roman" w:cs="Times New Roman"/>
                <w:bCs/>
                <w:color w:val="0F0F3F"/>
                <w:sz w:val="26"/>
                <w:szCs w:val="26"/>
              </w:rPr>
              <w:t xml:space="preserve">. </w:t>
            </w:r>
            <w:r w:rsidRPr="00B3086D">
              <w:rPr>
                <w:rFonts w:ascii="Times New Roman" w:eastAsia="Times New Roman" w:hAnsi="Times New Roman" w:cs="Times New Roman"/>
                <w:b w:val="0"/>
                <w:color w:val="0F0F3F"/>
                <w:sz w:val="26"/>
                <w:szCs w:val="26"/>
              </w:rPr>
              <w:t>Kiểm tra cấu hình APT Blocker</w:t>
            </w:r>
          </w:p>
        </w:tc>
        <w:tc>
          <w:tcPr>
            <w:tcW w:w="1623" w:type="dxa"/>
            <w:tcMar>
              <w:top w:w="0" w:type="dxa"/>
              <w:left w:w="45" w:type="dxa"/>
              <w:bottom w:w="0" w:type="dxa"/>
              <w:right w:w="45" w:type="dxa"/>
            </w:tcMar>
            <w:vAlign w:val="center"/>
          </w:tcPr>
          <w:p w14:paraId="5561E195"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9621FE" w:rsidRPr="00B3086D" w14:paraId="070D898B" w14:textId="77777777" w:rsidTr="00614157">
        <w:trPr>
          <w:gridAfter w:val="1"/>
          <w:wAfter w:w="7" w:type="dxa"/>
          <w:trHeight w:val="285"/>
        </w:trPr>
        <w:tc>
          <w:tcPr>
            <w:tcW w:w="7650" w:type="dxa"/>
            <w:tcMar>
              <w:top w:w="0" w:type="dxa"/>
              <w:left w:w="45" w:type="dxa"/>
              <w:bottom w:w="0" w:type="dxa"/>
              <w:right w:w="45" w:type="dxa"/>
            </w:tcMar>
            <w:vAlign w:val="center"/>
          </w:tcPr>
          <w:p w14:paraId="5C02993D"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 Kiểm tra cấu hình Spam Blocker</w:t>
            </w:r>
          </w:p>
        </w:tc>
        <w:tc>
          <w:tcPr>
            <w:tcW w:w="1623" w:type="dxa"/>
            <w:tcMar>
              <w:top w:w="0" w:type="dxa"/>
              <w:left w:w="45" w:type="dxa"/>
              <w:bottom w:w="0" w:type="dxa"/>
              <w:right w:w="45" w:type="dxa"/>
            </w:tcMar>
            <w:vAlign w:val="center"/>
          </w:tcPr>
          <w:p w14:paraId="6ABD9BC3"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9621FE" w:rsidRPr="00B3086D" w14:paraId="72C0BFDE" w14:textId="77777777" w:rsidTr="00614157">
        <w:trPr>
          <w:gridAfter w:val="1"/>
          <w:wAfter w:w="7" w:type="dxa"/>
          <w:trHeight w:val="285"/>
        </w:trPr>
        <w:tc>
          <w:tcPr>
            <w:tcW w:w="7650" w:type="dxa"/>
            <w:tcMar>
              <w:top w:w="0" w:type="dxa"/>
              <w:left w:w="45" w:type="dxa"/>
              <w:bottom w:w="0" w:type="dxa"/>
              <w:right w:w="45" w:type="dxa"/>
            </w:tcMar>
            <w:vAlign w:val="center"/>
          </w:tcPr>
          <w:p w14:paraId="2D625D15"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 Kiểm tra cấu hình Site Blocking</w:t>
            </w:r>
          </w:p>
        </w:tc>
        <w:tc>
          <w:tcPr>
            <w:tcW w:w="1623" w:type="dxa"/>
            <w:tcMar>
              <w:top w:w="0" w:type="dxa"/>
              <w:left w:w="45" w:type="dxa"/>
              <w:bottom w:w="0" w:type="dxa"/>
              <w:right w:w="45" w:type="dxa"/>
            </w:tcMar>
            <w:vAlign w:val="center"/>
          </w:tcPr>
          <w:p w14:paraId="3199C253"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9621FE" w:rsidRPr="00B3086D" w14:paraId="6A072447" w14:textId="77777777" w:rsidTr="00614157">
        <w:trPr>
          <w:gridAfter w:val="1"/>
          <w:wAfter w:w="7" w:type="dxa"/>
          <w:trHeight w:val="285"/>
        </w:trPr>
        <w:tc>
          <w:tcPr>
            <w:tcW w:w="7650" w:type="dxa"/>
            <w:tcMar>
              <w:top w:w="0" w:type="dxa"/>
              <w:left w:w="45" w:type="dxa"/>
              <w:bottom w:w="0" w:type="dxa"/>
              <w:right w:w="45" w:type="dxa"/>
            </w:tcMar>
            <w:vAlign w:val="center"/>
          </w:tcPr>
          <w:p w14:paraId="678DA00E"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2.9. Kiểm tra cấu hình Port Blocking</w:t>
            </w:r>
          </w:p>
        </w:tc>
        <w:tc>
          <w:tcPr>
            <w:tcW w:w="1623" w:type="dxa"/>
            <w:tcMar>
              <w:top w:w="0" w:type="dxa"/>
              <w:left w:w="45" w:type="dxa"/>
              <w:bottom w:w="0" w:type="dxa"/>
              <w:right w:w="45" w:type="dxa"/>
            </w:tcMar>
            <w:vAlign w:val="center"/>
          </w:tcPr>
          <w:p w14:paraId="3F423564"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9621FE" w:rsidRPr="00B3086D" w14:paraId="50061AEC" w14:textId="77777777" w:rsidTr="00614157">
        <w:trPr>
          <w:gridAfter w:val="1"/>
          <w:wAfter w:w="7" w:type="dxa"/>
          <w:trHeight w:val="285"/>
        </w:trPr>
        <w:tc>
          <w:tcPr>
            <w:tcW w:w="7650" w:type="dxa"/>
            <w:tcMar>
              <w:top w:w="0" w:type="dxa"/>
              <w:left w:w="45" w:type="dxa"/>
              <w:bottom w:w="0" w:type="dxa"/>
              <w:right w:w="45" w:type="dxa"/>
            </w:tcMar>
            <w:vAlign w:val="center"/>
          </w:tcPr>
          <w:p w14:paraId="2F07A7AA"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2.10. Kiểm tra cấu hình Alarm</w:t>
            </w:r>
          </w:p>
        </w:tc>
        <w:tc>
          <w:tcPr>
            <w:tcW w:w="1623" w:type="dxa"/>
            <w:tcMar>
              <w:top w:w="0" w:type="dxa"/>
              <w:left w:w="45" w:type="dxa"/>
              <w:bottom w:w="0" w:type="dxa"/>
              <w:right w:w="45" w:type="dxa"/>
            </w:tcMar>
            <w:vAlign w:val="center"/>
          </w:tcPr>
          <w:p w14:paraId="53B7DF80"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9621FE" w:rsidRPr="00B3086D" w14:paraId="39DD967A" w14:textId="77777777" w:rsidTr="00614157">
        <w:trPr>
          <w:gridAfter w:val="1"/>
          <w:wAfter w:w="7" w:type="dxa"/>
          <w:trHeight w:val="285"/>
        </w:trPr>
        <w:tc>
          <w:tcPr>
            <w:tcW w:w="7650" w:type="dxa"/>
            <w:tcMar>
              <w:top w:w="0" w:type="dxa"/>
              <w:left w:w="45" w:type="dxa"/>
              <w:bottom w:w="0" w:type="dxa"/>
              <w:right w:w="45" w:type="dxa"/>
            </w:tcMar>
            <w:vAlign w:val="center"/>
          </w:tcPr>
          <w:p w14:paraId="1543BF61"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2.11. Kiểm tra cấu hình Firewall Logging </w:t>
            </w:r>
          </w:p>
        </w:tc>
        <w:tc>
          <w:tcPr>
            <w:tcW w:w="1623" w:type="dxa"/>
            <w:tcMar>
              <w:top w:w="0" w:type="dxa"/>
              <w:left w:w="45" w:type="dxa"/>
              <w:bottom w:w="0" w:type="dxa"/>
              <w:right w:w="45" w:type="dxa"/>
            </w:tcMar>
            <w:vAlign w:val="center"/>
          </w:tcPr>
          <w:p w14:paraId="6311B870"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9621FE" w:rsidRPr="00B3086D" w14:paraId="1EAFF3DF" w14:textId="77777777" w:rsidTr="00614157">
        <w:trPr>
          <w:gridAfter w:val="1"/>
          <w:wAfter w:w="7" w:type="dxa"/>
          <w:trHeight w:val="285"/>
        </w:trPr>
        <w:tc>
          <w:tcPr>
            <w:tcW w:w="7650" w:type="dxa"/>
            <w:tcMar>
              <w:top w:w="0" w:type="dxa"/>
              <w:left w:w="45" w:type="dxa"/>
              <w:bottom w:w="0" w:type="dxa"/>
              <w:right w:w="45" w:type="dxa"/>
            </w:tcMar>
            <w:vAlign w:val="center"/>
          </w:tcPr>
          <w:p w14:paraId="04E28E7B"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Kiểm tra cấu hình Proxy Logging</w:t>
            </w:r>
          </w:p>
        </w:tc>
        <w:tc>
          <w:tcPr>
            <w:tcW w:w="1623" w:type="dxa"/>
            <w:tcMar>
              <w:top w:w="0" w:type="dxa"/>
              <w:left w:w="45" w:type="dxa"/>
              <w:bottom w:w="0" w:type="dxa"/>
              <w:right w:w="45" w:type="dxa"/>
            </w:tcMar>
            <w:vAlign w:val="center"/>
          </w:tcPr>
          <w:p w14:paraId="0280B517" w14:textId="77777777" w:rsidR="009621FE" w:rsidRPr="00B3086D" w:rsidRDefault="009621FE"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621FE" w:rsidRPr="00B3086D" w14:paraId="5AD32156" w14:textId="77777777" w:rsidTr="00614157">
        <w:trPr>
          <w:gridAfter w:val="1"/>
          <w:wAfter w:w="7" w:type="dxa"/>
          <w:trHeight w:val="285"/>
        </w:trPr>
        <w:tc>
          <w:tcPr>
            <w:tcW w:w="7650" w:type="dxa"/>
            <w:tcMar>
              <w:top w:w="0" w:type="dxa"/>
              <w:left w:w="45" w:type="dxa"/>
              <w:bottom w:w="0" w:type="dxa"/>
              <w:right w:w="45" w:type="dxa"/>
            </w:tcMar>
            <w:vAlign w:val="center"/>
          </w:tcPr>
          <w:p w14:paraId="5F2B748C"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2.13. Kiểm tra cấu hình đồng bộ thời gian</w:t>
            </w:r>
          </w:p>
        </w:tc>
        <w:tc>
          <w:tcPr>
            <w:tcW w:w="1623" w:type="dxa"/>
            <w:tcMar>
              <w:top w:w="0" w:type="dxa"/>
              <w:left w:w="45" w:type="dxa"/>
              <w:bottom w:w="0" w:type="dxa"/>
              <w:right w:w="45" w:type="dxa"/>
            </w:tcMar>
            <w:vAlign w:val="center"/>
          </w:tcPr>
          <w:p w14:paraId="21231B18" w14:textId="77777777" w:rsidR="009621FE" w:rsidRPr="00B3086D" w:rsidRDefault="009621FE"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bl>
    <w:p w14:paraId="05F71B01" w14:textId="77777777" w:rsidR="009621FE" w:rsidRPr="00B3086D" w:rsidRDefault="009621FE" w:rsidP="009621FE">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9621FE" w:rsidRPr="00B3086D" w14:paraId="37F9B13A" w14:textId="77777777" w:rsidTr="000240E8">
        <w:trPr>
          <w:trHeight w:val="20"/>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4691C1C4" w14:textId="77777777" w:rsidR="009621FE" w:rsidRPr="00B3086D" w:rsidRDefault="009621FE"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60C34EB3" w14:textId="77777777" w:rsidR="009621FE" w:rsidRPr="00B3086D" w:rsidRDefault="009621FE"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3FAF0258" w14:textId="77777777" w:rsidR="009621FE" w:rsidRPr="00B3086D" w:rsidRDefault="009621FE"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9621FE" w:rsidRPr="001D6F94" w14:paraId="1FBE1B01" w14:textId="77777777" w:rsidTr="000240E8">
        <w:trPr>
          <w:trHeight w:val="20"/>
        </w:trPr>
        <w:tc>
          <w:tcPr>
            <w:tcW w:w="2405" w:type="dxa"/>
            <w:tcBorders>
              <w:top w:val="single" w:sz="4" w:space="0" w:color="auto"/>
              <w:left w:val="single" w:sz="4" w:space="0" w:color="auto"/>
              <w:bottom w:val="single" w:sz="4" w:space="0" w:color="auto"/>
              <w:right w:val="single" w:sz="4" w:space="0" w:color="auto"/>
            </w:tcBorders>
            <w:vAlign w:val="center"/>
            <w:hideMark/>
          </w:tcPr>
          <w:p w14:paraId="0110CDF3" w14:textId="77777777" w:rsidR="009621FE" w:rsidRPr="00B3086D" w:rsidRDefault="009621FE"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firmware của thiết bị</w:t>
            </w:r>
          </w:p>
        </w:tc>
        <w:tc>
          <w:tcPr>
            <w:tcW w:w="3510" w:type="dxa"/>
            <w:tcBorders>
              <w:top w:val="single" w:sz="4" w:space="0" w:color="auto"/>
              <w:left w:val="single" w:sz="4" w:space="0" w:color="auto"/>
              <w:bottom w:val="single" w:sz="4" w:space="0" w:color="auto"/>
              <w:right w:val="single" w:sz="4" w:space="0" w:color="auto"/>
            </w:tcBorders>
            <w:vAlign w:val="center"/>
            <w:hideMark/>
          </w:tcPr>
          <w:p w14:paraId="7CB98883"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firmware của thiết bị không an toàn</w:t>
            </w:r>
          </w:p>
          <w:p w14:paraId="74B7145B"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zh-CN"/>
              </w:rPr>
              <w:drawing>
                <wp:inline distT="0" distB="0" distL="0" distR="0" wp14:anchorId="4D5C4D14" wp14:editId="6905C870">
                  <wp:extent cx="1909445" cy="109220"/>
                  <wp:effectExtent l="0" t="0" r="0" b="5080"/>
                  <wp:docPr id="86114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48100" name=""/>
                          <pic:cNvPicPr/>
                        </pic:nvPicPr>
                        <pic:blipFill>
                          <a:blip r:embed="rId30"/>
                          <a:stretch>
                            <a:fillRect/>
                          </a:stretch>
                        </pic:blipFill>
                        <pic:spPr>
                          <a:xfrm>
                            <a:off x="0" y="0"/>
                            <a:ext cx="1909445" cy="10922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2E94DBB9"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Cập nhật phiên bản firmware mới nhất</w:t>
            </w:r>
          </w:p>
        </w:tc>
      </w:tr>
      <w:tr w:rsidR="009621FE" w:rsidRPr="001D6F94" w14:paraId="7BFDB8E8" w14:textId="77777777" w:rsidTr="000240E8">
        <w:trPr>
          <w:trHeight w:val="20"/>
        </w:trPr>
        <w:tc>
          <w:tcPr>
            <w:tcW w:w="2405" w:type="dxa"/>
            <w:tcBorders>
              <w:top w:val="single" w:sz="4" w:space="0" w:color="auto"/>
              <w:left w:val="single" w:sz="4" w:space="0" w:color="auto"/>
              <w:bottom w:val="single" w:sz="4" w:space="0" w:color="auto"/>
              <w:right w:val="single" w:sz="4" w:space="0" w:color="auto"/>
            </w:tcBorders>
            <w:vAlign w:val="center"/>
          </w:tcPr>
          <w:p w14:paraId="5B1EC430" w14:textId="77777777" w:rsidR="009621FE" w:rsidRPr="00B3086D" w:rsidRDefault="009621FE"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WebBlocker</w:t>
            </w:r>
          </w:p>
        </w:tc>
        <w:tc>
          <w:tcPr>
            <w:tcW w:w="3510" w:type="dxa"/>
            <w:tcBorders>
              <w:top w:val="single" w:sz="4" w:space="0" w:color="auto"/>
              <w:left w:val="single" w:sz="4" w:space="0" w:color="auto"/>
              <w:bottom w:val="single" w:sz="4" w:space="0" w:color="auto"/>
              <w:right w:val="single" w:sz="4" w:space="0" w:color="auto"/>
            </w:tcBorders>
            <w:vAlign w:val="center"/>
          </w:tcPr>
          <w:p w14:paraId="46594293"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WebBlocker chưa được bật</w:t>
            </w:r>
          </w:p>
          <w:p w14:paraId="695BD2C6"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zh-CN"/>
              </w:rPr>
              <w:drawing>
                <wp:inline distT="0" distB="0" distL="0" distR="0" wp14:anchorId="1DE7582A" wp14:editId="4F2E172D">
                  <wp:extent cx="1909445" cy="170815"/>
                  <wp:effectExtent l="0" t="0" r="0" b="635"/>
                  <wp:docPr id="45418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81472" name=""/>
                          <pic:cNvPicPr/>
                        </pic:nvPicPr>
                        <pic:blipFill>
                          <a:blip r:embed="rId31"/>
                          <a:stretch>
                            <a:fillRect/>
                          </a:stretch>
                        </pic:blipFill>
                        <pic:spPr>
                          <a:xfrm>
                            <a:off x="0" y="0"/>
                            <a:ext cx="1909445" cy="17081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02B1D9D0"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bật cấu hình WebBlocker</w:t>
            </w:r>
          </w:p>
        </w:tc>
      </w:tr>
      <w:tr w:rsidR="009621FE" w:rsidRPr="00B3086D" w14:paraId="36BA3C6F" w14:textId="77777777" w:rsidTr="000240E8">
        <w:trPr>
          <w:trHeight w:val="20"/>
        </w:trPr>
        <w:tc>
          <w:tcPr>
            <w:tcW w:w="2405" w:type="dxa"/>
            <w:tcBorders>
              <w:top w:val="single" w:sz="4" w:space="0" w:color="auto"/>
              <w:left w:val="single" w:sz="4" w:space="0" w:color="auto"/>
              <w:bottom w:val="single" w:sz="4" w:space="0" w:color="auto"/>
              <w:right w:val="single" w:sz="4" w:space="0" w:color="auto"/>
            </w:tcBorders>
            <w:vAlign w:val="center"/>
            <w:hideMark/>
          </w:tcPr>
          <w:p w14:paraId="4FAB8CE6" w14:textId="77777777" w:rsidR="009621FE" w:rsidRPr="00B3086D" w:rsidRDefault="009621FE"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APT Blocker</w:t>
            </w:r>
          </w:p>
        </w:tc>
        <w:tc>
          <w:tcPr>
            <w:tcW w:w="3510" w:type="dxa"/>
            <w:tcBorders>
              <w:top w:val="single" w:sz="4" w:space="0" w:color="auto"/>
              <w:left w:val="single" w:sz="4" w:space="0" w:color="auto"/>
              <w:bottom w:val="single" w:sz="4" w:space="0" w:color="auto"/>
              <w:right w:val="single" w:sz="4" w:space="0" w:color="auto"/>
            </w:tcBorders>
            <w:vAlign w:val="center"/>
            <w:hideMark/>
          </w:tcPr>
          <w:p w14:paraId="034944A0"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APT Blocker chưa được bật</w:t>
            </w:r>
          </w:p>
          <w:p w14:paraId="2CDA6546"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zh-CN"/>
              </w:rPr>
              <w:drawing>
                <wp:inline distT="0" distB="0" distL="0" distR="0" wp14:anchorId="363C03F9" wp14:editId="37712D24">
                  <wp:extent cx="1909445" cy="170815"/>
                  <wp:effectExtent l="0" t="0" r="0" b="635"/>
                  <wp:docPr id="26795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51964" name=""/>
                          <pic:cNvPicPr/>
                        </pic:nvPicPr>
                        <pic:blipFill>
                          <a:blip r:embed="rId31"/>
                          <a:stretch>
                            <a:fillRect/>
                          </a:stretch>
                        </pic:blipFill>
                        <pic:spPr>
                          <a:xfrm>
                            <a:off x="0" y="0"/>
                            <a:ext cx="1909445" cy="17081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516BFC48"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bật cấu hình APT Blocker</w:t>
            </w:r>
          </w:p>
        </w:tc>
      </w:tr>
      <w:tr w:rsidR="009621FE" w:rsidRPr="00B3086D" w14:paraId="6B50BE22" w14:textId="77777777" w:rsidTr="000240E8">
        <w:trPr>
          <w:trHeight w:val="20"/>
        </w:trPr>
        <w:tc>
          <w:tcPr>
            <w:tcW w:w="2405" w:type="dxa"/>
            <w:tcBorders>
              <w:top w:val="single" w:sz="4" w:space="0" w:color="auto"/>
              <w:left w:val="single" w:sz="4" w:space="0" w:color="auto"/>
              <w:bottom w:val="single" w:sz="4" w:space="0" w:color="auto"/>
              <w:right w:val="single" w:sz="4" w:space="0" w:color="auto"/>
            </w:tcBorders>
            <w:vAlign w:val="center"/>
            <w:hideMark/>
          </w:tcPr>
          <w:p w14:paraId="21AD45D8" w14:textId="77777777" w:rsidR="009621FE" w:rsidRPr="00B3086D" w:rsidRDefault="009621FE"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Kiểu tra cấu hình Spam Blocker</w:t>
            </w:r>
          </w:p>
        </w:tc>
        <w:tc>
          <w:tcPr>
            <w:tcW w:w="3510" w:type="dxa"/>
            <w:tcBorders>
              <w:top w:val="single" w:sz="4" w:space="0" w:color="auto"/>
              <w:left w:val="single" w:sz="4" w:space="0" w:color="auto"/>
              <w:bottom w:val="single" w:sz="4" w:space="0" w:color="auto"/>
              <w:right w:val="single" w:sz="4" w:space="0" w:color="auto"/>
            </w:tcBorders>
            <w:vAlign w:val="center"/>
            <w:hideMark/>
          </w:tcPr>
          <w:p w14:paraId="0F5D28F1"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Spam Blocker chưa được bật</w:t>
            </w:r>
            <w:r w:rsidRPr="00B3086D">
              <w:rPr>
                <w:rFonts w:ascii="Times New Roman" w:hAnsi="Times New Roman" w:cs="Times New Roman"/>
                <w:bCs/>
                <w:color w:val="0F0F3F"/>
                <w:sz w:val="26"/>
                <w:szCs w:val="26"/>
                <w:lang w:eastAsia="ko-KR"/>
              </w:rPr>
              <w:t xml:space="preserve"> </w:t>
            </w:r>
            <w:r w:rsidRPr="00B3086D">
              <w:rPr>
                <w:rFonts w:ascii="Times New Roman" w:hAnsi="Times New Roman" w:cs="Times New Roman"/>
                <w:bCs/>
                <w:noProof/>
                <w:color w:val="0F0F3F"/>
                <w:sz w:val="26"/>
                <w:szCs w:val="26"/>
                <w:lang w:val="vi-VN" w:eastAsia="zh-CN"/>
              </w:rPr>
              <w:drawing>
                <wp:inline distT="0" distB="0" distL="0" distR="0" wp14:anchorId="0BDD9513" wp14:editId="4EACA8F5">
                  <wp:extent cx="1909445" cy="140970"/>
                  <wp:effectExtent l="0" t="0" r="0" b="0"/>
                  <wp:docPr id="108765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56266" name=""/>
                          <pic:cNvPicPr/>
                        </pic:nvPicPr>
                        <pic:blipFill>
                          <a:blip r:embed="rId32"/>
                          <a:stretch>
                            <a:fillRect/>
                          </a:stretch>
                        </pic:blipFill>
                        <pic:spPr>
                          <a:xfrm>
                            <a:off x="0" y="0"/>
                            <a:ext cx="1909445" cy="14097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03F8653E"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bật cấu hình Spam Blocker</w:t>
            </w:r>
          </w:p>
        </w:tc>
      </w:tr>
      <w:tr w:rsidR="009621FE" w:rsidRPr="001D6F94" w14:paraId="4E861E3C" w14:textId="77777777" w:rsidTr="000240E8">
        <w:trPr>
          <w:trHeight w:val="20"/>
        </w:trPr>
        <w:tc>
          <w:tcPr>
            <w:tcW w:w="2405" w:type="dxa"/>
            <w:tcBorders>
              <w:top w:val="single" w:sz="4" w:space="0" w:color="auto"/>
              <w:left w:val="single" w:sz="4" w:space="0" w:color="auto"/>
              <w:bottom w:val="single" w:sz="4" w:space="0" w:color="auto"/>
              <w:right w:val="single" w:sz="4" w:space="0" w:color="auto"/>
            </w:tcBorders>
            <w:vAlign w:val="center"/>
            <w:hideMark/>
          </w:tcPr>
          <w:p w14:paraId="139B0A8D" w14:textId="77777777" w:rsidR="009621FE" w:rsidRPr="00B3086D" w:rsidRDefault="009621FE"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Site Blocking</w:t>
            </w:r>
          </w:p>
        </w:tc>
        <w:tc>
          <w:tcPr>
            <w:tcW w:w="3510" w:type="dxa"/>
            <w:tcBorders>
              <w:top w:val="single" w:sz="4" w:space="0" w:color="auto"/>
              <w:left w:val="single" w:sz="4" w:space="0" w:color="auto"/>
              <w:bottom w:val="single" w:sz="4" w:space="0" w:color="auto"/>
              <w:right w:val="single" w:sz="4" w:space="0" w:color="auto"/>
            </w:tcBorders>
            <w:vAlign w:val="center"/>
            <w:hideMark/>
          </w:tcPr>
          <w:p w14:paraId="3DF081CA"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Site Blocker chưa được triển khai</w:t>
            </w:r>
          </w:p>
        </w:tc>
        <w:tc>
          <w:tcPr>
            <w:tcW w:w="3336" w:type="dxa"/>
            <w:tcBorders>
              <w:top w:val="single" w:sz="4" w:space="0" w:color="auto"/>
              <w:left w:val="single" w:sz="4" w:space="0" w:color="auto"/>
              <w:bottom w:val="single" w:sz="4" w:space="0" w:color="auto"/>
              <w:right w:val="single" w:sz="4" w:space="0" w:color="auto"/>
            </w:tcBorders>
            <w:vAlign w:val="center"/>
            <w:hideMark/>
          </w:tcPr>
          <w:p w14:paraId="4EAFEF8F"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triển khai cấu hình Spam Blocker</w:t>
            </w:r>
          </w:p>
        </w:tc>
      </w:tr>
      <w:tr w:rsidR="009621FE" w:rsidRPr="001D6F94" w14:paraId="0CDB1FB6" w14:textId="77777777" w:rsidTr="000240E8">
        <w:trPr>
          <w:trHeight w:val="20"/>
        </w:trPr>
        <w:tc>
          <w:tcPr>
            <w:tcW w:w="2405" w:type="dxa"/>
            <w:tcBorders>
              <w:top w:val="single" w:sz="4" w:space="0" w:color="auto"/>
              <w:left w:val="single" w:sz="4" w:space="0" w:color="auto"/>
              <w:bottom w:val="single" w:sz="4" w:space="0" w:color="auto"/>
              <w:right w:val="single" w:sz="4" w:space="0" w:color="auto"/>
            </w:tcBorders>
            <w:vAlign w:val="center"/>
          </w:tcPr>
          <w:p w14:paraId="0A42C31C" w14:textId="77777777" w:rsidR="009621FE" w:rsidRPr="00B3086D" w:rsidRDefault="009621FE"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Alarm</w:t>
            </w:r>
          </w:p>
        </w:tc>
        <w:tc>
          <w:tcPr>
            <w:tcW w:w="3510" w:type="dxa"/>
            <w:tcBorders>
              <w:top w:val="single" w:sz="4" w:space="0" w:color="auto"/>
              <w:left w:val="single" w:sz="4" w:space="0" w:color="auto"/>
              <w:bottom w:val="single" w:sz="4" w:space="0" w:color="auto"/>
              <w:right w:val="single" w:sz="4" w:space="0" w:color="auto"/>
            </w:tcBorders>
            <w:vAlign w:val="center"/>
          </w:tcPr>
          <w:p w14:paraId="3E43BE72"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Alarm chưa được triển khai</w:t>
            </w:r>
          </w:p>
          <w:p w14:paraId="47EDFADF"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zh-CN"/>
              </w:rPr>
              <w:drawing>
                <wp:inline distT="0" distB="0" distL="0" distR="0" wp14:anchorId="50DA9B8A" wp14:editId="6D8DE37B">
                  <wp:extent cx="1909445" cy="521970"/>
                  <wp:effectExtent l="0" t="0" r="0" b="0"/>
                  <wp:docPr id="207156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69882" name=""/>
                          <pic:cNvPicPr/>
                        </pic:nvPicPr>
                        <pic:blipFill>
                          <a:blip r:embed="rId33"/>
                          <a:stretch>
                            <a:fillRect/>
                          </a:stretch>
                        </pic:blipFill>
                        <pic:spPr>
                          <a:xfrm>
                            <a:off x="0" y="0"/>
                            <a:ext cx="1909445" cy="52197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0FBE2697"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triển khai cấu hình Alarm</w:t>
            </w:r>
          </w:p>
        </w:tc>
      </w:tr>
    </w:tbl>
    <w:p w14:paraId="22880DB2" w14:textId="77777777" w:rsidR="009621FE" w:rsidRPr="00B3086D" w:rsidRDefault="009621FE" w:rsidP="009621FE">
      <w:pPr>
        <w:rPr>
          <w:rFonts w:ascii="Times New Roman" w:hAnsi="Times New Roman" w:cs="Times New Roman"/>
          <w:sz w:val="26"/>
          <w:szCs w:val="26"/>
          <w:lang w:val="it-IT" w:eastAsia="ko-KR"/>
        </w:rPr>
      </w:pPr>
    </w:p>
    <w:p w14:paraId="499352A5" w14:textId="634B1B39" w:rsidR="002B47B6" w:rsidRPr="00B3086D" w:rsidRDefault="009621FE" w:rsidP="000240E8">
      <w:pPr>
        <w:pStyle w:val="u3"/>
        <w:spacing w:after="120"/>
        <w:rPr>
          <w:rFonts w:ascii="Times New Roman" w:hAnsi="Times New Roman" w:cs="Times New Roman"/>
          <w:color w:val="0070C0"/>
          <w:sz w:val="26"/>
          <w:szCs w:val="26"/>
          <w:lang w:val="it-IT" w:eastAsia="ko-KR"/>
        </w:rPr>
      </w:pPr>
      <w:bookmarkStart w:id="63" w:name="_Toc214872492"/>
      <w:bookmarkStart w:id="64" w:name="_Toc214883275"/>
      <w:r w:rsidRPr="00B3086D">
        <w:rPr>
          <w:rFonts w:ascii="Times New Roman" w:hAnsi="Times New Roman" w:cs="Times New Roman"/>
          <w:color w:val="0070C0"/>
          <w:sz w:val="26"/>
          <w:szCs w:val="26"/>
          <w:lang w:val="it-IT" w:eastAsia="ko-KR"/>
        </w:rPr>
        <w:t>3.</w:t>
      </w:r>
      <w:r w:rsidR="001774EB" w:rsidRPr="00B3086D">
        <w:rPr>
          <w:rFonts w:ascii="Times New Roman" w:hAnsi="Times New Roman" w:cs="Times New Roman"/>
          <w:color w:val="0070C0"/>
          <w:sz w:val="26"/>
          <w:szCs w:val="26"/>
          <w:lang w:val="it-IT" w:eastAsia="ko-KR"/>
        </w:rPr>
        <w:t>5</w:t>
      </w:r>
      <w:r w:rsidR="002B47B6" w:rsidRPr="00B3086D">
        <w:rPr>
          <w:rFonts w:ascii="Times New Roman" w:hAnsi="Times New Roman" w:cs="Times New Roman"/>
          <w:color w:val="0070C0"/>
          <w:sz w:val="26"/>
          <w:szCs w:val="26"/>
          <w:lang w:val="it-IT" w:eastAsia="ko-KR"/>
        </w:rPr>
        <w:t xml:space="preserve">. </w:t>
      </w:r>
      <w:r w:rsidRPr="00B3086D">
        <w:rPr>
          <w:rFonts w:ascii="Times New Roman" w:hAnsi="Times New Roman" w:cs="Times New Roman"/>
          <w:color w:val="0070C0"/>
          <w:sz w:val="26"/>
          <w:szCs w:val="26"/>
          <w:lang w:val="it-IT" w:eastAsia="ko-KR"/>
        </w:rPr>
        <w:t>FW_WatchGuard_192.169.1.254</w:t>
      </w:r>
      <w:r w:rsidR="00354DE6" w:rsidRPr="00B3086D">
        <w:rPr>
          <w:rFonts w:ascii="Times New Roman" w:hAnsi="Times New Roman" w:cs="Times New Roman"/>
          <w:color w:val="0070C0"/>
          <w:sz w:val="26"/>
          <w:szCs w:val="26"/>
          <w:lang w:val="it-IT" w:eastAsia="ko-KR"/>
        </w:rPr>
        <w:t xml:space="preserve"> (HA)</w:t>
      </w:r>
      <w:bookmarkEnd w:id="63"/>
      <w:bookmarkEnd w:id="64"/>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9621FE" w:rsidRPr="00B3086D" w14:paraId="57D96DA0"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26F07532" w14:textId="77777777" w:rsidR="009621FE" w:rsidRPr="001D6F94" w:rsidRDefault="009621FE"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71CCC61E" w14:textId="77777777" w:rsidR="009621FE" w:rsidRPr="00B3086D" w:rsidRDefault="009621FE"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9621FE" w:rsidRPr="00B3086D" w14:paraId="41700D44"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4B4F6F5D" w14:textId="77777777" w:rsidR="009621FE" w:rsidRPr="00B3086D" w:rsidRDefault="009621FE" w:rsidP="007A591E">
            <w:pPr>
              <w:pStyle w:val="oancuaDanhsach"/>
              <w:numPr>
                <w:ilvl w:val="0"/>
                <w:numId w:val="15"/>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9621FE" w:rsidRPr="00B3086D" w14:paraId="277E912A" w14:textId="77777777" w:rsidTr="00A720ED">
        <w:trPr>
          <w:gridAfter w:val="1"/>
          <w:wAfter w:w="6" w:type="dxa"/>
          <w:trHeight w:val="340"/>
        </w:trPr>
        <w:tc>
          <w:tcPr>
            <w:tcW w:w="7650" w:type="dxa"/>
            <w:tcMar>
              <w:top w:w="0" w:type="dxa"/>
              <w:left w:w="45" w:type="dxa"/>
              <w:bottom w:w="0" w:type="dxa"/>
              <w:right w:w="45" w:type="dxa"/>
            </w:tcMar>
            <w:vAlign w:val="center"/>
            <w:hideMark/>
          </w:tcPr>
          <w:p w14:paraId="02B9B250"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28FA5AEA" w14:textId="77777777" w:rsidR="009621FE" w:rsidRPr="00B3086D" w:rsidRDefault="009621FE"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FF0000"/>
                <w:sz w:val="26"/>
                <w:szCs w:val="26"/>
              </w:rPr>
              <w:t>FAIL</w:t>
            </w:r>
          </w:p>
        </w:tc>
      </w:tr>
      <w:tr w:rsidR="009621FE" w:rsidRPr="00B3086D" w14:paraId="34FAF0A4" w14:textId="77777777" w:rsidTr="00A720ED">
        <w:trPr>
          <w:gridAfter w:val="1"/>
          <w:wAfter w:w="6" w:type="dxa"/>
          <w:trHeight w:val="340"/>
        </w:trPr>
        <w:tc>
          <w:tcPr>
            <w:tcW w:w="7650" w:type="dxa"/>
            <w:tcMar>
              <w:top w:w="0" w:type="dxa"/>
              <w:left w:w="45" w:type="dxa"/>
              <w:bottom w:w="0" w:type="dxa"/>
              <w:right w:w="45" w:type="dxa"/>
            </w:tcMar>
            <w:vAlign w:val="center"/>
            <w:hideMark/>
          </w:tcPr>
          <w:p w14:paraId="3D93ADAF"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657AD99B" w14:textId="77777777" w:rsidR="009621FE" w:rsidRPr="00B3086D" w:rsidRDefault="009621FE"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621FE" w:rsidRPr="00B3086D" w14:paraId="215ACD9F" w14:textId="77777777" w:rsidTr="00A720ED">
        <w:trPr>
          <w:gridAfter w:val="1"/>
          <w:wAfter w:w="6" w:type="dxa"/>
          <w:trHeight w:val="340"/>
        </w:trPr>
        <w:tc>
          <w:tcPr>
            <w:tcW w:w="7650" w:type="dxa"/>
            <w:tcMar>
              <w:top w:w="0" w:type="dxa"/>
              <w:left w:w="45" w:type="dxa"/>
              <w:bottom w:w="0" w:type="dxa"/>
              <w:right w:w="45" w:type="dxa"/>
            </w:tcMar>
            <w:vAlign w:val="center"/>
            <w:hideMark/>
          </w:tcPr>
          <w:p w14:paraId="19EE9B8C"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độ dài mật khẩu </w:t>
            </w:r>
          </w:p>
        </w:tc>
        <w:tc>
          <w:tcPr>
            <w:tcW w:w="1623" w:type="dxa"/>
            <w:tcMar>
              <w:top w:w="0" w:type="dxa"/>
              <w:left w:w="45" w:type="dxa"/>
              <w:bottom w:w="0" w:type="dxa"/>
              <w:right w:w="45" w:type="dxa"/>
            </w:tcMar>
            <w:vAlign w:val="center"/>
            <w:hideMark/>
          </w:tcPr>
          <w:p w14:paraId="71D206C6" w14:textId="77777777" w:rsidR="009621FE" w:rsidRPr="00B3086D" w:rsidRDefault="009621FE"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621FE" w:rsidRPr="00B3086D" w14:paraId="329BBC67" w14:textId="77777777" w:rsidTr="00A720ED">
        <w:trPr>
          <w:gridAfter w:val="1"/>
          <w:wAfter w:w="6" w:type="dxa"/>
          <w:trHeight w:val="340"/>
        </w:trPr>
        <w:tc>
          <w:tcPr>
            <w:tcW w:w="7650" w:type="dxa"/>
            <w:tcMar>
              <w:top w:w="0" w:type="dxa"/>
              <w:left w:w="45" w:type="dxa"/>
              <w:bottom w:w="0" w:type="dxa"/>
              <w:right w:w="45" w:type="dxa"/>
            </w:tcMar>
            <w:vAlign w:val="center"/>
          </w:tcPr>
          <w:p w14:paraId="338F119F"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1.4. Kiểm tra Firewall Authentication</w:t>
            </w:r>
          </w:p>
        </w:tc>
        <w:tc>
          <w:tcPr>
            <w:tcW w:w="1623" w:type="dxa"/>
            <w:tcMar>
              <w:top w:w="0" w:type="dxa"/>
              <w:left w:w="45" w:type="dxa"/>
              <w:bottom w:w="0" w:type="dxa"/>
              <w:right w:w="45" w:type="dxa"/>
            </w:tcMar>
            <w:vAlign w:val="center"/>
          </w:tcPr>
          <w:p w14:paraId="12A3D7D5" w14:textId="77777777" w:rsidR="009621FE" w:rsidRPr="00B3086D" w:rsidRDefault="009621FE"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621FE" w:rsidRPr="00B3086D" w14:paraId="210F391C" w14:textId="77777777" w:rsidTr="00A720ED">
        <w:trPr>
          <w:trHeight w:val="340"/>
        </w:trPr>
        <w:tc>
          <w:tcPr>
            <w:tcW w:w="9279" w:type="dxa"/>
            <w:gridSpan w:val="3"/>
            <w:shd w:val="clear" w:color="auto" w:fill="FFE599"/>
            <w:tcMar>
              <w:top w:w="0" w:type="dxa"/>
              <w:left w:w="45" w:type="dxa"/>
              <w:bottom w:w="0" w:type="dxa"/>
              <w:right w:w="45" w:type="dxa"/>
            </w:tcMar>
            <w:vAlign w:val="center"/>
            <w:hideMark/>
          </w:tcPr>
          <w:p w14:paraId="1B9793D6" w14:textId="77777777" w:rsidR="009621FE" w:rsidRPr="00B3086D" w:rsidRDefault="009621FE"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 xml:space="preserve">2. Kiểm tra, đánh giá cấu hình quản trị </w:t>
            </w:r>
          </w:p>
        </w:tc>
      </w:tr>
      <w:tr w:rsidR="009621FE" w:rsidRPr="00B3086D" w14:paraId="1F72BB92" w14:textId="77777777" w:rsidTr="00A720ED">
        <w:trPr>
          <w:gridAfter w:val="1"/>
          <w:wAfter w:w="6" w:type="dxa"/>
          <w:trHeight w:val="340"/>
        </w:trPr>
        <w:tc>
          <w:tcPr>
            <w:tcW w:w="7650" w:type="dxa"/>
            <w:tcMar>
              <w:top w:w="0" w:type="dxa"/>
              <w:left w:w="45" w:type="dxa"/>
              <w:bottom w:w="0" w:type="dxa"/>
              <w:right w:w="45" w:type="dxa"/>
            </w:tcMar>
            <w:vAlign w:val="center"/>
            <w:hideMark/>
          </w:tcPr>
          <w:p w14:paraId="600E9BC5"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cấu hình Firewall Policy</w:t>
            </w:r>
          </w:p>
        </w:tc>
        <w:tc>
          <w:tcPr>
            <w:tcW w:w="1623" w:type="dxa"/>
            <w:tcMar>
              <w:top w:w="0" w:type="dxa"/>
              <w:left w:w="45" w:type="dxa"/>
              <w:bottom w:w="0" w:type="dxa"/>
              <w:right w:w="45" w:type="dxa"/>
            </w:tcMar>
            <w:vAlign w:val="center"/>
            <w:hideMark/>
          </w:tcPr>
          <w:p w14:paraId="2B7AC20A" w14:textId="77777777" w:rsidR="009621FE" w:rsidRPr="00B3086D" w:rsidRDefault="009621FE"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621FE" w:rsidRPr="00B3086D" w14:paraId="0544F449" w14:textId="77777777" w:rsidTr="00A720ED">
        <w:trPr>
          <w:gridAfter w:val="1"/>
          <w:wAfter w:w="6" w:type="dxa"/>
          <w:trHeight w:val="340"/>
        </w:trPr>
        <w:tc>
          <w:tcPr>
            <w:tcW w:w="7650" w:type="dxa"/>
            <w:tcMar>
              <w:top w:w="0" w:type="dxa"/>
              <w:left w:w="45" w:type="dxa"/>
              <w:bottom w:w="0" w:type="dxa"/>
              <w:right w:w="45" w:type="dxa"/>
            </w:tcMar>
            <w:vAlign w:val="center"/>
            <w:hideMark/>
          </w:tcPr>
          <w:p w14:paraId="0F92A3E3"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Antivirus</w:t>
            </w:r>
          </w:p>
        </w:tc>
        <w:tc>
          <w:tcPr>
            <w:tcW w:w="1623" w:type="dxa"/>
            <w:tcMar>
              <w:top w:w="0" w:type="dxa"/>
              <w:left w:w="45" w:type="dxa"/>
              <w:bottom w:w="0" w:type="dxa"/>
              <w:right w:w="45" w:type="dxa"/>
            </w:tcMar>
            <w:vAlign w:val="center"/>
            <w:hideMark/>
          </w:tcPr>
          <w:p w14:paraId="07A5F8C3" w14:textId="77777777" w:rsidR="009621FE" w:rsidRPr="00B3086D" w:rsidRDefault="009621FE"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621FE" w:rsidRPr="00B3086D" w14:paraId="74DD8DCA" w14:textId="77777777" w:rsidTr="00A720ED">
        <w:trPr>
          <w:gridAfter w:val="1"/>
          <w:wAfter w:w="6" w:type="dxa"/>
          <w:trHeight w:val="340"/>
        </w:trPr>
        <w:tc>
          <w:tcPr>
            <w:tcW w:w="7650" w:type="dxa"/>
            <w:tcMar>
              <w:top w:w="0" w:type="dxa"/>
              <w:left w:w="45" w:type="dxa"/>
              <w:bottom w:w="0" w:type="dxa"/>
              <w:right w:w="45" w:type="dxa"/>
            </w:tcMar>
            <w:vAlign w:val="center"/>
            <w:hideMark/>
          </w:tcPr>
          <w:p w14:paraId="415C44C6"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IDS/IPS</w:t>
            </w:r>
          </w:p>
        </w:tc>
        <w:tc>
          <w:tcPr>
            <w:tcW w:w="1623" w:type="dxa"/>
            <w:tcMar>
              <w:top w:w="0" w:type="dxa"/>
              <w:left w:w="45" w:type="dxa"/>
              <w:bottom w:w="0" w:type="dxa"/>
              <w:right w:w="45" w:type="dxa"/>
            </w:tcMar>
            <w:vAlign w:val="center"/>
            <w:hideMark/>
          </w:tcPr>
          <w:p w14:paraId="0BC738E0" w14:textId="77777777" w:rsidR="009621FE" w:rsidRPr="00B3086D" w:rsidRDefault="009621FE"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621FE" w:rsidRPr="00B3086D" w14:paraId="29D1830D" w14:textId="77777777" w:rsidTr="00A720ED">
        <w:trPr>
          <w:gridAfter w:val="1"/>
          <w:wAfter w:w="6" w:type="dxa"/>
          <w:trHeight w:val="340"/>
        </w:trPr>
        <w:tc>
          <w:tcPr>
            <w:tcW w:w="7650" w:type="dxa"/>
            <w:tcMar>
              <w:top w:w="0" w:type="dxa"/>
              <w:left w:w="45" w:type="dxa"/>
              <w:bottom w:w="0" w:type="dxa"/>
              <w:right w:w="45" w:type="dxa"/>
            </w:tcMar>
            <w:vAlign w:val="center"/>
            <w:hideMark/>
          </w:tcPr>
          <w:p w14:paraId="729562DC"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WebBlocker</w:t>
            </w:r>
          </w:p>
        </w:tc>
        <w:tc>
          <w:tcPr>
            <w:tcW w:w="1623" w:type="dxa"/>
            <w:tcMar>
              <w:top w:w="0" w:type="dxa"/>
              <w:left w:w="45" w:type="dxa"/>
              <w:bottom w:w="0" w:type="dxa"/>
              <w:right w:w="45" w:type="dxa"/>
            </w:tcMar>
            <w:vAlign w:val="center"/>
            <w:hideMark/>
          </w:tcPr>
          <w:p w14:paraId="67FE8216" w14:textId="77777777" w:rsidR="009621FE" w:rsidRPr="00B3086D" w:rsidRDefault="009621FE"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9621FE" w:rsidRPr="00B3086D" w14:paraId="40CCC210" w14:textId="77777777" w:rsidTr="00A720ED">
        <w:trPr>
          <w:gridAfter w:val="1"/>
          <w:wAfter w:w="6" w:type="dxa"/>
          <w:trHeight w:val="340"/>
        </w:trPr>
        <w:tc>
          <w:tcPr>
            <w:tcW w:w="7650" w:type="dxa"/>
            <w:tcMar>
              <w:top w:w="0" w:type="dxa"/>
              <w:left w:w="45" w:type="dxa"/>
              <w:bottom w:w="0" w:type="dxa"/>
              <w:right w:w="45" w:type="dxa"/>
            </w:tcMar>
            <w:vAlign w:val="center"/>
          </w:tcPr>
          <w:p w14:paraId="659D4344"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 Kiểm tra cấu hình Email Filtering</w:t>
            </w:r>
          </w:p>
        </w:tc>
        <w:tc>
          <w:tcPr>
            <w:tcW w:w="1623" w:type="dxa"/>
            <w:tcMar>
              <w:top w:w="0" w:type="dxa"/>
              <w:left w:w="45" w:type="dxa"/>
              <w:bottom w:w="0" w:type="dxa"/>
              <w:right w:w="45" w:type="dxa"/>
            </w:tcMar>
            <w:vAlign w:val="center"/>
          </w:tcPr>
          <w:p w14:paraId="5D2A74B9"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9621FE" w:rsidRPr="00B3086D" w14:paraId="5CE43CA4" w14:textId="77777777" w:rsidTr="00A720ED">
        <w:trPr>
          <w:gridAfter w:val="1"/>
          <w:wAfter w:w="6" w:type="dxa"/>
          <w:trHeight w:val="340"/>
        </w:trPr>
        <w:tc>
          <w:tcPr>
            <w:tcW w:w="7650" w:type="dxa"/>
            <w:tcMar>
              <w:top w:w="0" w:type="dxa"/>
              <w:left w:w="45" w:type="dxa"/>
              <w:bottom w:w="0" w:type="dxa"/>
              <w:right w:w="45" w:type="dxa"/>
            </w:tcMar>
            <w:vAlign w:val="center"/>
          </w:tcPr>
          <w:p w14:paraId="0A3DA606" w14:textId="77777777" w:rsidR="009621FE" w:rsidRPr="00B3086D" w:rsidRDefault="009621FE" w:rsidP="00B3086D">
            <w:pPr>
              <w:spacing w:line="240" w:lineRule="auto"/>
              <w:rPr>
                <w:rFonts w:ascii="Times New Roman" w:eastAsia="Times New Roman" w:hAnsi="Times New Roman" w:cs="Times New Roman"/>
                <w:b w:val="0"/>
                <w:color w:val="0F0F3F"/>
                <w:sz w:val="26"/>
                <w:szCs w:val="26"/>
              </w:rPr>
            </w:pPr>
            <w:r w:rsidRPr="00B3086D">
              <w:rPr>
                <w:rFonts w:ascii="Times New Roman" w:eastAsia="Times New Roman" w:hAnsi="Times New Roman" w:cs="Times New Roman"/>
                <w:b w:val="0"/>
                <w:bCs/>
                <w:color w:val="0F0F3F"/>
                <w:sz w:val="26"/>
                <w:szCs w:val="26"/>
              </w:rPr>
              <w:t>2.</w:t>
            </w:r>
            <w:r w:rsidRPr="00B3086D">
              <w:rPr>
                <w:rFonts w:ascii="Times New Roman" w:eastAsia="Times New Roman" w:hAnsi="Times New Roman" w:cs="Times New Roman"/>
                <w:b w:val="0"/>
                <w:color w:val="0F0F3F"/>
                <w:sz w:val="26"/>
                <w:szCs w:val="26"/>
              </w:rPr>
              <w:t>6</w:t>
            </w:r>
            <w:r w:rsidRPr="00B3086D">
              <w:rPr>
                <w:rFonts w:ascii="Times New Roman" w:eastAsia="Times New Roman" w:hAnsi="Times New Roman" w:cs="Times New Roman"/>
                <w:bCs/>
                <w:color w:val="0F0F3F"/>
                <w:sz w:val="26"/>
                <w:szCs w:val="26"/>
              </w:rPr>
              <w:t xml:space="preserve">. </w:t>
            </w:r>
            <w:r w:rsidRPr="00B3086D">
              <w:rPr>
                <w:rFonts w:ascii="Times New Roman" w:eastAsia="Times New Roman" w:hAnsi="Times New Roman" w:cs="Times New Roman"/>
                <w:b w:val="0"/>
                <w:color w:val="0F0F3F"/>
                <w:sz w:val="26"/>
                <w:szCs w:val="26"/>
              </w:rPr>
              <w:t>Kiểm tra cấu hình APT Blocker</w:t>
            </w:r>
          </w:p>
        </w:tc>
        <w:tc>
          <w:tcPr>
            <w:tcW w:w="1623" w:type="dxa"/>
            <w:tcMar>
              <w:top w:w="0" w:type="dxa"/>
              <w:left w:w="45" w:type="dxa"/>
              <w:bottom w:w="0" w:type="dxa"/>
              <w:right w:w="45" w:type="dxa"/>
            </w:tcMar>
            <w:vAlign w:val="center"/>
          </w:tcPr>
          <w:p w14:paraId="7A16EF38"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9621FE" w:rsidRPr="00B3086D" w14:paraId="18F76904" w14:textId="77777777" w:rsidTr="00A720ED">
        <w:trPr>
          <w:gridAfter w:val="1"/>
          <w:wAfter w:w="6" w:type="dxa"/>
          <w:trHeight w:val="340"/>
        </w:trPr>
        <w:tc>
          <w:tcPr>
            <w:tcW w:w="7650" w:type="dxa"/>
            <w:tcMar>
              <w:top w:w="0" w:type="dxa"/>
              <w:left w:w="45" w:type="dxa"/>
              <w:bottom w:w="0" w:type="dxa"/>
              <w:right w:w="45" w:type="dxa"/>
            </w:tcMar>
            <w:vAlign w:val="center"/>
          </w:tcPr>
          <w:p w14:paraId="3AF73ED0"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 Kiểm tra cấu hình Spam Blocker</w:t>
            </w:r>
          </w:p>
        </w:tc>
        <w:tc>
          <w:tcPr>
            <w:tcW w:w="1623" w:type="dxa"/>
            <w:tcMar>
              <w:top w:w="0" w:type="dxa"/>
              <w:left w:w="45" w:type="dxa"/>
              <w:bottom w:w="0" w:type="dxa"/>
              <w:right w:w="45" w:type="dxa"/>
            </w:tcMar>
            <w:vAlign w:val="center"/>
          </w:tcPr>
          <w:p w14:paraId="3A31863B"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9621FE" w:rsidRPr="00B3086D" w14:paraId="10E38255" w14:textId="77777777" w:rsidTr="00A720ED">
        <w:trPr>
          <w:gridAfter w:val="1"/>
          <w:wAfter w:w="6" w:type="dxa"/>
          <w:trHeight w:val="340"/>
        </w:trPr>
        <w:tc>
          <w:tcPr>
            <w:tcW w:w="7650" w:type="dxa"/>
            <w:tcMar>
              <w:top w:w="0" w:type="dxa"/>
              <w:left w:w="45" w:type="dxa"/>
              <w:bottom w:w="0" w:type="dxa"/>
              <w:right w:w="45" w:type="dxa"/>
            </w:tcMar>
            <w:vAlign w:val="center"/>
          </w:tcPr>
          <w:p w14:paraId="6684814A"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 Kiểm tra cấu hình Site Blocking</w:t>
            </w:r>
          </w:p>
        </w:tc>
        <w:tc>
          <w:tcPr>
            <w:tcW w:w="1623" w:type="dxa"/>
            <w:tcMar>
              <w:top w:w="0" w:type="dxa"/>
              <w:left w:w="45" w:type="dxa"/>
              <w:bottom w:w="0" w:type="dxa"/>
              <w:right w:w="45" w:type="dxa"/>
            </w:tcMar>
            <w:vAlign w:val="center"/>
          </w:tcPr>
          <w:p w14:paraId="0460CEA0"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9621FE" w:rsidRPr="00B3086D" w14:paraId="614BCA29" w14:textId="77777777" w:rsidTr="00A720ED">
        <w:trPr>
          <w:gridAfter w:val="1"/>
          <w:wAfter w:w="6" w:type="dxa"/>
          <w:trHeight w:val="340"/>
        </w:trPr>
        <w:tc>
          <w:tcPr>
            <w:tcW w:w="7650" w:type="dxa"/>
            <w:tcMar>
              <w:top w:w="0" w:type="dxa"/>
              <w:left w:w="45" w:type="dxa"/>
              <w:bottom w:w="0" w:type="dxa"/>
              <w:right w:w="45" w:type="dxa"/>
            </w:tcMar>
            <w:vAlign w:val="center"/>
          </w:tcPr>
          <w:p w14:paraId="030B9ED2"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2.9. Kiểm tra cấu hình Port Blocking</w:t>
            </w:r>
          </w:p>
        </w:tc>
        <w:tc>
          <w:tcPr>
            <w:tcW w:w="1623" w:type="dxa"/>
            <w:tcMar>
              <w:top w:w="0" w:type="dxa"/>
              <w:left w:w="45" w:type="dxa"/>
              <w:bottom w:w="0" w:type="dxa"/>
              <w:right w:w="45" w:type="dxa"/>
            </w:tcMar>
            <w:vAlign w:val="center"/>
          </w:tcPr>
          <w:p w14:paraId="6FD88AA5"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9621FE" w:rsidRPr="00B3086D" w14:paraId="560A3C17" w14:textId="77777777" w:rsidTr="00A720ED">
        <w:trPr>
          <w:gridAfter w:val="1"/>
          <w:wAfter w:w="6" w:type="dxa"/>
          <w:trHeight w:val="340"/>
        </w:trPr>
        <w:tc>
          <w:tcPr>
            <w:tcW w:w="7650" w:type="dxa"/>
            <w:tcMar>
              <w:top w:w="0" w:type="dxa"/>
              <w:left w:w="45" w:type="dxa"/>
              <w:bottom w:w="0" w:type="dxa"/>
              <w:right w:w="45" w:type="dxa"/>
            </w:tcMar>
            <w:vAlign w:val="center"/>
          </w:tcPr>
          <w:p w14:paraId="33977F28"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2.10. Kiểm tra cấu hình Alarm</w:t>
            </w:r>
          </w:p>
        </w:tc>
        <w:tc>
          <w:tcPr>
            <w:tcW w:w="1623" w:type="dxa"/>
            <w:tcMar>
              <w:top w:w="0" w:type="dxa"/>
              <w:left w:w="45" w:type="dxa"/>
              <w:bottom w:w="0" w:type="dxa"/>
              <w:right w:w="45" w:type="dxa"/>
            </w:tcMar>
            <w:vAlign w:val="center"/>
          </w:tcPr>
          <w:p w14:paraId="55F5E976"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9621FE" w:rsidRPr="00B3086D" w14:paraId="1980AF12" w14:textId="77777777" w:rsidTr="00A720ED">
        <w:trPr>
          <w:gridAfter w:val="1"/>
          <w:wAfter w:w="6" w:type="dxa"/>
          <w:trHeight w:val="340"/>
        </w:trPr>
        <w:tc>
          <w:tcPr>
            <w:tcW w:w="7650" w:type="dxa"/>
            <w:tcMar>
              <w:top w:w="0" w:type="dxa"/>
              <w:left w:w="45" w:type="dxa"/>
              <w:bottom w:w="0" w:type="dxa"/>
              <w:right w:w="45" w:type="dxa"/>
            </w:tcMar>
            <w:vAlign w:val="center"/>
          </w:tcPr>
          <w:p w14:paraId="61B03198"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2.11. Kiểm tra cấu hình Firewall Logging </w:t>
            </w:r>
          </w:p>
        </w:tc>
        <w:tc>
          <w:tcPr>
            <w:tcW w:w="1623" w:type="dxa"/>
            <w:tcMar>
              <w:top w:w="0" w:type="dxa"/>
              <w:left w:w="45" w:type="dxa"/>
              <w:bottom w:w="0" w:type="dxa"/>
              <w:right w:w="45" w:type="dxa"/>
            </w:tcMar>
            <w:vAlign w:val="center"/>
          </w:tcPr>
          <w:p w14:paraId="3F6B7BFF"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9621FE" w:rsidRPr="00B3086D" w14:paraId="228DACBB" w14:textId="77777777" w:rsidTr="00A720ED">
        <w:trPr>
          <w:gridAfter w:val="1"/>
          <w:wAfter w:w="6" w:type="dxa"/>
          <w:trHeight w:val="340"/>
        </w:trPr>
        <w:tc>
          <w:tcPr>
            <w:tcW w:w="7650" w:type="dxa"/>
            <w:tcMar>
              <w:top w:w="0" w:type="dxa"/>
              <w:left w:w="45" w:type="dxa"/>
              <w:bottom w:w="0" w:type="dxa"/>
              <w:right w:w="45" w:type="dxa"/>
            </w:tcMar>
            <w:vAlign w:val="center"/>
          </w:tcPr>
          <w:p w14:paraId="78C8F950"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2.12. Kiểm tra cấu hình Proxy Logging</w:t>
            </w:r>
          </w:p>
        </w:tc>
        <w:tc>
          <w:tcPr>
            <w:tcW w:w="1623" w:type="dxa"/>
            <w:tcMar>
              <w:top w:w="0" w:type="dxa"/>
              <w:left w:w="45" w:type="dxa"/>
              <w:bottom w:w="0" w:type="dxa"/>
              <w:right w:w="45" w:type="dxa"/>
            </w:tcMar>
            <w:vAlign w:val="center"/>
          </w:tcPr>
          <w:p w14:paraId="51115F9B" w14:textId="77777777" w:rsidR="009621FE" w:rsidRPr="00B3086D" w:rsidRDefault="009621FE"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621FE" w:rsidRPr="00B3086D" w14:paraId="333319BD" w14:textId="77777777" w:rsidTr="00A720ED">
        <w:trPr>
          <w:gridAfter w:val="1"/>
          <w:wAfter w:w="6" w:type="dxa"/>
          <w:trHeight w:val="340"/>
        </w:trPr>
        <w:tc>
          <w:tcPr>
            <w:tcW w:w="7650" w:type="dxa"/>
            <w:tcMar>
              <w:top w:w="0" w:type="dxa"/>
              <w:left w:w="45" w:type="dxa"/>
              <w:bottom w:w="0" w:type="dxa"/>
              <w:right w:w="45" w:type="dxa"/>
            </w:tcMar>
            <w:vAlign w:val="center"/>
          </w:tcPr>
          <w:p w14:paraId="3028393B"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Kiểm tra cấu hình đồng bộ thời gian</w:t>
            </w:r>
          </w:p>
        </w:tc>
        <w:tc>
          <w:tcPr>
            <w:tcW w:w="1623" w:type="dxa"/>
            <w:tcMar>
              <w:top w:w="0" w:type="dxa"/>
              <w:left w:w="45" w:type="dxa"/>
              <w:bottom w:w="0" w:type="dxa"/>
              <w:right w:w="45" w:type="dxa"/>
            </w:tcMar>
            <w:vAlign w:val="center"/>
          </w:tcPr>
          <w:p w14:paraId="12286839" w14:textId="77777777" w:rsidR="009621FE" w:rsidRPr="00B3086D" w:rsidRDefault="009621FE"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bl>
    <w:p w14:paraId="2938B5F8" w14:textId="77777777" w:rsidR="002B47B6" w:rsidRPr="00B3086D" w:rsidRDefault="002B47B6" w:rsidP="002B47B6">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9621FE" w:rsidRPr="00B3086D" w14:paraId="5140D1F5" w14:textId="77777777" w:rsidTr="000240E8">
        <w:trPr>
          <w:trHeight w:val="20"/>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1F98E224" w14:textId="77777777" w:rsidR="009621FE" w:rsidRPr="00B3086D" w:rsidRDefault="009621FE"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47284B81" w14:textId="77777777" w:rsidR="009621FE" w:rsidRPr="00B3086D" w:rsidRDefault="009621FE"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6FE57831" w14:textId="77777777" w:rsidR="009621FE" w:rsidRPr="00B3086D" w:rsidRDefault="009621FE"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9621FE" w:rsidRPr="001D6F94" w14:paraId="542FEC07" w14:textId="77777777" w:rsidTr="000240E8">
        <w:trPr>
          <w:trHeight w:val="20"/>
        </w:trPr>
        <w:tc>
          <w:tcPr>
            <w:tcW w:w="2405" w:type="dxa"/>
            <w:tcBorders>
              <w:top w:val="single" w:sz="4" w:space="0" w:color="auto"/>
              <w:left w:val="single" w:sz="4" w:space="0" w:color="auto"/>
              <w:bottom w:val="single" w:sz="4" w:space="0" w:color="auto"/>
              <w:right w:val="single" w:sz="4" w:space="0" w:color="auto"/>
            </w:tcBorders>
            <w:vAlign w:val="center"/>
            <w:hideMark/>
          </w:tcPr>
          <w:p w14:paraId="3EC37C0C" w14:textId="77777777" w:rsidR="009621FE" w:rsidRPr="00B3086D" w:rsidRDefault="009621FE"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firmware của thiết bị</w:t>
            </w:r>
          </w:p>
        </w:tc>
        <w:tc>
          <w:tcPr>
            <w:tcW w:w="3510" w:type="dxa"/>
            <w:tcBorders>
              <w:top w:val="single" w:sz="4" w:space="0" w:color="auto"/>
              <w:left w:val="single" w:sz="4" w:space="0" w:color="auto"/>
              <w:bottom w:val="single" w:sz="4" w:space="0" w:color="auto"/>
              <w:right w:val="single" w:sz="4" w:space="0" w:color="auto"/>
            </w:tcBorders>
            <w:vAlign w:val="center"/>
            <w:hideMark/>
          </w:tcPr>
          <w:p w14:paraId="6C7A9C3E"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firmware của thiết bị không an toàn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36C8E618"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Cập nhật phiên bản firmware mới nhất</w:t>
            </w:r>
          </w:p>
        </w:tc>
      </w:tr>
      <w:tr w:rsidR="009621FE" w:rsidRPr="001D6F94" w14:paraId="40F3E107" w14:textId="77777777" w:rsidTr="000240E8">
        <w:trPr>
          <w:trHeight w:val="20"/>
        </w:trPr>
        <w:tc>
          <w:tcPr>
            <w:tcW w:w="2405" w:type="dxa"/>
            <w:tcBorders>
              <w:top w:val="single" w:sz="4" w:space="0" w:color="auto"/>
              <w:left w:val="single" w:sz="4" w:space="0" w:color="auto"/>
              <w:bottom w:val="single" w:sz="4" w:space="0" w:color="auto"/>
              <w:right w:val="single" w:sz="4" w:space="0" w:color="auto"/>
            </w:tcBorders>
            <w:vAlign w:val="center"/>
          </w:tcPr>
          <w:p w14:paraId="4D7EA30E" w14:textId="77777777" w:rsidR="009621FE" w:rsidRPr="00B3086D" w:rsidRDefault="009621FE"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WebBlocker</w:t>
            </w:r>
          </w:p>
        </w:tc>
        <w:tc>
          <w:tcPr>
            <w:tcW w:w="3510" w:type="dxa"/>
            <w:tcBorders>
              <w:top w:val="single" w:sz="4" w:space="0" w:color="auto"/>
              <w:left w:val="single" w:sz="4" w:space="0" w:color="auto"/>
              <w:bottom w:val="single" w:sz="4" w:space="0" w:color="auto"/>
              <w:right w:val="single" w:sz="4" w:space="0" w:color="auto"/>
            </w:tcBorders>
            <w:vAlign w:val="center"/>
          </w:tcPr>
          <w:p w14:paraId="0E423A1D"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WebBlocker chưa được bật</w:t>
            </w:r>
          </w:p>
          <w:p w14:paraId="1DBC1ED6"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noProof/>
                <w:sz w:val="26"/>
                <w:szCs w:val="26"/>
                <w:lang w:val="vi-VN" w:eastAsia="zh-CN"/>
              </w:rPr>
              <w:drawing>
                <wp:inline distT="0" distB="0" distL="0" distR="0" wp14:anchorId="7294603F" wp14:editId="413D32E5">
                  <wp:extent cx="1913255" cy="91440"/>
                  <wp:effectExtent l="0" t="0" r="0" b="3810"/>
                  <wp:docPr id="117090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08230" name=""/>
                          <pic:cNvPicPr/>
                        </pic:nvPicPr>
                        <pic:blipFill>
                          <a:blip r:embed="rId34"/>
                          <a:stretch>
                            <a:fillRect/>
                          </a:stretch>
                        </pic:blipFill>
                        <pic:spPr>
                          <a:xfrm>
                            <a:off x="0" y="0"/>
                            <a:ext cx="1913255" cy="9144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54F7C957"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bật cấu hình WebBlocker</w:t>
            </w:r>
          </w:p>
        </w:tc>
      </w:tr>
      <w:tr w:rsidR="009621FE" w:rsidRPr="00B3086D" w14:paraId="0DCDFECF" w14:textId="77777777" w:rsidTr="000240E8">
        <w:trPr>
          <w:trHeight w:val="20"/>
        </w:trPr>
        <w:tc>
          <w:tcPr>
            <w:tcW w:w="2405" w:type="dxa"/>
            <w:tcBorders>
              <w:top w:val="single" w:sz="4" w:space="0" w:color="auto"/>
              <w:left w:val="single" w:sz="4" w:space="0" w:color="auto"/>
              <w:bottom w:val="single" w:sz="4" w:space="0" w:color="auto"/>
              <w:right w:val="single" w:sz="4" w:space="0" w:color="auto"/>
            </w:tcBorders>
            <w:vAlign w:val="center"/>
            <w:hideMark/>
          </w:tcPr>
          <w:p w14:paraId="670C9BE3" w14:textId="77777777" w:rsidR="009621FE" w:rsidRPr="00B3086D" w:rsidRDefault="009621FE"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APT Blocker</w:t>
            </w:r>
          </w:p>
        </w:tc>
        <w:tc>
          <w:tcPr>
            <w:tcW w:w="3510" w:type="dxa"/>
            <w:tcBorders>
              <w:top w:val="single" w:sz="4" w:space="0" w:color="auto"/>
              <w:left w:val="single" w:sz="4" w:space="0" w:color="auto"/>
              <w:bottom w:val="single" w:sz="4" w:space="0" w:color="auto"/>
              <w:right w:val="single" w:sz="4" w:space="0" w:color="auto"/>
            </w:tcBorders>
            <w:vAlign w:val="center"/>
            <w:hideMark/>
          </w:tcPr>
          <w:p w14:paraId="69C54534"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APT Blocker chưa được bật</w:t>
            </w:r>
          </w:p>
          <w:p w14:paraId="4FFCD1C1"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zh-CN"/>
              </w:rPr>
              <w:drawing>
                <wp:inline distT="0" distB="0" distL="0" distR="0" wp14:anchorId="63D64525" wp14:editId="2E2780FF">
                  <wp:extent cx="1913255" cy="160655"/>
                  <wp:effectExtent l="0" t="0" r="0" b="0"/>
                  <wp:docPr id="29134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45077" name=""/>
                          <pic:cNvPicPr/>
                        </pic:nvPicPr>
                        <pic:blipFill>
                          <a:blip r:embed="rId35"/>
                          <a:stretch>
                            <a:fillRect/>
                          </a:stretch>
                        </pic:blipFill>
                        <pic:spPr>
                          <a:xfrm>
                            <a:off x="0" y="0"/>
                            <a:ext cx="1913255" cy="16065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3107A83D"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bật cấu hình APT Blocker</w:t>
            </w:r>
          </w:p>
        </w:tc>
      </w:tr>
      <w:tr w:rsidR="009621FE" w:rsidRPr="00B3086D" w14:paraId="0DA07147" w14:textId="77777777" w:rsidTr="000240E8">
        <w:trPr>
          <w:trHeight w:val="20"/>
        </w:trPr>
        <w:tc>
          <w:tcPr>
            <w:tcW w:w="2405" w:type="dxa"/>
            <w:tcBorders>
              <w:top w:val="single" w:sz="4" w:space="0" w:color="auto"/>
              <w:left w:val="single" w:sz="4" w:space="0" w:color="auto"/>
              <w:bottom w:val="single" w:sz="4" w:space="0" w:color="auto"/>
              <w:right w:val="single" w:sz="4" w:space="0" w:color="auto"/>
            </w:tcBorders>
            <w:vAlign w:val="center"/>
            <w:hideMark/>
          </w:tcPr>
          <w:p w14:paraId="32B50C17" w14:textId="77777777" w:rsidR="009621FE" w:rsidRPr="00B3086D" w:rsidRDefault="009621FE"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Kiểu tra cấu hình Spam Blocker</w:t>
            </w:r>
          </w:p>
        </w:tc>
        <w:tc>
          <w:tcPr>
            <w:tcW w:w="3510" w:type="dxa"/>
            <w:tcBorders>
              <w:top w:val="single" w:sz="4" w:space="0" w:color="auto"/>
              <w:left w:val="single" w:sz="4" w:space="0" w:color="auto"/>
              <w:bottom w:val="single" w:sz="4" w:space="0" w:color="auto"/>
              <w:right w:val="single" w:sz="4" w:space="0" w:color="auto"/>
            </w:tcBorders>
            <w:vAlign w:val="center"/>
            <w:hideMark/>
          </w:tcPr>
          <w:p w14:paraId="669D8D5E"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Spam Blocker chưa được bật</w:t>
            </w:r>
            <w:r w:rsidRPr="00B3086D">
              <w:rPr>
                <w:rFonts w:ascii="Times New Roman" w:hAnsi="Times New Roman" w:cs="Times New Roman"/>
                <w:bCs/>
                <w:color w:val="0F0F3F"/>
                <w:sz w:val="26"/>
                <w:szCs w:val="26"/>
                <w:lang w:eastAsia="ko-KR"/>
              </w:rPr>
              <w:t xml:space="preserve"> </w:t>
            </w:r>
            <w:r w:rsidRPr="00B3086D">
              <w:rPr>
                <w:rFonts w:ascii="Times New Roman" w:hAnsi="Times New Roman" w:cs="Times New Roman"/>
                <w:bCs/>
                <w:noProof/>
                <w:color w:val="0F0F3F"/>
                <w:sz w:val="26"/>
                <w:szCs w:val="26"/>
                <w:lang w:val="vi-VN" w:eastAsia="zh-CN"/>
              </w:rPr>
              <w:drawing>
                <wp:inline distT="0" distB="0" distL="0" distR="0" wp14:anchorId="3C8C8756" wp14:editId="7630B9C4">
                  <wp:extent cx="1913255" cy="160655"/>
                  <wp:effectExtent l="0" t="0" r="0" b="0"/>
                  <wp:docPr id="12536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1381" name=""/>
                          <pic:cNvPicPr/>
                        </pic:nvPicPr>
                        <pic:blipFill>
                          <a:blip r:embed="rId35"/>
                          <a:stretch>
                            <a:fillRect/>
                          </a:stretch>
                        </pic:blipFill>
                        <pic:spPr>
                          <a:xfrm>
                            <a:off x="0" y="0"/>
                            <a:ext cx="1913255" cy="16065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45454622"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bật cấu hình Spam Blocker</w:t>
            </w:r>
          </w:p>
        </w:tc>
      </w:tr>
      <w:tr w:rsidR="009621FE" w:rsidRPr="001D6F94" w14:paraId="0EDA950A" w14:textId="77777777" w:rsidTr="000240E8">
        <w:trPr>
          <w:trHeight w:val="20"/>
        </w:trPr>
        <w:tc>
          <w:tcPr>
            <w:tcW w:w="2405" w:type="dxa"/>
            <w:tcBorders>
              <w:top w:val="single" w:sz="4" w:space="0" w:color="auto"/>
              <w:left w:val="single" w:sz="4" w:space="0" w:color="auto"/>
              <w:bottom w:val="single" w:sz="4" w:space="0" w:color="auto"/>
              <w:right w:val="single" w:sz="4" w:space="0" w:color="auto"/>
            </w:tcBorders>
            <w:vAlign w:val="center"/>
          </w:tcPr>
          <w:p w14:paraId="5F266BFC" w14:textId="77777777" w:rsidR="009621FE" w:rsidRPr="00B3086D" w:rsidRDefault="009621FE"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Alarm</w:t>
            </w:r>
          </w:p>
        </w:tc>
        <w:tc>
          <w:tcPr>
            <w:tcW w:w="3510" w:type="dxa"/>
            <w:tcBorders>
              <w:top w:val="single" w:sz="4" w:space="0" w:color="auto"/>
              <w:left w:val="single" w:sz="4" w:space="0" w:color="auto"/>
              <w:bottom w:val="single" w:sz="4" w:space="0" w:color="auto"/>
              <w:right w:val="single" w:sz="4" w:space="0" w:color="auto"/>
            </w:tcBorders>
            <w:vAlign w:val="center"/>
          </w:tcPr>
          <w:p w14:paraId="60098F6B"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Alarm chưa được triển khai</w:t>
            </w:r>
          </w:p>
          <w:p w14:paraId="69CFD2C9"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zh-CN"/>
              </w:rPr>
              <w:drawing>
                <wp:inline distT="0" distB="0" distL="0" distR="0" wp14:anchorId="46539800" wp14:editId="0FFB2553">
                  <wp:extent cx="1913255" cy="328930"/>
                  <wp:effectExtent l="0" t="0" r="0" b="0"/>
                  <wp:docPr id="111070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07172" name=""/>
                          <pic:cNvPicPr/>
                        </pic:nvPicPr>
                        <pic:blipFill>
                          <a:blip r:embed="rId36"/>
                          <a:stretch>
                            <a:fillRect/>
                          </a:stretch>
                        </pic:blipFill>
                        <pic:spPr>
                          <a:xfrm>
                            <a:off x="0" y="0"/>
                            <a:ext cx="1913255" cy="32893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64D65DD5"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triển khai cấu hình Alarm</w:t>
            </w:r>
          </w:p>
        </w:tc>
      </w:tr>
    </w:tbl>
    <w:p w14:paraId="62638958" w14:textId="77777777" w:rsidR="009621FE" w:rsidRPr="00B3086D" w:rsidRDefault="009621FE" w:rsidP="002B47B6">
      <w:pPr>
        <w:rPr>
          <w:rFonts w:ascii="Times New Roman" w:hAnsi="Times New Roman" w:cs="Times New Roman"/>
          <w:sz w:val="26"/>
          <w:szCs w:val="26"/>
          <w:lang w:val="it-IT" w:eastAsia="ko-KR"/>
        </w:rPr>
      </w:pPr>
    </w:p>
    <w:p w14:paraId="03E0A034" w14:textId="7782D04C" w:rsidR="009A0D62" w:rsidRPr="00B3086D" w:rsidRDefault="009A0D62" w:rsidP="009A0D62">
      <w:pPr>
        <w:pStyle w:val="u3"/>
        <w:rPr>
          <w:rFonts w:ascii="Times New Roman" w:hAnsi="Times New Roman" w:cs="Times New Roman"/>
          <w:color w:val="0070C0"/>
          <w:sz w:val="26"/>
          <w:szCs w:val="26"/>
          <w:lang w:val="it-IT" w:eastAsia="ko-KR"/>
        </w:rPr>
      </w:pPr>
      <w:bookmarkStart w:id="65" w:name="_Toc214872493"/>
      <w:bookmarkStart w:id="66" w:name="_Toc214883276"/>
      <w:r w:rsidRPr="00B3086D">
        <w:rPr>
          <w:rFonts w:ascii="Times New Roman" w:hAnsi="Times New Roman" w:cs="Times New Roman"/>
          <w:color w:val="0070C0"/>
          <w:sz w:val="26"/>
          <w:szCs w:val="26"/>
          <w:lang w:val="it-IT" w:eastAsia="ko-KR"/>
        </w:rPr>
        <w:t>3.6. FW_WatchGuard_192.169.1.254 (HA)</w:t>
      </w:r>
      <w:bookmarkEnd w:id="65"/>
      <w:bookmarkEnd w:id="66"/>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9A0D62" w:rsidRPr="00B3086D" w14:paraId="2B3C04DE"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5B6E9CDE" w14:textId="77777777" w:rsidR="009A0D62" w:rsidRPr="001D6F94" w:rsidRDefault="009A0D62"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3D84D068" w14:textId="77777777" w:rsidR="009A0D62" w:rsidRPr="00B3086D" w:rsidRDefault="009A0D62"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9A0D62" w:rsidRPr="00B3086D" w14:paraId="0D8A9810"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38937F62" w14:textId="77777777" w:rsidR="009A0D62" w:rsidRPr="00B3086D" w:rsidRDefault="009A0D62" w:rsidP="009A0D62">
            <w:pPr>
              <w:pStyle w:val="oancuaDanhsach"/>
              <w:numPr>
                <w:ilvl w:val="0"/>
                <w:numId w:val="17"/>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9A0D62" w:rsidRPr="00B3086D" w14:paraId="5CA8AAA7" w14:textId="77777777" w:rsidTr="00614157">
        <w:trPr>
          <w:gridAfter w:val="1"/>
          <w:wAfter w:w="6" w:type="dxa"/>
          <w:trHeight w:val="285"/>
        </w:trPr>
        <w:tc>
          <w:tcPr>
            <w:tcW w:w="7650" w:type="dxa"/>
            <w:tcMar>
              <w:top w:w="0" w:type="dxa"/>
              <w:left w:w="45" w:type="dxa"/>
              <w:bottom w:w="0" w:type="dxa"/>
              <w:right w:w="45" w:type="dxa"/>
            </w:tcMar>
            <w:vAlign w:val="center"/>
            <w:hideMark/>
          </w:tcPr>
          <w:p w14:paraId="18F85FE7"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0B83DC57" w14:textId="77777777" w:rsidR="009A0D62" w:rsidRPr="00B3086D" w:rsidRDefault="009A0D62"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FF0000"/>
                <w:sz w:val="26"/>
                <w:szCs w:val="26"/>
              </w:rPr>
              <w:t>FAIL</w:t>
            </w:r>
          </w:p>
        </w:tc>
      </w:tr>
      <w:tr w:rsidR="009A0D62" w:rsidRPr="00B3086D" w14:paraId="07228546" w14:textId="77777777" w:rsidTr="00614157">
        <w:trPr>
          <w:gridAfter w:val="1"/>
          <w:wAfter w:w="6" w:type="dxa"/>
          <w:trHeight w:val="285"/>
        </w:trPr>
        <w:tc>
          <w:tcPr>
            <w:tcW w:w="7650" w:type="dxa"/>
            <w:tcMar>
              <w:top w:w="0" w:type="dxa"/>
              <w:left w:w="45" w:type="dxa"/>
              <w:bottom w:w="0" w:type="dxa"/>
              <w:right w:w="45" w:type="dxa"/>
            </w:tcMar>
            <w:vAlign w:val="center"/>
            <w:hideMark/>
          </w:tcPr>
          <w:p w14:paraId="4DA7B996"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36877F11" w14:textId="77777777" w:rsidR="009A0D62" w:rsidRPr="00B3086D" w:rsidRDefault="009A0D62"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A0D62" w:rsidRPr="00B3086D" w14:paraId="6E495E8A" w14:textId="77777777" w:rsidTr="00614157">
        <w:trPr>
          <w:gridAfter w:val="1"/>
          <w:wAfter w:w="6" w:type="dxa"/>
          <w:trHeight w:val="285"/>
        </w:trPr>
        <w:tc>
          <w:tcPr>
            <w:tcW w:w="7650" w:type="dxa"/>
            <w:tcMar>
              <w:top w:w="0" w:type="dxa"/>
              <w:left w:w="45" w:type="dxa"/>
              <w:bottom w:w="0" w:type="dxa"/>
              <w:right w:w="45" w:type="dxa"/>
            </w:tcMar>
            <w:vAlign w:val="center"/>
            <w:hideMark/>
          </w:tcPr>
          <w:p w14:paraId="525F7697"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độ dài mật khẩu </w:t>
            </w:r>
          </w:p>
        </w:tc>
        <w:tc>
          <w:tcPr>
            <w:tcW w:w="1623" w:type="dxa"/>
            <w:tcMar>
              <w:top w:w="0" w:type="dxa"/>
              <w:left w:w="45" w:type="dxa"/>
              <w:bottom w:w="0" w:type="dxa"/>
              <w:right w:w="45" w:type="dxa"/>
            </w:tcMar>
            <w:vAlign w:val="center"/>
            <w:hideMark/>
          </w:tcPr>
          <w:p w14:paraId="3355667B" w14:textId="77777777" w:rsidR="009A0D62" w:rsidRPr="00B3086D" w:rsidRDefault="009A0D62"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A0D62" w:rsidRPr="00B3086D" w14:paraId="428F01C9" w14:textId="77777777" w:rsidTr="00614157">
        <w:trPr>
          <w:gridAfter w:val="1"/>
          <w:wAfter w:w="6" w:type="dxa"/>
          <w:trHeight w:val="285"/>
        </w:trPr>
        <w:tc>
          <w:tcPr>
            <w:tcW w:w="7650" w:type="dxa"/>
            <w:tcMar>
              <w:top w:w="0" w:type="dxa"/>
              <w:left w:w="45" w:type="dxa"/>
              <w:bottom w:w="0" w:type="dxa"/>
              <w:right w:w="45" w:type="dxa"/>
            </w:tcMar>
            <w:vAlign w:val="center"/>
          </w:tcPr>
          <w:p w14:paraId="0FBCB684"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1.4. Kiểm tra Firewall Authentication</w:t>
            </w:r>
          </w:p>
        </w:tc>
        <w:tc>
          <w:tcPr>
            <w:tcW w:w="1623" w:type="dxa"/>
            <w:tcMar>
              <w:top w:w="0" w:type="dxa"/>
              <w:left w:w="45" w:type="dxa"/>
              <w:bottom w:w="0" w:type="dxa"/>
              <w:right w:w="45" w:type="dxa"/>
            </w:tcMar>
            <w:vAlign w:val="center"/>
          </w:tcPr>
          <w:p w14:paraId="55B2AC76" w14:textId="77777777" w:rsidR="009A0D62" w:rsidRPr="00B3086D" w:rsidRDefault="009A0D62"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A0D62" w:rsidRPr="00B3086D" w14:paraId="6DE9BE40"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03444A79" w14:textId="77777777" w:rsidR="009A0D62" w:rsidRPr="00B3086D" w:rsidRDefault="009A0D62"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 xml:space="preserve">2. Kiểm tra, đánh giá cấu hình quản trị </w:t>
            </w:r>
          </w:p>
        </w:tc>
      </w:tr>
      <w:tr w:rsidR="009A0D62" w:rsidRPr="00B3086D" w14:paraId="271C8385" w14:textId="77777777" w:rsidTr="00614157">
        <w:trPr>
          <w:gridAfter w:val="1"/>
          <w:wAfter w:w="6" w:type="dxa"/>
          <w:trHeight w:val="285"/>
        </w:trPr>
        <w:tc>
          <w:tcPr>
            <w:tcW w:w="7650" w:type="dxa"/>
            <w:tcMar>
              <w:top w:w="0" w:type="dxa"/>
              <w:left w:w="45" w:type="dxa"/>
              <w:bottom w:w="0" w:type="dxa"/>
              <w:right w:w="45" w:type="dxa"/>
            </w:tcMar>
            <w:vAlign w:val="center"/>
            <w:hideMark/>
          </w:tcPr>
          <w:p w14:paraId="3B34833B"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cấu hình Firewall Policy</w:t>
            </w:r>
          </w:p>
        </w:tc>
        <w:tc>
          <w:tcPr>
            <w:tcW w:w="1623" w:type="dxa"/>
            <w:tcMar>
              <w:top w:w="0" w:type="dxa"/>
              <w:left w:w="45" w:type="dxa"/>
              <w:bottom w:w="0" w:type="dxa"/>
              <w:right w:w="45" w:type="dxa"/>
            </w:tcMar>
            <w:vAlign w:val="center"/>
            <w:hideMark/>
          </w:tcPr>
          <w:p w14:paraId="689B4114" w14:textId="77777777" w:rsidR="009A0D62" w:rsidRPr="00B3086D" w:rsidRDefault="009A0D62"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A0D62" w:rsidRPr="00B3086D" w14:paraId="409DB66C" w14:textId="77777777" w:rsidTr="00614157">
        <w:trPr>
          <w:gridAfter w:val="1"/>
          <w:wAfter w:w="6" w:type="dxa"/>
          <w:trHeight w:val="285"/>
        </w:trPr>
        <w:tc>
          <w:tcPr>
            <w:tcW w:w="7650" w:type="dxa"/>
            <w:tcMar>
              <w:top w:w="0" w:type="dxa"/>
              <w:left w:w="45" w:type="dxa"/>
              <w:bottom w:w="0" w:type="dxa"/>
              <w:right w:w="45" w:type="dxa"/>
            </w:tcMar>
            <w:vAlign w:val="center"/>
            <w:hideMark/>
          </w:tcPr>
          <w:p w14:paraId="0BEE4456"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Antivirus</w:t>
            </w:r>
          </w:p>
        </w:tc>
        <w:tc>
          <w:tcPr>
            <w:tcW w:w="1623" w:type="dxa"/>
            <w:tcMar>
              <w:top w:w="0" w:type="dxa"/>
              <w:left w:w="45" w:type="dxa"/>
              <w:bottom w:w="0" w:type="dxa"/>
              <w:right w:w="45" w:type="dxa"/>
            </w:tcMar>
            <w:vAlign w:val="center"/>
            <w:hideMark/>
          </w:tcPr>
          <w:p w14:paraId="4EC04180" w14:textId="77777777" w:rsidR="009A0D62" w:rsidRPr="00B3086D" w:rsidRDefault="009A0D62"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A0D62" w:rsidRPr="00B3086D" w14:paraId="0D19DC9C" w14:textId="77777777" w:rsidTr="00614157">
        <w:trPr>
          <w:gridAfter w:val="1"/>
          <w:wAfter w:w="6" w:type="dxa"/>
          <w:trHeight w:val="285"/>
        </w:trPr>
        <w:tc>
          <w:tcPr>
            <w:tcW w:w="7650" w:type="dxa"/>
            <w:tcMar>
              <w:top w:w="0" w:type="dxa"/>
              <w:left w:w="45" w:type="dxa"/>
              <w:bottom w:w="0" w:type="dxa"/>
              <w:right w:w="45" w:type="dxa"/>
            </w:tcMar>
            <w:vAlign w:val="center"/>
            <w:hideMark/>
          </w:tcPr>
          <w:p w14:paraId="7D6C2ECA"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IDS/IPS</w:t>
            </w:r>
          </w:p>
        </w:tc>
        <w:tc>
          <w:tcPr>
            <w:tcW w:w="1623" w:type="dxa"/>
            <w:tcMar>
              <w:top w:w="0" w:type="dxa"/>
              <w:left w:w="45" w:type="dxa"/>
              <w:bottom w:w="0" w:type="dxa"/>
              <w:right w:w="45" w:type="dxa"/>
            </w:tcMar>
            <w:vAlign w:val="center"/>
            <w:hideMark/>
          </w:tcPr>
          <w:p w14:paraId="3A4BE841" w14:textId="77777777" w:rsidR="009A0D62" w:rsidRPr="00B3086D" w:rsidRDefault="009A0D62"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A0D62" w:rsidRPr="00B3086D" w14:paraId="6D895128" w14:textId="77777777" w:rsidTr="00614157">
        <w:trPr>
          <w:gridAfter w:val="1"/>
          <w:wAfter w:w="6" w:type="dxa"/>
          <w:trHeight w:val="285"/>
        </w:trPr>
        <w:tc>
          <w:tcPr>
            <w:tcW w:w="7650" w:type="dxa"/>
            <w:tcMar>
              <w:top w:w="0" w:type="dxa"/>
              <w:left w:w="45" w:type="dxa"/>
              <w:bottom w:w="0" w:type="dxa"/>
              <w:right w:w="45" w:type="dxa"/>
            </w:tcMar>
            <w:vAlign w:val="center"/>
            <w:hideMark/>
          </w:tcPr>
          <w:p w14:paraId="3430FBBA"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WebBlocker</w:t>
            </w:r>
          </w:p>
        </w:tc>
        <w:tc>
          <w:tcPr>
            <w:tcW w:w="1623" w:type="dxa"/>
            <w:tcMar>
              <w:top w:w="0" w:type="dxa"/>
              <w:left w:w="45" w:type="dxa"/>
              <w:bottom w:w="0" w:type="dxa"/>
              <w:right w:w="45" w:type="dxa"/>
            </w:tcMar>
            <w:vAlign w:val="center"/>
            <w:hideMark/>
          </w:tcPr>
          <w:p w14:paraId="5635EB1B" w14:textId="77777777" w:rsidR="009A0D62" w:rsidRPr="00B3086D" w:rsidRDefault="009A0D62"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9A0D62" w:rsidRPr="00B3086D" w14:paraId="3B1A7493" w14:textId="77777777" w:rsidTr="00614157">
        <w:trPr>
          <w:gridAfter w:val="1"/>
          <w:wAfter w:w="6" w:type="dxa"/>
          <w:trHeight w:val="285"/>
        </w:trPr>
        <w:tc>
          <w:tcPr>
            <w:tcW w:w="7650" w:type="dxa"/>
            <w:tcMar>
              <w:top w:w="0" w:type="dxa"/>
              <w:left w:w="45" w:type="dxa"/>
              <w:bottom w:w="0" w:type="dxa"/>
              <w:right w:w="45" w:type="dxa"/>
            </w:tcMar>
            <w:vAlign w:val="center"/>
          </w:tcPr>
          <w:p w14:paraId="47FB7061"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 Kiểm tra cấu hình Email Filtering</w:t>
            </w:r>
          </w:p>
        </w:tc>
        <w:tc>
          <w:tcPr>
            <w:tcW w:w="1623" w:type="dxa"/>
            <w:tcMar>
              <w:top w:w="0" w:type="dxa"/>
              <w:left w:w="45" w:type="dxa"/>
              <w:bottom w:w="0" w:type="dxa"/>
              <w:right w:w="45" w:type="dxa"/>
            </w:tcMar>
            <w:vAlign w:val="center"/>
          </w:tcPr>
          <w:p w14:paraId="14131507" w14:textId="77777777" w:rsidR="009A0D62" w:rsidRPr="00B3086D" w:rsidRDefault="009A0D62"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9A0D62" w:rsidRPr="00B3086D" w14:paraId="2969CD9F" w14:textId="77777777" w:rsidTr="00614157">
        <w:trPr>
          <w:gridAfter w:val="1"/>
          <w:wAfter w:w="6" w:type="dxa"/>
          <w:trHeight w:val="285"/>
        </w:trPr>
        <w:tc>
          <w:tcPr>
            <w:tcW w:w="7650" w:type="dxa"/>
            <w:tcMar>
              <w:top w:w="0" w:type="dxa"/>
              <w:left w:w="45" w:type="dxa"/>
              <w:bottom w:w="0" w:type="dxa"/>
              <w:right w:w="45" w:type="dxa"/>
            </w:tcMar>
            <w:vAlign w:val="center"/>
          </w:tcPr>
          <w:p w14:paraId="00F70CBD" w14:textId="77777777" w:rsidR="009A0D62" w:rsidRPr="00B3086D" w:rsidRDefault="009A0D62" w:rsidP="00B3086D">
            <w:pPr>
              <w:spacing w:line="240" w:lineRule="auto"/>
              <w:rPr>
                <w:rFonts w:ascii="Times New Roman" w:eastAsia="Times New Roman" w:hAnsi="Times New Roman" w:cs="Times New Roman"/>
                <w:b w:val="0"/>
                <w:color w:val="0F0F3F"/>
                <w:sz w:val="26"/>
                <w:szCs w:val="26"/>
              </w:rPr>
            </w:pPr>
            <w:r w:rsidRPr="00B3086D">
              <w:rPr>
                <w:rFonts w:ascii="Times New Roman" w:eastAsia="Times New Roman" w:hAnsi="Times New Roman" w:cs="Times New Roman"/>
                <w:b w:val="0"/>
                <w:bCs/>
                <w:color w:val="0F0F3F"/>
                <w:sz w:val="26"/>
                <w:szCs w:val="26"/>
              </w:rPr>
              <w:t>2.</w:t>
            </w:r>
            <w:r w:rsidRPr="00B3086D">
              <w:rPr>
                <w:rFonts w:ascii="Times New Roman" w:eastAsia="Times New Roman" w:hAnsi="Times New Roman" w:cs="Times New Roman"/>
                <w:b w:val="0"/>
                <w:color w:val="0F0F3F"/>
                <w:sz w:val="26"/>
                <w:szCs w:val="26"/>
              </w:rPr>
              <w:t>6</w:t>
            </w:r>
            <w:r w:rsidRPr="00B3086D">
              <w:rPr>
                <w:rFonts w:ascii="Times New Roman" w:eastAsia="Times New Roman" w:hAnsi="Times New Roman" w:cs="Times New Roman"/>
                <w:bCs/>
                <w:color w:val="0F0F3F"/>
                <w:sz w:val="26"/>
                <w:szCs w:val="26"/>
              </w:rPr>
              <w:t xml:space="preserve">. </w:t>
            </w:r>
            <w:r w:rsidRPr="00B3086D">
              <w:rPr>
                <w:rFonts w:ascii="Times New Roman" w:eastAsia="Times New Roman" w:hAnsi="Times New Roman" w:cs="Times New Roman"/>
                <w:b w:val="0"/>
                <w:color w:val="0F0F3F"/>
                <w:sz w:val="26"/>
                <w:szCs w:val="26"/>
              </w:rPr>
              <w:t>Kiểm tra cấu hình APT Blocker</w:t>
            </w:r>
          </w:p>
        </w:tc>
        <w:tc>
          <w:tcPr>
            <w:tcW w:w="1623" w:type="dxa"/>
            <w:tcMar>
              <w:top w:w="0" w:type="dxa"/>
              <w:left w:w="45" w:type="dxa"/>
              <w:bottom w:w="0" w:type="dxa"/>
              <w:right w:w="45" w:type="dxa"/>
            </w:tcMar>
            <w:vAlign w:val="center"/>
          </w:tcPr>
          <w:p w14:paraId="20B06044" w14:textId="77777777" w:rsidR="009A0D62" w:rsidRPr="00B3086D" w:rsidRDefault="009A0D62"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9A0D62" w:rsidRPr="00B3086D" w14:paraId="5F33F84D" w14:textId="77777777" w:rsidTr="00614157">
        <w:trPr>
          <w:gridAfter w:val="1"/>
          <w:wAfter w:w="6" w:type="dxa"/>
          <w:trHeight w:val="285"/>
        </w:trPr>
        <w:tc>
          <w:tcPr>
            <w:tcW w:w="7650" w:type="dxa"/>
            <w:tcMar>
              <w:top w:w="0" w:type="dxa"/>
              <w:left w:w="45" w:type="dxa"/>
              <w:bottom w:w="0" w:type="dxa"/>
              <w:right w:w="45" w:type="dxa"/>
            </w:tcMar>
            <w:vAlign w:val="center"/>
          </w:tcPr>
          <w:p w14:paraId="5B022596"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 Kiểm tra cấu hình Spam Blocker</w:t>
            </w:r>
          </w:p>
        </w:tc>
        <w:tc>
          <w:tcPr>
            <w:tcW w:w="1623" w:type="dxa"/>
            <w:tcMar>
              <w:top w:w="0" w:type="dxa"/>
              <w:left w:w="45" w:type="dxa"/>
              <w:bottom w:w="0" w:type="dxa"/>
              <w:right w:w="45" w:type="dxa"/>
            </w:tcMar>
            <w:vAlign w:val="center"/>
          </w:tcPr>
          <w:p w14:paraId="7C68E55C" w14:textId="77777777" w:rsidR="009A0D62" w:rsidRPr="00B3086D" w:rsidRDefault="009A0D62"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9A0D62" w:rsidRPr="00B3086D" w14:paraId="79A06A70" w14:textId="77777777" w:rsidTr="00614157">
        <w:trPr>
          <w:gridAfter w:val="1"/>
          <w:wAfter w:w="6" w:type="dxa"/>
          <w:trHeight w:val="285"/>
        </w:trPr>
        <w:tc>
          <w:tcPr>
            <w:tcW w:w="7650" w:type="dxa"/>
            <w:tcMar>
              <w:top w:w="0" w:type="dxa"/>
              <w:left w:w="45" w:type="dxa"/>
              <w:bottom w:w="0" w:type="dxa"/>
              <w:right w:w="45" w:type="dxa"/>
            </w:tcMar>
            <w:vAlign w:val="center"/>
          </w:tcPr>
          <w:p w14:paraId="67C981CE"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 Kiểm tra cấu hình Site Blocking</w:t>
            </w:r>
          </w:p>
        </w:tc>
        <w:tc>
          <w:tcPr>
            <w:tcW w:w="1623" w:type="dxa"/>
            <w:tcMar>
              <w:top w:w="0" w:type="dxa"/>
              <w:left w:w="45" w:type="dxa"/>
              <w:bottom w:w="0" w:type="dxa"/>
              <w:right w:w="45" w:type="dxa"/>
            </w:tcMar>
            <w:vAlign w:val="center"/>
          </w:tcPr>
          <w:p w14:paraId="3885A1E4" w14:textId="77777777" w:rsidR="009A0D62" w:rsidRPr="00B3086D" w:rsidRDefault="009A0D62"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9A0D62" w:rsidRPr="00B3086D" w14:paraId="01253D16" w14:textId="77777777" w:rsidTr="00614157">
        <w:trPr>
          <w:gridAfter w:val="1"/>
          <w:wAfter w:w="6" w:type="dxa"/>
          <w:trHeight w:val="285"/>
        </w:trPr>
        <w:tc>
          <w:tcPr>
            <w:tcW w:w="7650" w:type="dxa"/>
            <w:tcMar>
              <w:top w:w="0" w:type="dxa"/>
              <w:left w:w="45" w:type="dxa"/>
              <w:bottom w:w="0" w:type="dxa"/>
              <w:right w:w="45" w:type="dxa"/>
            </w:tcMar>
            <w:vAlign w:val="center"/>
          </w:tcPr>
          <w:p w14:paraId="1A2036E3"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2.9. Kiểm tra cấu hình Port Blocking</w:t>
            </w:r>
          </w:p>
        </w:tc>
        <w:tc>
          <w:tcPr>
            <w:tcW w:w="1623" w:type="dxa"/>
            <w:tcMar>
              <w:top w:w="0" w:type="dxa"/>
              <w:left w:w="45" w:type="dxa"/>
              <w:bottom w:w="0" w:type="dxa"/>
              <w:right w:w="45" w:type="dxa"/>
            </w:tcMar>
            <w:vAlign w:val="center"/>
          </w:tcPr>
          <w:p w14:paraId="60E66107" w14:textId="77777777" w:rsidR="009A0D62" w:rsidRPr="00B3086D" w:rsidRDefault="009A0D62"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9A0D62" w:rsidRPr="00B3086D" w14:paraId="0C90FD91" w14:textId="77777777" w:rsidTr="00614157">
        <w:trPr>
          <w:gridAfter w:val="1"/>
          <w:wAfter w:w="6" w:type="dxa"/>
          <w:trHeight w:val="285"/>
        </w:trPr>
        <w:tc>
          <w:tcPr>
            <w:tcW w:w="7650" w:type="dxa"/>
            <w:tcMar>
              <w:top w:w="0" w:type="dxa"/>
              <w:left w:w="45" w:type="dxa"/>
              <w:bottom w:w="0" w:type="dxa"/>
              <w:right w:w="45" w:type="dxa"/>
            </w:tcMar>
            <w:vAlign w:val="center"/>
          </w:tcPr>
          <w:p w14:paraId="0CA52BEB"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2.10. Kiểm tra cấu hình Alarm</w:t>
            </w:r>
          </w:p>
        </w:tc>
        <w:tc>
          <w:tcPr>
            <w:tcW w:w="1623" w:type="dxa"/>
            <w:tcMar>
              <w:top w:w="0" w:type="dxa"/>
              <w:left w:w="45" w:type="dxa"/>
              <w:bottom w:w="0" w:type="dxa"/>
              <w:right w:w="45" w:type="dxa"/>
            </w:tcMar>
            <w:vAlign w:val="center"/>
          </w:tcPr>
          <w:p w14:paraId="37928F52" w14:textId="77777777" w:rsidR="009A0D62" w:rsidRPr="00B3086D" w:rsidRDefault="009A0D62"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9A0D62" w:rsidRPr="00B3086D" w14:paraId="494FDDDD" w14:textId="77777777" w:rsidTr="00614157">
        <w:trPr>
          <w:gridAfter w:val="1"/>
          <w:wAfter w:w="6" w:type="dxa"/>
          <w:trHeight w:val="285"/>
        </w:trPr>
        <w:tc>
          <w:tcPr>
            <w:tcW w:w="7650" w:type="dxa"/>
            <w:tcMar>
              <w:top w:w="0" w:type="dxa"/>
              <w:left w:w="45" w:type="dxa"/>
              <w:bottom w:w="0" w:type="dxa"/>
              <w:right w:w="45" w:type="dxa"/>
            </w:tcMar>
            <w:vAlign w:val="center"/>
          </w:tcPr>
          <w:p w14:paraId="315C6B75"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2.11. Kiểm tra cấu hình Firewall Logging </w:t>
            </w:r>
          </w:p>
        </w:tc>
        <w:tc>
          <w:tcPr>
            <w:tcW w:w="1623" w:type="dxa"/>
            <w:tcMar>
              <w:top w:w="0" w:type="dxa"/>
              <w:left w:w="45" w:type="dxa"/>
              <w:bottom w:w="0" w:type="dxa"/>
              <w:right w:w="45" w:type="dxa"/>
            </w:tcMar>
            <w:vAlign w:val="center"/>
          </w:tcPr>
          <w:p w14:paraId="419341CB" w14:textId="77777777" w:rsidR="009A0D62" w:rsidRPr="00B3086D" w:rsidRDefault="009A0D62"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9A0D62" w:rsidRPr="00B3086D" w14:paraId="279C1BC2" w14:textId="77777777" w:rsidTr="00614157">
        <w:trPr>
          <w:gridAfter w:val="1"/>
          <w:wAfter w:w="6" w:type="dxa"/>
          <w:trHeight w:val="285"/>
        </w:trPr>
        <w:tc>
          <w:tcPr>
            <w:tcW w:w="7650" w:type="dxa"/>
            <w:tcMar>
              <w:top w:w="0" w:type="dxa"/>
              <w:left w:w="45" w:type="dxa"/>
              <w:bottom w:w="0" w:type="dxa"/>
              <w:right w:w="45" w:type="dxa"/>
            </w:tcMar>
            <w:vAlign w:val="center"/>
          </w:tcPr>
          <w:p w14:paraId="17FF4E50"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Kiểm tra cấu hình Proxy Logging</w:t>
            </w:r>
          </w:p>
        </w:tc>
        <w:tc>
          <w:tcPr>
            <w:tcW w:w="1623" w:type="dxa"/>
            <w:tcMar>
              <w:top w:w="0" w:type="dxa"/>
              <w:left w:w="45" w:type="dxa"/>
              <w:bottom w:w="0" w:type="dxa"/>
              <w:right w:w="45" w:type="dxa"/>
            </w:tcMar>
            <w:vAlign w:val="center"/>
          </w:tcPr>
          <w:p w14:paraId="386C2389" w14:textId="77777777" w:rsidR="009A0D62" w:rsidRPr="00B3086D" w:rsidRDefault="009A0D62"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A0D62" w:rsidRPr="00B3086D" w14:paraId="328CBF2A" w14:textId="77777777" w:rsidTr="00614157">
        <w:trPr>
          <w:gridAfter w:val="1"/>
          <w:wAfter w:w="6" w:type="dxa"/>
          <w:trHeight w:val="285"/>
        </w:trPr>
        <w:tc>
          <w:tcPr>
            <w:tcW w:w="7650" w:type="dxa"/>
            <w:tcMar>
              <w:top w:w="0" w:type="dxa"/>
              <w:left w:w="45" w:type="dxa"/>
              <w:bottom w:w="0" w:type="dxa"/>
              <w:right w:w="45" w:type="dxa"/>
            </w:tcMar>
            <w:vAlign w:val="center"/>
          </w:tcPr>
          <w:p w14:paraId="2AE1A4EA"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Kiểm tra cấu hình đồng bộ thời gian</w:t>
            </w:r>
          </w:p>
        </w:tc>
        <w:tc>
          <w:tcPr>
            <w:tcW w:w="1623" w:type="dxa"/>
            <w:tcMar>
              <w:top w:w="0" w:type="dxa"/>
              <w:left w:w="45" w:type="dxa"/>
              <w:bottom w:w="0" w:type="dxa"/>
              <w:right w:w="45" w:type="dxa"/>
            </w:tcMar>
            <w:vAlign w:val="center"/>
          </w:tcPr>
          <w:p w14:paraId="2D806AC4" w14:textId="77777777" w:rsidR="009A0D62" w:rsidRPr="00B3086D" w:rsidRDefault="009A0D62"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bl>
    <w:p w14:paraId="5C8E7F8E" w14:textId="77777777" w:rsidR="009A0D62" w:rsidRPr="00B3086D" w:rsidRDefault="009A0D62" w:rsidP="009A0D62">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9A0D62" w:rsidRPr="00B3086D" w14:paraId="7D73920A"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61C0477F" w14:textId="77777777" w:rsidR="009A0D62" w:rsidRPr="00B3086D" w:rsidRDefault="009A0D62"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lastRenderedPageBreak/>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2883B5F8" w14:textId="77777777" w:rsidR="009A0D62" w:rsidRPr="00B3086D" w:rsidRDefault="009A0D62"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5FE8B4F9" w14:textId="77777777" w:rsidR="009A0D62" w:rsidRPr="00B3086D" w:rsidRDefault="009A0D62"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9A0D62" w:rsidRPr="001D6F94" w14:paraId="64D61F31"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55B684D0" w14:textId="77777777" w:rsidR="009A0D62" w:rsidRPr="00B3086D" w:rsidRDefault="009A0D62"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firmware của thiết bị</w:t>
            </w:r>
          </w:p>
        </w:tc>
        <w:tc>
          <w:tcPr>
            <w:tcW w:w="3510" w:type="dxa"/>
            <w:tcBorders>
              <w:top w:val="single" w:sz="4" w:space="0" w:color="auto"/>
              <w:left w:val="single" w:sz="4" w:space="0" w:color="auto"/>
              <w:bottom w:val="single" w:sz="4" w:space="0" w:color="auto"/>
              <w:right w:val="single" w:sz="4" w:space="0" w:color="auto"/>
            </w:tcBorders>
            <w:vAlign w:val="center"/>
            <w:hideMark/>
          </w:tcPr>
          <w:p w14:paraId="56121114"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firmware của thiết bị không an toàn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0E260D3A"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Cập nhật phiên bản firmware mới nhất</w:t>
            </w:r>
          </w:p>
        </w:tc>
      </w:tr>
      <w:tr w:rsidR="009A0D62" w:rsidRPr="001D6F94" w14:paraId="4F39DF8E"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057792B1" w14:textId="77777777" w:rsidR="009A0D62" w:rsidRPr="00B3086D" w:rsidRDefault="009A0D62"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WebBlocker</w:t>
            </w:r>
          </w:p>
        </w:tc>
        <w:tc>
          <w:tcPr>
            <w:tcW w:w="3510" w:type="dxa"/>
            <w:tcBorders>
              <w:top w:val="single" w:sz="4" w:space="0" w:color="auto"/>
              <w:left w:val="single" w:sz="4" w:space="0" w:color="auto"/>
              <w:bottom w:val="single" w:sz="4" w:space="0" w:color="auto"/>
              <w:right w:val="single" w:sz="4" w:space="0" w:color="auto"/>
            </w:tcBorders>
            <w:vAlign w:val="center"/>
          </w:tcPr>
          <w:p w14:paraId="57433564"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WebBlocker chưa được bật</w:t>
            </w:r>
          </w:p>
          <w:p w14:paraId="486413CC"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noProof/>
                <w:sz w:val="26"/>
                <w:szCs w:val="26"/>
                <w:lang w:val="vi-VN" w:eastAsia="zh-CN"/>
              </w:rPr>
              <w:drawing>
                <wp:inline distT="0" distB="0" distL="0" distR="0" wp14:anchorId="6C7208D3" wp14:editId="6DC97E89">
                  <wp:extent cx="1913255" cy="91440"/>
                  <wp:effectExtent l="0" t="0" r="0" b="3810"/>
                  <wp:docPr id="155236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08230" name=""/>
                          <pic:cNvPicPr/>
                        </pic:nvPicPr>
                        <pic:blipFill>
                          <a:blip r:embed="rId34"/>
                          <a:stretch>
                            <a:fillRect/>
                          </a:stretch>
                        </pic:blipFill>
                        <pic:spPr>
                          <a:xfrm>
                            <a:off x="0" y="0"/>
                            <a:ext cx="1913255" cy="9144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4258441D"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bật cấu hình WebBlocker</w:t>
            </w:r>
          </w:p>
        </w:tc>
      </w:tr>
      <w:tr w:rsidR="009A0D62" w:rsidRPr="00B3086D" w14:paraId="5097C72D"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7A422E50" w14:textId="77777777" w:rsidR="009A0D62" w:rsidRPr="00B3086D" w:rsidRDefault="009A0D62"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APT Blocker</w:t>
            </w:r>
          </w:p>
        </w:tc>
        <w:tc>
          <w:tcPr>
            <w:tcW w:w="3510" w:type="dxa"/>
            <w:tcBorders>
              <w:top w:val="single" w:sz="4" w:space="0" w:color="auto"/>
              <w:left w:val="single" w:sz="4" w:space="0" w:color="auto"/>
              <w:bottom w:val="single" w:sz="4" w:space="0" w:color="auto"/>
              <w:right w:val="single" w:sz="4" w:space="0" w:color="auto"/>
            </w:tcBorders>
            <w:vAlign w:val="center"/>
            <w:hideMark/>
          </w:tcPr>
          <w:p w14:paraId="57F7AA33"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APT Blocker chưa được bật</w:t>
            </w:r>
          </w:p>
          <w:p w14:paraId="5349392C"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zh-CN"/>
              </w:rPr>
              <w:drawing>
                <wp:inline distT="0" distB="0" distL="0" distR="0" wp14:anchorId="66083F95" wp14:editId="657C3408">
                  <wp:extent cx="1913255" cy="160655"/>
                  <wp:effectExtent l="0" t="0" r="0" b="0"/>
                  <wp:docPr id="99259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45077" name=""/>
                          <pic:cNvPicPr/>
                        </pic:nvPicPr>
                        <pic:blipFill>
                          <a:blip r:embed="rId35"/>
                          <a:stretch>
                            <a:fillRect/>
                          </a:stretch>
                        </pic:blipFill>
                        <pic:spPr>
                          <a:xfrm>
                            <a:off x="0" y="0"/>
                            <a:ext cx="1913255" cy="16065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3B23343C"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bật cấu hình APT Blocker</w:t>
            </w:r>
          </w:p>
        </w:tc>
      </w:tr>
      <w:tr w:rsidR="009A0D62" w:rsidRPr="00B3086D" w14:paraId="0354A29A"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69C0D9F8" w14:textId="77777777" w:rsidR="009A0D62" w:rsidRPr="00B3086D" w:rsidRDefault="009A0D62"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Kiểu tra cấu hình Spam Blocker</w:t>
            </w:r>
          </w:p>
        </w:tc>
        <w:tc>
          <w:tcPr>
            <w:tcW w:w="3510" w:type="dxa"/>
            <w:tcBorders>
              <w:top w:val="single" w:sz="4" w:space="0" w:color="auto"/>
              <w:left w:val="single" w:sz="4" w:space="0" w:color="auto"/>
              <w:bottom w:val="single" w:sz="4" w:space="0" w:color="auto"/>
              <w:right w:val="single" w:sz="4" w:space="0" w:color="auto"/>
            </w:tcBorders>
            <w:vAlign w:val="center"/>
            <w:hideMark/>
          </w:tcPr>
          <w:p w14:paraId="2676EA05"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Spam Blocker chưa được bật</w:t>
            </w:r>
            <w:r w:rsidRPr="00B3086D">
              <w:rPr>
                <w:rFonts w:ascii="Times New Roman" w:hAnsi="Times New Roman" w:cs="Times New Roman"/>
                <w:bCs/>
                <w:color w:val="0F0F3F"/>
                <w:sz w:val="26"/>
                <w:szCs w:val="26"/>
                <w:lang w:eastAsia="ko-KR"/>
              </w:rPr>
              <w:t xml:space="preserve"> </w:t>
            </w:r>
            <w:r w:rsidRPr="00B3086D">
              <w:rPr>
                <w:rFonts w:ascii="Times New Roman" w:hAnsi="Times New Roman" w:cs="Times New Roman"/>
                <w:bCs/>
                <w:noProof/>
                <w:color w:val="0F0F3F"/>
                <w:sz w:val="26"/>
                <w:szCs w:val="26"/>
                <w:lang w:val="vi-VN" w:eastAsia="zh-CN"/>
              </w:rPr>
              <w:drawing>
                <wp:inline distT="0" distB="0" distL="0" distR="0" wp14:anchorId="68E50F3D" wp14:editId="36868C6D">
                  <wp:extent cx="1913255" cy="160655"/>
                  <wp:effectExtent l="0" t="0" r="0" b="0"/>
                  <wp:docPr id="76715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1381" name=""/>
                          <pic:cNvPicPr/>
                        </pic:nvPicPr>
                        <pic:blipFill>
                          <a:blip r:embed="rId35"/>
                          <a:stretch>
                            <a:fillRect/>
                          </a:stretch>
                        </pic:blipFill>
                        <pic:spPr>
                          <a:xfrm>
                            <a:off x="0" y="0"/>
                            <a:ext cx="1913255" cy="16065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3AFC7D03"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bật cấu hình Spam Blocker</w:t>
            </w:r>
          </w:p>
        </w:tc>
      </w:tr>
      <w:tr w:rsidR="009A0D62" w:rsidRPr="001D6F94" w14:paraId="0588B8EB"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60EE9E7F" w14:textId="77777777" w:rsidR="009A0D62" w:rsidRPr="00B3086D" w:rsidRDefault="009A0D62"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Alarm</w:t>
            </w:r>
          </w:p>
        </w:tc>
        <w:tc>
          <w:tcPr>
            <w:tcW w:w="3510" w:type="dxa"/>
            <w:tcBorders>
              <w:top w:val="single" w:sz="4" w:space="0" w:color="auto"/>
              <w:left w:val="single" w:sz="4" w:space="0" w:color="auto"/>
              <w:bottom w:val="single" w:sz="4" w:space="0" w:color="auto"/>
              <w:right w:val="single" w:sz="4" w:space="0" w:color="auto"/>
            </w:tcBorders>
            <w:vAlign w:val="center"/>
          </w:tcPr>
          <w:p w14:paraId="3D4362F4"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Alarm chưa được triển khai</w:t>
            </w:r>
          </w:p>
          <w:p w14:paraId="5D37FBF0"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zh-CN"/>
              </w:rPr>
              <w:drawing>
                <wp:inline distT="0" distB="0" distL="0" distR="0" wp14:anchorId="62C5EF56" wp14:editId="5E7BA9DB">
                  <wp:extent cx="1913255" cy="328930"/>
                  <wp:effectExtent l="0" t="0" r="0" b="0"/>
                  <wp:docPr id="19696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07172" name=""/>
                          <pic:cNvPicPr/>
                        </pic:nvPicPr>
                        <pic:blipFill>
                          <a:blip r:embed="rId36"/>
                          <a:stretch>
                            <a:fillRect/>
                          </a:stretch>
                        </pic:blipFill>
                        <pic:spPr>
                          <a:xfrm>
                            <a:off x="0" y="0"/>
                            <a:ext cx="1913255" cy="32893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47C90319"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triển khai cấu hình Alarm</w:t>
            </w:r>
          </w:p>
        </w:tc>
      </w:tr>
    </w:tbl>
    <w:p w14:paraId="6503FFCD" w14:textId="77777777" w:rsidR="0099740A" w:rsidRPr="00B3086D" w:rsidRDefault="0099740A" w:rsidP="002634EB">
      <w:pPr>
        <w:rPr>
          <w:rFonts w:ascii="Times New Roman" w:hAnsi="Times New Roman" w:cs="Times New Roman"/>
          <w:sz w:val="26"/>
          <w:szCs w:val="26"/>
          <w:lang w:val="it-IT" w:eastAsia="ko-KR"/>
        </w:rPr>
      </w:pPr>
    </w:p>
    <w:p w14:paraId="0E20B330" w14:textId="2892102C" w:rsidR="00620877" w:rsidRPr="00B3086D" w:rsidRDefault="00620877" w:rsidP="00620877">
      <w:pPr>
        <w:pStyle w:val="u3"/>
        <w:rPr>
          <w:rFonts w:ascii="Times New Roman" w:hAnsi="Times New Roman" w:cs="Times New Roman"/>
          <w:color w:val="0070C0"/>
          <w:sz w:val="26"/>
          <w:szCs w:val="26"/>
          <w:lang w:val="it-IT" w:eastAsia="ko-KR"/>
        </w:rPr>
      </w:pPr>
      <w:bookmarkStart w:id="67" w:name="_Toc214872494"/>
      <w:bookmarkStart w:id="68" w:name="_Toc214883277"/>
      <w:r w:rsidRPr="00B3086D">
        <w:rPr>
          <w:rFonts w:ascii="Times New Roman" w:hAnsi="Times New Roman" w:cs="Times New Roman"/>
          <w:color w:val="0070C0"/>
          <w:sz w:val="26"/>
          <w:szCs w:val="26"/>
          <w:lang w:val="it-IT" w:eastAsia="ko-KR"/>
        </w:rPr>
        <w:t>3.</w:t>
      </w:r>
      <w:r w:rsidR="003903A8" w:rsidRPr="00B3086D">
        <w:rPr>
          <w:rFonts w:ascii="Times New Roman" w:hAnsi="Times New Roman" w:cs="Times New Roman"/>
          <w:color w:val="0070C0"/>
          <w:sz w:val="26"/>
          <w:szCs w:val="26"/>
          <w:lang w:val="it-IT" w:eastAsia="ko-KR"/>
        </w:rPr>
        <w:t>7</w:t>
      </w:r>
      <w:r w:rsidRPr="00B3086D">
        <w:rPr>
          <w:rFonts w:ascii="Times New Roman" w:hAnsi="Times New Roman" w:cs="Times New Roman"/>
          <w:color w:val="0070C0"/>
          <w:sz w:val="26"/>
          <w:szCs w:val="26"/>
          <w:lang w:val="it-IT" w:eastAsia="ko-KR"/>
        </w:rPr>
        <w:t xml:space="preserve">. </w:t>
      </w:r>
      <w:r w:rsidR="00204D5C" w:rsidRPr="001D6F94">
        <w:rPr>
          <w:rFonts w:ascii="Times New Roman" w:hAnsi="Times New Roman" w:cs="Times New Roman"/>
          <w:color w:val="0070C0"/>
          <w:sz w:val="26"/>
          <w:szCs w:val="26"/>
          <w:lang w:val="it-IT" w:eastAsia="ko-KR"/>
        </w:rPr>
        <w:t>Sophos XG 450_192.168.3.253</w:t>
      </w:r>
      <w:bookmarkEnd w:id="67"/>
      <w:bookmarkEnd w:id="68"/>
    </w:p>
    <w:p w14:paraId="0B2F06CE" w14:textId="72E6D14B" w:rsidR="00F35C5D" w:rsidRPr="00B3086D" w:rsidRDefault="00204D5C" w:rsidP="004E03F4">
      <w:pPr>
        <w:rPr>
          <w:rFonts w:ascii="Times New Roman" w:hAnsi="Times New Roman" w:cs="Times New Roman"/>
          <w:sz w:val="26"/>
          <w:szCs w:val="26"/>
          <w:lang w:val="it-IT" w:eastAsia="ko-KR"/>
        </w:rPr>
      </w:pPr>
      <w:r w:rsidRPr="00B3086D">
        <w:rPr>
          <w:rFonts w:ascii="Times New Roman" w:hAnsi="Times New Roman" w:cs="Times New Roman"/>
          <w:b w:val="0"/>
          <w:bCs/>
          <w:sz w:val="26"/>
          <w:szCs w:val="26"/>
          <w:lang w:val="it-IT" w:eastAsia="ko-KR"/>
        </w:rPr>
        <w:t>Thiết bị không được sử dụng tại thời điểm đánh giá</w:t>
      </w:r>
      <w:r w:rsidR="00614157">
        <w:rPr>
          <w:rFonts w:ascii="Times New Roman" w:hAnsi="Times New Roman" w:cs="Times New Roman"/>
          <w:b w:val="0"/>
          <w:bCs/>
          <w:sz w:val="26"/>
          <w:szCs w:val="26"/>
          <w:lang w:val="it-IT" w:eastAsia="ko-KR"/>
        </w:rPr>
        <w:t>.</w:t>
      </w:r>
    </w:p>
    <w:sectPr w:rsidR="00F35C5D" w:rsidRPr="00B3086D" w:rsidSect="003329B8">
      <w:headerReference w:type="even" r:id="rId37"/>
      <w:footerReference w:type="even" r:id="rId38"/>
      <w:footerReference w:type="default" r:id="rId39"/>
      <w:footerReference w:type="first" r:id="rId40"/>
      <w:pgSz w:w="11906" w:h="16838" w:code="9"/>
      <w:pgMar w:top="1134" w:right="1134" w:bottom="426" w:left="1701" w:header="0" w:footer="567" w:gutter="0"/>
      <w:pgNumType w:start="1"/>
      <w:cols w:space="720"/>
      <w:docGrid w:linePitch="3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B6703A" w14:textId="77777777" w:rsidR="00DD510B" w:rsidRDefault="00DD510B" w:rsidP="007057F4">
      <w:r>
        <w:separator/>
      </w:r>
    </w:p>
  </w:endnote>
  <w:endnote w:type="continuationSeparator" w:id="0">
    <w:p w14:paraId="25B1F6B9" w14:textId="77777777" w:rsidR="00DD510B" w:rsidRDefault="00DD510B" w:rsidP="00705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8D311C" w14:textId="77777777" w:rsidR="001D6F94" w:rsidRDefault="00DD510B" w:rsidP="007057F4">
    <w:pPr>
      <w:pStyle w:val="Chntrang"/>
    </w:pPr>
    <w:sdt>
      <w:sdtPr>
        <w:rPr>
          <w:rFonts w:asciiTheme="majorHAnsi" w:eastAsiaTheme="majorEastAsia" w:hAnsiTheme="majorHAnsi" w:cstheme="majorBidi"/>
        </w:rPr>
        <w:id w:val="306900621"/>
        <w:placeholder>
          <w:docPart w:val="158B349B32A6490B87A5AA25E4C45052"/>
        </w:placeholder>
        <w:temporary/>
        <w:showingPlcHdr/>
      </w:sdtPr>
      <w:sdtEndPr/>
      <w:sdtContent>
        <w:r w:rsidR="001D6F94">
          <w:t>Title</w:t>
        </w:r>
      </w:sdtContent>
    </w:sdt>
    <w:r w:rsidR="001D6F94">
      <w:rPr>
        <w:rFonts w:asciiTheme="majorHAnsi" w:eastAsiaTheme="majorEastAsia" w:hAnsiTheme="majorHAnsi" w:cstheme="majorBidi"/>
      </w:rPr>
      <w:ptab w:relativeTo="margin" w:alignment="right" w:leader="none"/>
    </w:r>
    <w:r w:rsidR="001D6F94">
      <w:rPr>
        <w:rFonts w:asciiTheme="majorHAnsi" w:eastAsiaTheme="majorEastAsia" w:hAnsiTheme="majorHAnsi" w:cstheme="majorBidi"/>
      </w:rPr>
      <w:t xml:space="preserve">Page </w:t>
    </w:r>
    <w:r w:rsidR="001D6F94">
      <w:fldChar w:fldCharType="begin"/>
    </w:r>
    <w:r w:rsidR="001D6F94">
      <w:instrText xml:space="preserve"> PAGE   \* MERGEFORMAT </w:instrText>
    </w:r>
    <w:r w:rsidR="001D6F94">
      <w:fldChar w:fldCharType="separate"/>
    </w:r>
    <w:r w:rsidR="001D6F94">
      <w:rPr>
        <w:rFonts w:asciiTheme="majorHAnsi" w:eastAsiaTheme="majorEastAsia" w:hAnsiTheme="majorHAnsi" w:cstheme="majorBidi"/>
        <w:noProof/>
      </w:rPr>
      <w:t>4</w:t>
    </w:r>
    <w:r w:rsidR="001D6F94">
      <w:rPr>
        <w:rFonts w:asciiTheme="majorHAnsi" w:eastAsiaTheme="majorEastAsia" w:hAnsiTheme="majorHAnsi" w:cstheme="majorBidi"/>
        <w:noProof/>
      </w:rPr>
      <w:fldChar w:fldCharType="end"/>
    </w:r>
  </w:p>
  <w:p w14:paraId="79953D5F" w14:textId="77777777" w:rsidR="001D6F94" w:rsidRDefault="001D6F9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7065652"/>
      <w:docPartObj>
        <w:docPartGallery w:val="Page Numbers (Bottom of Page)"/>
        <w:docPartUnique/>
      </w:docPartObj>
    </w:sdtPr>
    <w:sdtEndPr>
      <w:rPr>
        <w:rFonts w:ascii="Times New Roman" w:hAnsi="Times New Roman" w:cs="Times New Roman"/>
        <w:b w:val="0"/>
        <w:noProof/>
      </w:rPr>
    </w:sdtEndPr>
    <w:sdtContent>
      <w:p w14:paraId="6F1794C2" w14:textId="24C85B88" w:rsidR="001D6F94" w:rsidRPr="00922DEE" w:rsidRDefault="001D6F94" w:rsidP="00922DEE">
        <w:pPr>
          <w:pStyle w:val="Chntrang"/>
          <w:rPr>
            <w:rFonts w:ascii="Times New Roman" w:hAnsi="Times New Roman" w:cs="Times New Roman"/>
            <w:b w:val="0"/>
          </w:rPr>
        </w:pPr>
        <w:r w:rsidRPr="00922DEE">
          <w:rPr>
            <w:rFonts w:ascii="Times New Roman" w:hAnsi="Times New Roman" w:cs="Times New Roman"/>
            <w:b w:val="0"/>
          </w:rPr>
          <w:fldChar w:fldCharType="begin"/>
        </w:r>
        <w:r w:rsidRPr="00922DEE">
          <w:rPr>
            <w:rFonts w:ascii="Times New Roman" w:hAnsi="Times New Roman" w:cs="Times New Roman"/>
            <w:b w:val="0"/>
          </w:rPr>
          <w:instrText xml:space="preserve"> PAGE   \* MERGEFORMAT </w:instrText>
        </w:r>
        <w:r w:rsidRPr="00922DEE">
          <w:rPr>
            <w:rFonts w:ascii="Times New Roman" w:hAnsi="Times New Roman" w:cs="Times New Roman"/>
            <w:b w:val="0"/>
          </w:rPr>
          <w:fldChar w:fldCharType="separate"/>
        </w:r>
        <w:r w:rsidR="00672481">
          <w:rPr>
            <w:rFonts w:ascii="Times New Roman" w:hAnsi="Times New Roman" w:cs="Times New Roman"/>
            <w:b w:val="0"/>
            <w:noProof/>
          </w:rPr>
          <w:t>1</w:t>
        </w:r>
        <w:r w:rsidRPr="00922DEE">
          <w:rPr>
            <w:rFonts w:ascii="Times New Roman" w:hAnsi="Times New Roman" w:cs="Times New Roman"/>
            <w:b w:val="0"/>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9611657"/>
      <w:docPartObj>
        <w:docPartGallery w:val="Page Numbers (Bottom of Page)"/>
        <w:docPartUnique/>
      </w:docPartObj>
    </w:sdtPr>
    <w:sdtEndPr>
      <w:rPr>
        <w:noProof/>
      </w:rPr>
    </w:sdtEndPr>
    <w:sdtContent>
      <w:p w14:paraId="4661205C" w14:textId="23C2D0AB" w:rsidR="001D6F94" w:rsidRDefault="00DD510B">
        <w:pPr>
          <w:pStyle w:val="Chntrang"/>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59A719" w14:textId="77777777" w:rsidR="00DD510B" w:rsidRDefault="00DD510B" w:rsidP="007057F4">
      <w:r>
        <w:separator/>
      </w:r>
    </w:p>
  </w:footnote>
  <w:footnote w:type="continuationSeparator" w:id="0">
    <w:p w14:paraId="6E2B473C" w14:textId="77777777" w:rsidR="00DD510B" w:rsidRDefault="00DD510B" w:rsidP="007057F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E587DD" w14:textId="77777777" w:rsidR="001D6F94" w:rsidRDefault="001D6F94" w:rsidP="007057F4">
    <w:pPr>
      <w:pStyle w:val="utrang"/>
    </w:pPr>
    <w:r>
      <w:t>Adventure Works Marketing Plan</w:t>
    </w:r>
  </w:p>
  <w:p w14:paraId="1C9A13D6" w14:textId="77777777" w:rsidR="001D6F94" w:rsidRDefault="001D6F94" w:rsidP="007057F4">
    <w:pPr>
      <w:pStyle w:val="utrang"/>
    </w:pPr>
  </w:p>
  <w:p w14:paraId="2F162A90" w14:textId="77777777" w:rsidR="001D6F94" w:rsidRDefault="001D6F9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84D7C"/>
    <w:multiLevelType w:val="multilevel"/>
    <w:tmpl w:val="EB663328"/>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4E56C8C"/>
    <w:multiLevelType w:val="multilevel"/>
    <w:tmpl w:val="EB663328"/>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48C7869"/>
    <w:multiLevelType w:val="multilevel"/>
    <w:tmpl w:val="EB663328"/>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CBE64B6"/>
    <w:multiLevelType w:val="hybridMultilevel"/>
    <w:tmpl w:val="C7BE70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FF10946"/>
    <w:multiLevelType w:val="hybridMultilevel"/>
    <w:tmpl w:val="C7BE70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1711937"/>
    <w:multiLevelType w:val="multilevel"/>
    <w:tmpl w:val="EB663328"/>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2F4335E"/>
    <w:multiLevelType w:val="hybridMultilevel"/>
    <w:tmpl w:val="C7BE70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EF77834"/>
    <w:multiLevelType w:val="hybridMultilevel"/>
    <w:tmpl w:val="C7BE70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6DE33FD"/>
    <w:multiLevelType w:val="hybridMultilevel"/>
    <w:tmpl w:val="C7BE70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245FBE"/>
    <w:multiLevelType w:val="hybridMultilevel"/>
    <w:tmpl w:val="799CBE34"/>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466E2BEE"/>
    <w:multiLevelType w:val="multilevel"/>
    <w:tmpl w:val="EB663328"/>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A1F50CE"/>
    <w:multiLevelType w:val="multilevel"/>
    <w:tmpl w:val="EB663328"/>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26240E5"/>
    <w:multiLevelType w:val="hybridMultilevel"/>
    <w:tmpl w:val="DCFEADB2"/>
    <w:lvl w:ilvl="0" w:tplc="21E6E29E">
      <w:start w:val="1"/>
      <w:numFmt w:val="bullet"/>
      <w:pStyle w:val="Duudong"/>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27D1849"/>
    <w:multiLevelType w:val="hybridMultilevel"/>
    <w:tmpl w:val="C7BE70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2DA0A3D"/>
    <w:multiLevelType w:val="hybridMultilevel"/>
    <w:tmpl w:val="C7BE70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EB86B61"/>
    <w:multiLevelType w:val="hybridMultilevel"/>
    <w:tmpl w:val="C7BE70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1CA1AB7"/>
    <w:multiLevelType w:val="multilevel"/>
    <w:tmpl w:val="EB663328"/>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9AC0104"/>
    <w:multiLevelType w:val="multilevel"/>
    <w:tmpl w:val="C37E5FFE"/>
    <w:lvl w:ilvl="0">
      <w:start w:val="1"/>
      <w:numFmt w:val="decimal"/>
      <w:pStyle w:val="Sudong"/>
      <w:lvlText w:val="%1."/>
      <w:lvlJc w:val="left"/>
      <w:pPr>
        <w:tabs>
          <w:tab w:val="num" w:pos="360"/>
        </w:tabs>
        <w:ind w:left="360" w:hanging="360"/>
      </w:pPr>
      <w:rPr>
        <w:rFonts w:hint="default"/>
      </w:rPr>
    </w:lvl>
    <w:lvl w:ilvl="1">
      <w:start w:val="1"/>
      <w:numFmt w:val="upp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upperLetter"/>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Roman"/>
      <w:lvlText w:val="%6"/>
      <w:lvlJc w:val="left"/>
      <w:pPr>
        <w:tabs>
          <w:tab w:val="num" w:pos="2160"/>
        </w:tabs>
        <w:ind w:left="2160" w:hanging="360"/>
      </w:pPr>
      <w:rPr>
        <w:rFonts w:hint="default"/>
      </w:rPr>
    </w:lvl>
    <w:lvl w:ilvl="6">
      <w:start w:val="1"/>
      <w:numFmt w:val="lowerRoman"/>
      <w:lvlText w:val="%7"/>
      <w:lvlJc w:val="left"/>
      <w:pPr>
        <w:tabs>
          <w:tab w:val="num" w:pos="2520"/>
        </w:tabs>
        <w:ind w:left="2520" w:hanging="360"/>
      </w:pPr>
      <w:rPr>
        <w:rFonts w:hint="default"/>
      </w:rPr>
    </w:lvl>
    <w:lvl w:ilvl="7">
      <w:start w:val="1"/>
      <w:numFmt w:val="upperLetter"/>
      <w:lvlText w:val="%8."/>
      <w:lvlJc w:val="left"/>
      <w:pPr>
        <w:tabs>
          <w:tab w:val="num" w:pos="2880"/>
        </w:tabs>
        <w:ind w:left="2880" w:hanging="360"/>
      </w:pPr>
      <w:rPr>
        <w:rFonts w:hint="default"/>
      </w:rPr>
    </w:lvl>
    <w:lvl w:ilvl="8">
      <w:start w:val="1"/>
      <w:numFmt w:val="lowerLetter"/>
      <w:lvlText w:val="%9."/>
      <w:lvlJc w:val="left"/>
      <w:pPr>
        <w:tabs>
          <w:tab w:val="num" w:pos="3240"/>
        </w:tabs>
        <w:ind w:left="3240" w:hanging="360"/>
      </w:pPr>
      <w:rPr>
        <w:rFonts w:hint="default"/>
      </w:rPr>
    </w:lvl>
  </w:abstractNum>
  <w:abstractNum w:abstractNumId="18" w15:restartNumberingAfterBreak="0">
    <w:nsid w:val="7B251729"/>
    <w:multiLevelType w:val="hybridMultilevel"/>
    <w:tmpl w:val="C7BE70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7"/>
  </w:num>
  <w:num w:numId="2">
    <w:abstractNumId w:val="12"/>
  </w:num>
  <w:num w:numId="3">
    <w:abstractNumId w:val="14"/>
  </w:num>
  <w:num w:numId="4">
    <w:abstractNumId w:val="18"/>
  </w:num>
  <w:num w:numId="5">
    <w:abstractNumId w:val="15"/>
  </w:num>
  <w:num w:numId="6">
    <w:abstractNumId w:val="13"/>
  </w:num>
  <w:num w:numId="7">
    <w:abstractNumId w:val="6"/>
  </w:num>
  <w:num w:numId="8">
    <w:abstractNumId w:val="4"/>
  </w:num>
  <w:num w:numId="9">
    <w:abstractNumId w:val="8"/>
  </w:num>
  <w:num w:numId="10">
    <w:abstractNumId w:val="7"/>
  </w:num>
  <w:num w:numId="11">
    <w:abstractNumId w:val="3"/>
  </w:num>
  <w:num w:numId="12">
    <w:abstractNumId w:val="1"/>
  </w:num>
  <w:num w:numId="13">
    <w:abstractNumId w:val="0"/>
  </w:num>
  <w:num w:numId="14">
    <w:abstractNumId w:val="16"/>
  </w:num>
  <w:num w:numId="15">
    <w:abstractNumId w:val="10"/>
  </w:num>
  <w:num w:numId="16">
    <w:abstractNumId w:val="11"/>
  </w:num>
  <w:num w:numId="17">
    <w:abstractNumId w:val="5"/>
  </w:num>
  <w:num w:numId="18">
    <w:abstractNumId w:val="2"/>
  </w:num>
  <w:num w:numId="19">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B40"/>
    <w:rsid w:val="00015D0A"/>
    <w:rsid w:val="000174F2"/>
    <w:rsid w:val="000240E8"/>
    <w:rsid w:val="00032C30"/>
    <w:rsid w:val="00051833"/>
    <w:rsid w:val="00057098"/>
    <w:rsid w:val="00067C92"/>
    <w:rsid w:val="000722A4"/>
    <w:rsid w:val="000923D5"/>
    <w:rsid w:val="000944AF"/>
    <w:rsid w:val="000A214C"/>
    <w:rsid w:val="000A4F9B"/>
    <w:rsid w:val="000C3EEF"/>
    <w:rsid w:val="000C45D1"/>
    <w:rsid w:val="000E019E"/>
    <w:rsid w:val="0010492A"/>
    <w:rsid w:val="00106206"/>
    <w:rsid w:val="001144EA"/>
    <w:rsid w:val="00130734"/>
    <w:rsid w:val="00136006"/>
    <w:rsid w:val="00142600"/>
    <w:rsid w:val="001449EC"/>
    <w:rsid w:val="00146CD2"/>
    <w:rsid w:val="0016172D"/>
    <w:rsid w:val="001670A7"/>
    <w:rsid w:val="00174C55"/>
    <w:rsid w:val="001774EB"/>
    <w:rsid w:val="00182314"/>
    <w:rsid w:val="001B361F"/>
    <w:rsid w:val="001B7E30"/>
    <w:rsid w:val="001C5AC5"/>
    <w:rsid w:val="001D6F94"/>
    <w:rsid w:val="001F0AF0"/>
    <w:rsid w:val="002004E0"/>
    <w:rsid w:val="00204D5C"/>
    <w:rsid w:val="002178B9"/>
    <w:rsid w:val="002358B3"/>
    <w:rsid w:val="00246DAB"/>
    <w:rsid w:val="002634EB"/>
    <w:rsid w:val="00264499"/>
    <w:rsid w:val="00284AAE"/>
    <w:rsid w:val="00290A41"/>
    <w:rsid w:val="00291712"/>
    <w:rsid w:val="002A7D20"/>
    <w:rsid w:val="002B47B6"/>
    <w:rsid w:val="002B4D16"/>
    <w:rsid w:val="002C2FB5"/>
    <w:rsid w:val="002D5107"/>
    <w:rsid w:val="002E0194"/>
    <w:rsid w:val="002E51FF"/>
    <w:rsid w:val="002F0E4D"/>
    <w:rsid w:val="002F2E97"/>
    <w:rsid w:val="003030D4"/>
    <w:rsid w:val="00303EF8"/>
    <w:rsid w:val="003329B8"/>
    <w:rsid w:val="003464D3"/>
    <w:rsid w:val="00351E0C"/>
    <w:rsid w:val="00354DE6"/>
    <w:rsid w:val="00357B1C"/>
    <w:rsid w:val="003620E2"/>
    <w:rsid w:val="00380704"/>
    <w:rsid w:val="003903A8"/>
    <w:rsid w:val="003A6FC7"/>
    <w:rsid w:val="003B3268"/>
    <w:rsid w:val="003C2FB3"/>
    <w:rsid w:val="003D6A73"/>
    <w:rsid w:val="003E0D72"/>
    <w:rsid w:val="003E3604"/>
    <w:rsid w:val="003E3705"/>
    <w:rsid w:val="003F5051"/>
    <w:rsid w:val="003F5A99"/>
    <w:rsid w:val="0040373B"/>
    <w:rsid w:val="004056D4"/>
    <w:rsid w:val="004135CC"/>
    <w:rsid w:val="004202EE"/>
    <w:rsid w:val="00420DF5"/>
    <w:rsid w:val="00426025"/>
    <w:rsid w:val="004371B6"/>
    <w:rsid w:val="00443AEA"/>
    <w:rsid w:val="00444C7B"/>
    <w:rsid w:val="0044603D"/>
    <w:rsid w:val="00451BA4"/>
    <w:rsid w:val="00457C61"/>
    <w:rsid w:val="00461C76"/>
    <w:rsid w:val="00461F76"/>
    <w:rsid w:val="00462D51"/>
    <w:rsid w:val="00463284"/>
    <w:rsid w:val="00477912"/>
    <w:rsid w:val="0048718B"/>
    <w:rsid w:val="0049185C"/>
    <w:rsid w:val="004B30F4"/>
    <w:rsid w:val="004D4100"/>
    <w:rsid w:val="004D6E75"/>
    <w:rsid w:val="004E03F4"/>
    <w:rsid w:val="004F2231"/>
    <w:rsid w:val="00500C55"/>
    <w:rsid w:val="00502188"/>
    <w:rsid w:val="005112D1"/>
    <w:rsid w:val="00524402"/>
    <w:rsid w:val="005437B9"/>
    <w:rsid w:val="00544A82"/>
    <w:rsid w:val="0055035B"/>
    <w:rsid w:val="00555489"/>
    <w:rsid w:val="005839F2"/>
    <w:rsid w:val="005870DE"/>
    <w:rsid w:val="005A18E1"/>
    <w:rsid w:val="005B3A53"/>
    <w:rsid w:val="005C3643"/>
    <w:rsid w:val="005F270D"/>
    <w:rsid w:val="005F59A3"/>
    <w:rsid w:val="006002C5"/>
    <w:rsid w:val="00604646"/>
    <w:rsid w:val="0060704D"/>
    <w:rsid w:val="00614157"/>
    <w:rsid w:val="00617A1E"/>
    <w:rsid w:val="00620877"/>
    <w:rsid w:val="006220BC"/>
    <w:rsid w:val="00635A3A"/>
    <w:rsid w:val="00652B35"/>
    <w:rsid w:val="00671402"/>
    <w:rsid w:val="00672481"/>
    <w:rsid w:val="00682A0E"/>
    <w:rsid w:val="00684246"/>
    <w:rsid w:val="0068500D"/>
    <w:rsid w:val="0069753C"/>
    <w:rsid w:val="006A28D5"/>
    <w:rsid w:val="006C27B3"/>
    <w:rsid w:val="006D57BA"/>
    <w:rsid w:val="006E2170"/>
    <w:rsid w:val="006E7E86"/>
    <w:rsid w:val="007057F4"/>
    <w:rsid w:val="00710855"/>
    <w:rsid w:val="00715055"/>
    <w:rsid w:val="00717482"/>
    <w:rsid w:val="00717E55"/>
    <w:rsid w:val="00727F33"/>
    <w:rsid w:val="00730607"/>
    <w:rsid w:val="00733F0C"/>
    <w:rsid w:val="007417B3"/>
    <w:rsid w:val="00742102"/>
    <w:rsid w:val="0074213E"/>
    <w:rsid w:val="00750AC4"/>
    <w:rsid w:val="007532A6"/>
    <w:rsid w:val="00765986"/>
    <w:rsid w:val="0077270B"/>
    <w:rsid w:val="00772D42"/>
    <w:rsid w:val="00773B66"/>
    <w:rsid w:val="007800A8"/>
    <w:rsid w:val="00784AF8"/>
    <w:rsid w:val="007A591E"/>
    <w:rsid w:val="007A62B6"/>
    <w:rsid w:val="007B0A50"/>
    <w:rsid w:val="007C295C"/>
    <w:rsid w:val="007C39AF"/>
    <w:rsid w:val="007C429A"/>
    <w:rsid w:val="007C7473"/>
    <w:rsid w:val="007C76FB"/>
    <w:rsid w:val="007D26F1"/>
    <w:rsid w:val="007E3EE6"/>
    <w:rsid w:val="007E5499"/>
    <w:rsid w:val="00800C2F"/>
    <w:rsid w:val="008253A5"/>
    <w:rsid w:val="008417CE"/>
    <w:rsid w:val="0084277E"/>
    <w:rsid w:val="00846EBB"/>
    <w:rsid w:val="008610F0"/>
    <w:rsid w:val="00866F47"/>
    <w:rsid w:val="008719B6"/>
    <w:rsid w:val="0088479B"/>
    <w:rsid w:val="00895C2B"/>
    <w:rsid w:val="008A3C95"/>
    <w:rsid w:val="008C386D"/>
    <w:rsid w:val="008C5106"/>
    <w:rsid w:val="008D5829"/>
    <w:rsid w:val="008D749E"/>
    <w:rsid w:val="00922DEE"/>
    <w:rsid w:val="00923374"/>
    <w:rsid w:val="00924345"/>
    <w:rsid w:val="009304C2"/>
    <w:rsid w:val="00941DEE"/>
    <w:rsid w:val="00946F55"/>
    <w:rsid w:val="009621FE"/>
    <w:rsid w:val="00962757"/>
    <w:rsid w:val="009652F2"/>
    <w:rsid w:val="00965BD5"/>
    <w:rsid w:val="00985044"/>
    <w:rsid w:val="009875C8"/>
    <w:rsid w:val="00991D08"/>
    <w:rsid w:val="0099740A"/>
    <w:rsid w:val="00997F97"/>
    <w:rsid w:val="009A0D62"/>
    <w:rsid w:val="009B482E"/>
    <w:rsid w:val="009C1A8C"/>
    <w:rsid w:val="009C6E97"/>
    <w:rsid w:val="009D1322"/>
    <w:rsid w:val="009D4C2A"/>
    <w:rsid w:val="009E63CE"/>
    <w:rsid w:val="00A21E00"/>
    <w:rsid w:val="00A36AEF"/>
    <w:rsid w:val="00A412ED"/>
    <w:rsid w:val="00A451D2"/>
    <w:rsid w:val="00A61034"/>
    <w:rsid w:val="00A63DE6"/>
    <w:rsid w:val="00A720ED"/>
    <w:rsid w:val="00A721D1"/>
    <w:rsid w:val="00A75191"/>
    <w:rsid w:val="00A95671"/>
    <w:rsid w:val="00A958B4"/>
    <w:rsid w:val="00AC46BB"/>
    <w:rsid w:val="00AD32F1"/>
    <w:rsid w:val="00AE0F77"/>
    <w:rsid w:val="00AE7BD0"/>
    <w:rsid w:val="00AF3B63"/>
    <w:rsid w:val="00B00CF7"/>
    <w:rsid w:val="00B0688D"/>
    <w:rsid w:val="00B1277A"/>
    <w:rsid w:val="00B21251"/>
    <w:rsid w:val="00B2760A"/>
    <w:rsid w:val="00B27928"/>
    <w:rsid w:val="00B3086D"/>
    <w:rsid w:val="00B35A5C"/>
    <w:rsid w:val="00B40260"/>
    <w:rsid w:val="00B40525"/>
    <w:rsid w:val="00B41D82"/>
    <w:rsid w:val="00B54ED1"/>
    <w:rsid w:val="00B65E9D"/>
    <w:rsid w:val="00B761B8"/>
    <w:rsid w:val="00B90346"/>
    <w:rsid w:val="00BA3789"/>
    <w:rsid w:val="00BB6CAC"/>
    <w:rsid w:val="00BC6E42"/>
    <w:rsid w:val="00BD28D6"/>
    <w:rsid w:val="00BD5915"/>
    <w:rsid w:val="00BE527B"/>
    <w:rsid w:val="00BE71F4"/>
    <w:rsid w:val="00BE7253"/>
    <w:rsid w:val="00C03DA9"/>
    <w:rsid w:val="00C06611"/>
    <w:rsid w:val="00C30C75"/>
    <w:rsid w:val="00C34169"/>
    <w:rsid w:val="00C62781"/>
    <w:rsid w:val="00C74D7D"/>
    <w:rsid w:val="00CA16E0"/>
    <w:rsid w:val="00CA3F31"/>
    <w:rsid w:val="00CB2F33"/>
    <w:rsid w:val="00CB5870"/>
    <w:rsid w:val="00CC2DAA"/>
    <w:rsid w:val="00CC3F87"/>
    <w:rsid w:val="00CC7AF3"/>
    <w:rsid w:val="00CC7B35"/>
    <w:rsid w:val="00CD0A2C"/>
    <w:rsid w:val="00CD3398"/>
    <w:rsid w:val="00CD46B3"/>
    <w:rsid w:val="00CE0BC9"/>
    <w:rsid w:val="00D100EC"/>
    <w:rsid w:val="00D14114"/>
    <w:rsid w:val="00D2045C"/>
    <w:rsid w:val="00D27899"/>
    <w:rsid w:val="00D34C73"/>
    <w:rsid w:val="00D540AF"/>
    <w:rsid w:val="00D55959"/>
    <w:rsid w:val="00D5760A"/>
    <w:rsid w:val="00D57639"/>
    <w:rsid w:val="00D6093C"/>
    <w:rsid w:val="00D61F34"/>
    <w:rsid w:val="00D638C1"/>
    <w:rsid w:val="00D73D44"/>
    <w:rsid w:val="00D9055B"/>
    <w:rsid w:val="00D967AC"/>
    <w:rsid w:val="00DB0B40"/>
    <w:rsid w:val="00DC2BAF"/>
    <w:rsid w:val="00DC6CBC"/>
    <w:rsid w:val="00DD510B"/>
    <w:rsid w:val="00DE0C7B"/>
    <w:rsid w:val="00DE10D7"/>
    <w:rsid w:val="00E17C2F"/>
    <w:rsid w:val="00E44828"/>
    <w:rsid w:val="00E50A4D"/>
    <w:rsid w:val="00E6023C"/>
    <w:rsid w:val="00E758BC"/>
    <w:rsid w:val="00E82D9D"/>
    <w:rsid w:val="00E84A33"/>
    <w:rsid w:val="00E870DE"/>
    <w:rsid w:val="00E95AFE"/>
    <w:rsid w:val="00EB2E5E"/>
    <w:rsid w:val="00EB72C1"/>
    <w:rsid w:val="00EC795A"/>
    <w:rsid w:val="00ED3756"/>
    <w:rsid w:val="00EF3A02"/>
    <w:rsid w:val="00EF7EF2"/>
    <w:rsid w:val="00EF7F8C"/>
    <w:rsid w:val="00F04A4E"/>
    <w:rsid w:val="00F108C5"/>
    <w:rsid w:val="00F20BAB"/>
    <w:rsid w:val="00F258CF"/>
    <w:rsid w:val="00F35C5D"/>
    <w:rsid w:val="00F43A02"/>
    <w:rsid w:val="00F45884"/>
    <w:rsid w:val="00F553FE"/>
    <w:rsid w:val="00F63939"/>
    <w:rsid w:val="00F81DB7"/>
    <w:rsid w:val="00F90654"/>
    <w:rsid w:val="00F91AD0"/>
    <w:rsid w:val="00FB05E4"/>
    <w:rsid w:val="00FC1837"/>
    <w:rsid w:val="00FC4062"/>
    <w:rsid w:val="00FC4251"/>
    <w:rsid w:val="00FD23FA"/>
    <w:rsid w:val="00FE0854"/>
    <w:rsid w:val="00FE274F"/>
    <w:rsid w:val="00FE4FDF"/>
    <w:rsid w:val="00FE58D5"/>
    <w:rsid w:val="00FF0942"/>
    <w:rsid w:val="00FF0B06"/>
    <w:rsid w:val="00FF10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8D9275A"/>
  <w15:chartTrackingRefBased/>
  <w15:docId w15:val="{A9492DB2-ED22-4A51-A2C6-573F53034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qFormat/>
    <w:rsid w:val="002004E0"/>
    <w:pPr>
      <w:spacing w:after="0"/>
    </w:pPr>
    <w:rPr>
      <w:b/>
      <w:color w:val="0F0F3F" w:themeColor="text1"/>
      <w:sz w:val="28"/>
      <w:lang w:eastAsia="en-US"/>
    </w:rPr>
  </w:style>
  <w:style w:type="paragraph" w:styleId="u1">
    <w:name w:val="heading 1"/>
    <w:basedOn w:val="Binhthng"/>
    <w:next w:val="Binhthng"/>
    <w:link w:val="u1Char"/>
    <w:uiPriority w:val="1"/>
    <w:qFormat/>
    <w:rsid w:val="007057F4"/>
    <w:pPr>
      <w:keepNext/>
      <w:keepLines/>
      <w:framePr w:hSpace="180" w:wrap="around" w:vAnchor="page" w:hAnchor="margin" w:y="974"/>
      <w:contextualSpacing/>
      <w:jc w:val="both"/>
      <w:outlineLvl w:val="0"/>
    </w:pPr>
    <w:rPr>
      <w:rFonts w:asciiTheme="majorHAnsi" w:eastAsiaTheme="majorEastAsia" w:hAnsiTheme="majorHAnsi" w:cstheme="majorBidi"/>
      <w:bCs/>
      <w:sz w:val="48"/>
      <w:szCs w:val="28"/>
    </w:rPr>
  </w:style>
  <w:style w:type="paragraph" w:styleId="u2">
    <w:name w:val="heading 2"/>
    <w:basedOn w:val="Binhthng"/>
    <w:next w:val="Binhthng"/>
    <w:link w:val="u2Char"/>
    <w:uiPriority w:val="1"/>
    <w:unhideWhenUsed/>
    <w:qFormat/>
    <w:rsid w:val="002178B9"/>
    <w:pPr>
      <w:framePr w:hSpace="180" w:wrap="around" w:vAnchor="page" w:hAnchor="margin" w:y="3427"/>
      <w:spacing w:after="200"/>
      <w:outlineLvl w:val="1"/>
    </w:pPr>
    <w:rPr>
      <w:rFonts w:asciiTheme="majorHAnsi" w:hAnsiTheme="majorHAnsi"/>
      <w:color w:val="0189F9" w:themeColor="accent1"/>
      <w:sz w:val="40"/>
      <w:szCs w:val="40"/>
    </w:rPr>
  </w:style>
  <w:style w:type="paragraph" w:styleId="u3">
    <w:name w:val="heading 3"/>
    <w:basedOn w:val="Binhthng"/>
    <w:next w:val="Binhthng"/>
    <w:link w:val="u3Char"/>
    <w:uiPriority w:val="1"/>
    <w:unhideWhenUsed/>
    <w:qFormat/>
    <w:rsid w:val="007057F4"/>
    <w:pPr>
      <w:outlineLvl w:val="2"/>
    </w:pPr>
    <w:rPr>
      <w:rFonts w:asciiTheme="majorHAnsi" w:hAnsiTheme="majorHAnsi"/>
      <w:sz w:val="32"/>
      <w:szCs w:val="32"/>
    </w:rPr>
  </w:style>
  <w:style w:type="paragraph" w:styleId="u4">
    <w:name w:val="heading 4"/>
    <w:basedOn w:val="Binhthng"/>
    <w:next w:val="Binhthng"/>
    <w:link w:val="u4Char"/>
    <w:uiPriority w:val="9"/>
    <w:unhideWhenUsed/>
    <w:qFormat/>
    <w:rsid w:val="004F2231"/>
    <w:pPr>
      <w:keepNext/>
      <w:keepLines/>
      <w:spacing w:before="40"/>
      <w:outlineLvl w:val="3"/>
    </w:pPr>
    <w:rPr>
      <w:rFonts w:asciiTheme="majorHAnsi" w:eastAsiaTheme="majorEastAsia" w:hAnsiTheme="majorHAnsi" w:cstheme="majorBidi"/>
      <w:i/>
      <w:iCs/>
      <w:color w:val="0065BA"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TiuSach">
    <w:name w:val="Book Title"/>
    <w:basedOn w:val="Phngmcinhcuaoanvn"/>
    <w:uiPriority w:val="33"/>
    <w:semiHidden/>
    <w:unhideWhenUsed/>
    <w:qFormat/>
    <w:rPr>
      <w:b/>
      <w:bCs/>
      <w:i/>
      <w:iCs/>
      <w:spacing w:val="0"/>
    </w:rPr>
  </w:style>
  <w:style w:type="character" w:styleId="ThamchiuNhnmnh">
    <w:name w:val="Intense Reference"/>
    <w:basedOn w:val="Phngmcinhcuaoanvn"/>
    <w:uiPriority w:val="32"/>
    <w:semiHidden/>
    <w:unhideWhenUsed/>
    <w:qFormat/>
    <w:rPr>
      <w:b/>
      <w:bCs/>
      <w:caps w:val="0"/>
      <w:smallCaps/>
      <w:color w:val="0189F9" w:themeColor="accent1"/>
      <w:spacing w:val="0"/>
    </w:rPr>
  </w:style>
  <w:style w:type="character" w:customStyle="1" w:styleId="u1Char">
    <w:name w:val="Đầu đề 1 Char"/>
    <w:basedOn w:val="Phngmcinhcuaoanvn"/>
    <w:link w:val="u1"/>
    <w:uiPriority w:val="1"/>
    <w:rsid w:val="007057F4"/>
    <w:rPr>
      <w:rFonts w:asciiTheme="majorHAnsi" w:eastAsiaTheme="majorEastAsia" w:hAnsiTheme="majorHAnsi" w:cstheme="majorBidi"/>
      <w:b/>
      <w:bCs/>
      <w:color w:val="0F0F3F" w:themeColor="text1"/>
      <w:sz w:val="48"/>
      <w:szCs w:val="28"/>
      <w:lang w:eastAsia="en-US"/>
    </w:rPr>
  </w:style>
  <w:style w:type="character" w:customStyle="1" w:styleId="u2Char">
    <w:name w:val="Đầu đề 2 Char"/>
    <w:basedOn w:val="Phngmcinhcuaoanvn"/>
    <w:link w:val="u2"/>
    <w:uiPriority w:val="1"/>
    <w:rsid w:val="002178B9"/>
    <w:rPr>
      <w:rFonts w:asciiTheme="majorHAnsi" w:hAnsiTheme="majorHAnsi"/>
      <w:b/>
      <w:color w:val="0189F9" w:themeColor="accent1"/>
      <w:sz w:val="40"/>
      <w:szCs w:val="40"/>
      <w:lang w:eastAsia="en-US"/>
    </w:rPr>
  </w:style>
  <w:style w:type="paragraph" w:styleId="Duudong">
    <w:name w:val="List Bullet"/>
    <w:basedOn w:val="Content"/>
    <w:uiPriority w:val="11"/>
    <w:qFormat/>
    <w:rsid w:val="005C3643"/>
    <w:pPr>
      <w:framePr w:wrap="around"/>
      <w:numPr>
        <w:numId w:val="2"/>
      </w:numPr>
    </w:pPr>
    <w:rPr>
      <w:noProof/>
    </w:rPr>
  </w:style>
  <w:style w:type="paragraph" w:customStyle="1" w:styleId="AlignedText">
    <w:name w:val="Aligned Text"/>
    <w:basedOn w:val="u3"/>
    <w:uiPriority w:val="2"/>
    <w:qFormat/>
    <w:rsid w:val="004F2231"/>
  </w:style>
  <w:style w:type="paragraph" w:styleId="Mucluc1">
    <w:name w:val="toc 1"/>
    <w:basedOn w:val="Binhthng"/>
    <w:uiPriority w:val="39"/>
    <w:pPr>
      <w:tabs>
        <w:tab w:val="right" w:leader="dot" w:pos="5040"/>
      </w:tabs>
    </w:pPr>
  </w:style>
  <w:style w:type="paragraph" w:styleId="Mucluc2">
    <w:name w:val="toc 2"/>
    <w:basedOn w:val="Binhthng"/>
    <w:uiPriority w:val="39"/>
    <w:pPr>
      <w:tabs>
        <w:tab w:val="right" w:leader="dot" w:pos="5040"/>
      </w:tabs>
    </w:pPr>
  </w:style>
  <w:style w:type="paragraph" w:styleId="Tiu">
    <w:name w:val="Title"/>
    <w:basedOn w:val="Binhthng"/>
    <w:link w:val="TiuChar"/>
    <w:qFormat/>
    <w:rsid w:val="002E0194"/>
    <w:pPr>
      <w:framePr w:hSpace="180" w:wrap="around" w:vAnchor="page" w:hAnchor="margin" w:y="974"/>
      <w:spacing w:line="240" w:lineRule="auto"/>
      <w:contextualSpacing/>
    </w:pPr>
    <w:rPr>
      <w:rFonts w:asciiTheme="majorHAnsi" w:eastAsiaTheme="majorEastAsia" w:hAnsiTheme="majorHAnsi" w:cstheme="majorBidi"/>
      <w:kern w:val="28"/>
      <w:sz w:val="80"/>
      <w:szCs w:val="80"/>
    </w:rPr>
  </w:style>
  <w:style w:type="character" w:customStyle="1" w:styleId="TiuChar">
    <w:name w:val="Tiêu đề Char"/>
    <w:basedOn w:val="Phngmcinhcuaoanvn"/>
    <w:link w:val="Tiu"/>
    <w:rsid w:val="002E0194"/>
    <w:rPr>
      <w:rFonts w:asciiTheme="majorHAnsi" w:eastAsiaTheme="majorEastAsia" w:hAnsiTheme="majorHAnsi" w:cstheme="majorBidi"/>
      <w:b/>
      <w:color w:val="0F0F3F" w:themeColor="text1"/>
      <w:kern w:val="28"/>
      <w:sz w:val="80"/>
      <w:szCs w:val="80"/>
      <w:lang w:eastAsia="en-US"/>
    </w:rPr>
  </w:style>
  <w:style w:type="paragraph" w:styleId="uMucluc">
    <w:name w:val="TOC Heading"/>
    <w:basedOn w:val="u1"/>
    <w:next w:val="Binhthng"/>
    <w:uiPriority w:val="39"/>
    <w:qFormat/>
    <w:rsid w:val="001F0AF0"/>
    <w:pPr>
      <w:pageBreakBefore/>
      <w:framePr w:wrap="around"/>
      <w:outlineLvl w:val="9"/>
    </w:pPr>
    <w:rPr>
      <w:caps/>
    </w:rPr>
  </w:style>
  <w:style w:type="paragraph" w:styleId="Chntrang">
    <w:name w:val="footer"/>
    <w:basedOn w:val="Binhthng"/>
    <w:link w:val="ChntrangChar"/>
    <w:uiPriority w:val="99"/>
    <w:pPr>
      <w:spacing w:line="240" w:lineRule="auto"/>
      <w:ind w:right="130"/>
      <w:jc w:val="right"/>
    </w:pPr>
  </w:style>
  <w:style w:type="character" w:customStyle="1" w:styleId="ChntrangChar">
    <w:name w:val="Chân trang Char"/>
    <w:basedOn w:val="Phngmcinhcuaoanvn"/>
    <w:link w:val="Chntrang"/>
    <w:uiPriority w:val="99"/>
    <w:rPr>
      <w:lang w:eastAsia="en-US"/>
    </w:rPr>
  </w:style>
  <w:style w:type="paragraph" w:styleId="utrang">
    <w:name w:val="header"/>
    <w:basedOn w:val="Binhthng"/>
    <w:link w:val="utrangChar"/>
    <w:uiPriority w:val="99"/>
    <w:pPr>
      <w:spacing w:line="240" w:lineRule="auto"/>
      <w:jc w:val="right"/>
    </w:pPr>
  </w:style>
  <w:style w:type="character" w:customStyle="1" w:styleId="utrangChar">
    <w:name w:val="Đầu trang Char"/>
    <w:basedOn w:val="Phngmcinhcuaoanvn"/>
    <w:link w:val="utrang"/>
    <w:uiPriority w:val="99"/>
    <w:rPr>
      <w:lang w:eastAsia="en-US"/>
    </w:rPr>
  </w:style>
  <w:style w:type="table" w:styleId="LiBang">
    <w:name w:val="Table Grid"/>
    <w:basedOn w:val="BangThngthng"/>
    <w:uiPriority w:val="59"/>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nbanChdanhsn">
    <w:name w:val="Placeholder Text"/>
    <w:basedOn w:val="Phngmcinhcuaoanvn"/>
    <w:uiPriority w:val="99"/>
    <w:semiHidden/>
    <w:rPr>
      <w:color w:val="808080"/>
    </w:rPr>
  </w:style>
  <w:style w:type="paragraph" w:styleId="Bongchuthich">
    <w:name w:val="Balloon Text"/>
    <w:basedOn w:val="Binhthng"/>
    <w:link w:val="BongchuthichChar"/>
    <w:uiPriority w:val="99"/>
    <w:unhideWhenUsed/>
    <w:pPr>
      <w:spacing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rPr>
      <w:rFonts w:ascii="Segoe UI" w:hAnsi="Segoe UI" w:cs="Segoe UI"/>
      <w:sz w:val="18"/>
      <w:szCs w:val="18"/>
      <w:lang w:eastAsia="en-US"/>
    </w:rPr>
  </w:style>
  <w:style w:type="paragraph" w:styleId="Sudong">
    <w:name w:val="List Number"/>
    <w:basedOn w:val="Binhthng"/>
    <w:uiPriority w:val="10"/>
    <w:qFormat/>
    <w:rsid w:val="00B0688D"/>
    <w:pPr>
      <w:numPr>
        <w:numId w:val="1"/>
      </w:numPr>
    </w:pPr>
    <w:rPr>
      <w:rFonts w:eastAsiaTheme="minorHAnsi"/>
      <w:b w:val="0"/>
    </w:rPr>
  </w:style>
  <w:style w:type="character" w:customStyle="1" w:styleId="u3Char">
    <w:name w:val="Đầu đề 3 Char"/>
    <w:basedOn w:val="Phngmcinhcuaoanvn"/>
    <w:link w:val="u3"/>
    <w:uiPriority w:val="1"/>
    <w:rsid w:val="007057F4"/>
    <w:rPr>
      <w:rFonts w:asciiTheme="majorHAnsi" w:hAnsiTheme="majorHAnsi"/>
      <w:b/>
      <w:color w:val="0F0F3F" w:themeColor="text1"/>
      <w:sz w:val="32"/>
      <w:szCs w:val="32"/>
      <w:lang w:eastAsia="en-US"/>
    </w:rPr>
  </w:style>
  <w:style w:type="paragraph" w:styleId="Mucluc3">
    <w:name w:val="toc 3"/>
    <w:basedOn w:val="Binhthng"/>
    <w:next w:val="Binhthng"/>
    <w:autoRedefine/>
    <w:uiPriority w:val="39"/>
    <w:unhideWhenUsed/>
    <w:rsid w:val="007057F4"/>
    <w:pPr>
      <w:spacing w:after="100"/>
      <w:ind w:left="560"/>
    </w:pPr>
  </w:style>
  <w:style w:type="character" w:styleId="Siuktni">
    <w:name w:val="Hyperlink"/>
    <w:basedOn w:val="Phngmcinhcuaoanvn"/>
    <w:uiPriority w:val="99"/>
    <w:unhideWhenUsed/>
    <w:rsid w:val="007057F4"/>
    <w:rPr>
      <w:color w:val="60C5E8" w:themeColor="hyperlink"/>
      <w:u w:val="single"/>
    </w:rPr>
  </w:style>
  <w:style w:type="character" w:customStyle="1" w:styleId="u4Char">
    <w:name w:val="Đầu đề 4 Char"/>
    <w:basedOn w:val="Phngmcinhcuaoanvn"/>
    <w:link w:val="u4"/>
    <w:uiPriority w:val="9"/>
    <w:rsid w:val="004F2231"/>
    <w:rPr>
      <w:rFonts w:asciiTheme="majorHAnsi" w:eastAsiaTheme="majorEastAsia" w:hAnsiTheme="majorHAnsi" w:cstheme="majorBidi"/>
      <w:b/>
      <w:i/>
      <w:iCs/>
      <w:color w:val="0065BA" w:themeColor="accent1" w:themeShade="BF"/>
      <w:sz w:val="28"/>
      <w:lang w:eastAsia="en-US"/>
    </w:rPr>
  </w:style>
  <w:style w:type="paragraph" w:customStyle="1" w:styleId="Content">
    <w:name w:val="Content"/>
    <w:basedOn w:val="Binhthng"/>
    <w:link w:val="ContentChar"/>
    <w:qFormat/>
    <w:rsid w:val="002178B9"/>
    <w:pPr>
      <w:framePr w:hSpace="180" w:wrap="around" w:vAnchor="page" w:hAnchor="margin" w:y="3427"/>
      <w:spacing w:line="240" w:lineRule="auto"/>
    </w:pPr>
    <w:rPr>
      <w:b w:val="0"/>
    </w:rPr>
  </w:style>
  <w:style w:type="character" w:styleId="Nhnmanh">
    <w:name w:val="Emphasis"/>
    <w:basedOn w:val="Phngmcinhcuaoanvn"/>
    <w:uiPriority w:val="20"/>
    <w:unhideWhenUsed/>
    <w:qFormat/>
    <w:rsid w:val="007C7473"/>
    <w:rPr>
      <w:i/>
      <w:iCs/>
    </w:rPr>
  </w:style>
  <w:style w:type="character" w:customStyle="1" w:styleId="ContentChar">
    <w:name w:val="Content Char"/>
    <w:basedOn w:val="Phngmcinhcuaoanvn"/>
    <w:link w:val="Content"/>
    <w:rsid w:val="002178B9"/>
    <w:rPr>
      <w:color w:val="0F0F3F" w:themeColor="text1"/>
      <w:sz w:val="28"/>
      <w:lang w:eastAsia="en-US"/>
    </w:rPr>
  </w:style>
  <w:style w:type="paragraph" w:styleId="ThngthngWeb">
    <w:name w:val="Normal (Web)"/>
    <w:basedOn w:val="Binhthng"/>
    <w:uiPriority w:val="99"/>
    <w:qFormat/>
    <w:rsid w:val="002634EB"/>
    <w:pPr>
      <w:spacing w:before="40" w:after="160" w:line="288" w:lineRule="auto"/>
    </w:pPr>
    <w:rPr>
      <w:rFonts w:ascii="Times New Roman" w:eastAsiaTheme="minorHAnsi" w:hAnsi="Times New Roman" w:cs="Times New Roman"/>
      <w:b w:val="0"/>
      <w:color w:val="242496" w:themeColor="text1" w:themeTint="BF"/>
      <w:sz w:val="26"/>
      <w:szCs w:val="20"/>
      <w:lang w:eastAsia="ja-JP"/>
    </w:rPr>
  </w:style>
  <w:style w:type="paragraph" w:styleId="Tiuphu">
    <w:name w:val="Subtitle"/>
    <w:basedOn w:val="Binhthng"/>
    <w:next w:val="Binhthng"/>
    <w:link w:val="TiuphuChar"/>
    <w:qFormat/>
    <w:rsid w:val="002634EB"/>
    <w:pPr>
      <w:spacing w:before="40" w:after="160" w:line="288" w:lineRule="auto"/>
      <w:ind w:left="144" w:right="720"/>
    </w:pPr>
    <w:rPr>
      <w:rFonts w:asciiTheme="majorHAnsi" w:eastAsiaTheme="majorEastAsia" w:hAnsiTheme="majorHAnsi" w:cstheme="majorBidi"/>
      <w:b w:val="0"/>
      <w:caps/>
      <w:color w:val="0189F9" w:themeColor="accent1"/>
      <w:sz w:val="64"/>
      <w:szCs w:val="20"/>
      <w:lang w:eastAsia="ja-JP"/>
    </w:rPr>
  </w:style>
  <w:style w:type="character" w:customStyle="1" w:styleId="TiuphuChar">
    <w:name w:val="Tiêu đề phụ Char"/>
    <w:basedOn w:val="Phngmcinhcuaoanvn"/>
    <w:link w:val="Tiuphu"/>
    <w:rsid w:val="002634EB"/>
    <w:rPr>
      <w:rFonts w:asciiTheme="majorHAnsi" w:eastAsiaTheme="majorEastAsia" w:hAnsiTheme="majorHAnsi" w:cstheme="majorBidi"/>
      <w:caps/>
      <w:color w:val="0189F9" w:themeColor="accent1"/>
      <w:sz w:val="64"/>
      <w:szCs w:val="20"/>
    </w:rPr>
  </w:style>
  <w:style w:type="character" w:styleId="Manh">
    <w:name w:val="Strong"/>
    <w:basedOn w:val="Phngmcinhcuaoanvn"/>
    <w:uiPriority w:val="22"/>
    <w:qFormat/>
    <w:rsid w:val="002634EB"/>
    <w:rPr>
      <w:b/>
      <w:bCs/>
    </w:rPr>
  </w:style>
  <w:style w:type="table" w:customStyle="1" w:styleId="FinancialTable">
    <w:name w:val="Financial Table"/>
    <w:basedOn w:val="BangThngthng"/>
    <w:uiPriority w:val="99"/>
    <w:qFormat/>
    <w:rsid w:val="002634EB"/>
    <w:pPr>
      <w:spacing w:after="0" w:line="240" w:lineRule="auto"/>
      <w:ind w:right="144"/>
    </w:pPr>
    <w:rPr>
      <w:sz w:val="20"/>
      <w:szCs w:val="20"/>
      <w:lang w:eastAsia="zh-CN"/>
    </w:rPr>
    <w:tblPr>
      <w:tblBorders>
        <w:insideH w:val="single" w:sz="4" w:space="0" w:color="FFFFFF" w:themeColor="background1"/>
      </w:tblBorders>
      <w:tblCellMar>
        <w:left w:w="0" w:type="dxa"/>
        <w:right w:w="0" w:type="dxa"/>
      </w:tblCellMar>
    </w:tblPr>
    <w:tblStylePr w:type="firstRow">
      <w:rPr>
        <w:rFonts w:asciiTheme="majorHAnsi" w:hAnsiTheme="majorHAnsi"/>
        <w:b w:val="0"/>
        <w:caps/>
        <w:smallCaps w:val="0"/>
        <w:color w:val="0189F9" w:themeColor="accent1"/>
        <w:sz w:val="22"/>
      </w:rPr>
    </w:tblStylePr>
    <w:tblStylePr w:type="firstCol">
      <w:rPr>
        <w:b/>
      </w:rPr>
    </w:tblStylePr>
  </w:style>
  <w:style w:type="table" w:customStyle="1" w:styleId="TableGrid7">
    <w:name w:val="Table Grid7"/>
    <w:basedOn w:val="BangThngthng"/>
    <w:uiPriority w:val="39"/>
    <w:qFormat/>
    <w:rsid w:val="002634EB"/>
    <w:pPr>
      <w:spacing w:after="0" w:line="240" w:lineRule="auto"/>
    </w:pPr>
    <w:rPr>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BangThngthng"/>
    <w:uiPriority w:val="39"/>
    <w:qFormat/>
    <w:rsid w:val="002634EB"/>
    <w:pPr>
      <w:spacing w:after="0" w:line="240" w:lineRule="auto"/>
    </w:pPr>
    <w:rPr>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Binhthng"/>
    <w:uiPriority w:val="19"/>
    <w:qFormat/>
    <w:rsid w:val="002634EB"/>
    <w:pPr>
      <w:spacing w:before="360" w:after="600" w:line="288" w:lineRule="auto"/>
      <w:ind w:left="144" w:right="144"/>
    </w:pPr>
    <w:rPr>
      <w:rFonts w:eastAsiaTheme="minorHAnsi"/>
      <w:b w:val="0"/>
      <w:i/>
      <w:iCs/>
      <w:color w:val="4F4FD5" w:themeColor="text1" w:themeTint="80"/>
      <w:szCs w:val="20"/>
      <w:lang w:eastAsia="ja-JP"/>
    </w:rPr>
  </w:style>
  <w:style w:type="paragraph" w:customStyle="1" w:styleId="FrameContents">
    <w:name w:val="Frame Contents"/>
    <w:basedOn w:val="Binhthng"/>
    <w:qFormat/>
    <w:rsid w:val="002634EB"/>
    <w:pPr>
      <w:spacing w:before="40" w:after="160" w:line="288" w:lineRule="auto"/>
    </w:pPr>
    <w:rPr>
      <w:rFonts w:eastAsiaTheme="minorHAnsi"/>
      <w:b w:val="0"/>
      <w:color w:val="242496" w:themeColor="text1" w:themeTint="BF"/>
      <w:sz w:val="26"/>
      <w:szCs w:val="20"/>
      <w:lang w:eastAsia="ja-JP"/>
    </w:rPr>
  </w:style>
  <w:style w:type="table" w:customStyle="1" w:styleId="TableGrid10">
    <w:name w:val="Table Grid10"/>
    <w:basedOn w:val="BangThngthng"/>
    <w:uiPriority w:val="39"/>
    <w:qFormat/>
    <w:rsid w:val="002634EB"/>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rnetLink">
    <w:name w:val="Internet Link"/>
    <w:basedOn w:val="Phngmcinhcuaoanvn"/>
    <w:uiPriority w:val="99"/>
    <w:unhideWhenUsed/>
    <w:qFormat/>
    <w:rsid w:val="002634EB"/>
    <w:rPr>
      <w:color w:val="60C5E8" w:themeColor="hyperlink"/>
      <w:u w:val="single"/>
    </w:rPr>
  </w:style>
  <w:style w:type="paragraph" w:styleId="oancuaDanhsach">
    <w:name w:val="List Paragraph"/>
    <w:basedOn w:val="Binhthng"/>
    <w:uiPriority w:val="34"/>
    <w:unhideWhenUsed/>
    <w:qFormat/>
    <w:rsid w:val="002634EB"/>
    <w:pPr>
      <w:spacing w:before="40" w:after="160" w:line="288" w:lineRule="auto"/>
      <w:ind w:left="720"/>
      <w:contextualSpacing/>
    </w:pPr>
    <w:rPr>
      <w:rFonts w:eastAsiaTheme="minorHAnsi"/>
      <w:b w:val="0"/>
      <w:color w:val="242496" w:themeColor="text1" w:themeTint="BF"/>
      <w:sz w:val="26"/>
      <w:szCs w:val="20"/>
      <w:lang w:eastAsia="ja-JP"/>
    </w:rPr>
  </w:style>
  <w:style w:type="character" w:customStyle="1" w:styleId="UnresolvedMention1">
    <w:name w:val="Unresolved Mention1"/>
    <w:basedOn w:val="Phngmcinhcuaoanvn"/>
    <w:uiPriority w:val="99"/>
    <w:semiHidden/>
    <w:unhideWhenUsed/>
    <w:rsid w:val="002634EB"/>
    <w:rPr>
      <w:color w:val="605E5C"/>
      <w:shd w:val="clear" w:color="auto" w:fill="E1DFDD"/>
    </w:rPr>
  </w:style>
  <w:style w:type="character" w:styleId="Siuktnian">
    <w:name w:val="FollowedHyperlink"/>
    <w:basedOn w:val="Phngmcinhcuaoanvn"/>
    <w:semiHidden/>
    <w:unhideWhenUsed/>
    <w:rsid w:val="002634EB"/>
    <w:rPr>
      <w:color w:val="60C5E8" w:themeColor="followedHyperlink"/>
      <w:u w:val="single"/>
    </w:rPr>
  </w:style>
  <w:style w:type="table" w:customStyle="1" w:styleId="TableGrid71">
    <w:name w:val="Table Grid71"/>
    <w:basedOn w:val="BangThngthng"/>
    <w:uiPriority w:val="39"/>
    <w:qFormat/>
    <w:rsid w:val="002634EB"/>
    <w:pPr>
      <w:spacing w:after="0" w:line="240" w:lineRule="auto"/>
    </w:pPr>
    <w:rPr>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BangThngthng"/>
    <w:uiPriority w:val="39"/>
    <w:qFormat/>
    <w:rsid w:val="002634EB"/>
    <w:pPr>
      <w:spacing w:after="0" w:line="240" w:lineRule="auto"/>
    </w:pPr>
    <w:rPr>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BangThngthng"/>
    <w:uiPriority w:val="39"/>
    <w:rsid w:val="002634EB"/>
    <w:pPr>
      <w:spacing w:after="0" w:line="240" w:lineRule="auto"/>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BangThngthng"/>
    <w:uiPriority w:val="39"/>
    <w:rsid w:val="002634EB"/>
    <w:pPr>
      <w:spacing w:after="0" w:line="240" w:lineRule="auto"/>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Khngco"/>
    <w:uiPriority w:val="99"/>
    <w:semiHidden/>
    <w:unhideWhenUsed/>
    <w:rsid w:val="002634EB"/>
  </w:style>
  <w:style w:type="table" w:customStyle="1" w:styleId="TableGrid1">
    <w:name w:val="Table Grid1"/>
    <w:basedOn w:val="BangThngthng"/>
    <w:next w:val="LiBang"/>
    <w:uiPriority w:val="39"/>
    <w:rsid w:val="002634EB"/>
    <w:pPr>
      <w:spacing w:after="0" w:line="240" w:lineRule="auto"/>
    </w:pPr>
    <w:rPr>
      <w:rFonts w:ascii="Calibri" w:eastAsia="Malgun Gothic" w:hAnsi="Calibri" w:cs="Times New Roman"/>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basedOn w:val="Binhthng"/>
    <w:link w:val="KhngDncchChar"/>
    <w:uiPriority w:val="1"/>
    <w:qFormat/>
    <w:rsid w:val="002634EB"/>
    <w:pPr>
      <w:spacing w:line="240" w:lineRule="auto"/>
    </w:pPr>
    <w:rPr>
      <w:rFonts w:ascii="Calibri" w:eastAsia="Times New Roman" w:hAnsi="Calibri" w:cs="Times New Roman"/>
      <w:b w:val="0"/>
      <w:color w:val="auto"/>
      <w:sz w:val="20"/>
      <w:szCs w:val="20"/>
    </w:rPr>
  </w:style>
  <w:style w:type="character" w:customStyle="1" w:styleId="KhngDncchChar">
    <w:name w:val="Không Dãn cách Char"/>
    <w:link w:val="KhngDncch"/>
    <w:uiPriority w:val="1"/>
    <w:rsid w:val="002634EB"/>
    <w:rPr>
      <w:rFonts w:ascii="Calibri" w:eastAsia="Times New Roman" w:hAnsi="Calibri" w:cs="Times New Roman"/>
      <w:sz w:val="20"/>
      <w:szCs w:val="20"/>
      <w:lang w:eastAsia="en-US"/>
    </w:rPr>
  </w:style>
  <w:style w:type="character" w:styleId="ThamchiuTinht">
    <w:name w:val="Subtle Reference"/>
    <w:uiPriority w:val="31"/>
    <w:qFormat/>
    <w:rsid w:val="002634EB"/>
    <w:rPr>
      <w:rFonts w:ascii="Times New Roman" w:hAnsi="Times New Roman"/>
      <w:b/>
      <w:bCs/>
      <w:color w:val="4F81BD"/>
    </w:rPr>
  </w:style>
  <w:style w:type="paragraph" w:customStyle="1" w:styleId="ListBullet21">
    <w:name w:val="List Bullet 21"/>
    <w:basedOn w:val="Binhthng"/>
    <w:next w:val="Duudong2"/>
    <w:uiPriority w:val="99"/>
    <w:unhideWhenUsed/>
    <w:rsid w:val="002634EB"/>
    <w:pPr>
      <w:spacing w:before="40" w:after="160" w:line="288" w:lineRule="auto"/>
      <w:ind w:left="360" w:hanging="360"/>
      <w:contextualSpacing/>
    </w:pPr>
    <w:rPr>
      <w:rFonts w:eastAsiaTheme="minorHAnsi"/>
      <w:b w:val="0"/>
      <w:color w:val="242496" w:themeColor="text1" w:themeTint="BF"/>
      <w:kern w:val="20"/>
      <w:sz w:val="26"/>
      <w:szCs w:val="20"/>
      <w:lang w:eastAsia="ja-JP"/>
    </w:rPr>
  </w:style>
  <w:style w:type="table" w:customStyle="1" w:styleId="TableGrid91">
    <w:name w:val="Table Grid91"/>
    <w:basedOn w:val="BangThngthng"/>
    <w:uiPriority w:val="39"/>
    <w:rsid w:val="002634EB"/>
    <w:pPr>
      <w:spacing w:after="0" w:line="240" w:lineRule="auto"/>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BangThngthng"/>
    <w:uiPriority w:val="39"/>
    <w:rsid w:val="002634EB"/>
    <w:pPr>
      <w:spacing w:after="0" w:line="240" w:lineRule="auto"/>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and">
    <w:name w:val="command"/>
    <w:basedOn w:val="Phngmcinhcuaoanvn"/>
    <w:rsid w:val="002634EB"/>
  </w:style>
  <w:style w:type="character" w:customStyle="1" w:styleId="cmduser">
    <w:name w:val="cmduser"/>
    <w:basedOn w:val="Phngmcinhcuaoanvn"/>
    <w:rsid w:val="002634EB"/>
  </w:style>
  <w:style w:type="character" w:customStyle="1" w:styleId="fontstyle01">
    <w:name w:val="fontstyle01"/>
    <w:basedOn w:val="Phngmcinhcuaoanvn"/>
    <w:rsid w:val="002634EB"/>
    <w:rPr>
      <w:rFonts w:ascii="Courier New" w:hAnsi="Courier New" w:cs="Courier New" w:hint="default"/>
      <w:b w:val="0"/>
      <w:bCs w:val="0"/>
      <w:i w:val="0"/>
      <w:iCs w:val="0"/>
      <w:color w:val="000000"/>
      <w:sz w:val="18"/>
      <w:szCs w:val="18"/>
    </w:rPr>
  </w:style>
  <w:style w:type="character" w:customStyle="1" w:styleId="fontstyle21">
    <w:name w:val="fontstyle21"/>
    <w:basedOn w:val="Phngmcinhcuaoanvn"/>
    <w:rsid w:val="002634EB"/>
    <w:rPr>
      <w:rFonts w:ascii="Courier New" w:hAnsi="Courier New" w:cs="Courier New" w:hint="default"/>
      <w:b w:val="0"/>
      <w:bCs w:val="0"/>
      <w:i/>
      <w:iCs/>
      <w:color w:val="000000"/>
      <w:sz w:val="18"/>
      <w:szCs w:val="18"/>
    </w:rPr>
  </w:style>
  <w:style w:type="paragraph" w:customStyle="1" w:styleId="IntenseQuote1">
    <w:name w:val="Intense Quote1"/>
    <w:basedOn w:val="Binhthng"/>
    <w:next w:val="Binhthng"/>
    <w:uiPriority w:val="30"/>
    <w:qFormat/>
    <w:rsid w:val="002634EB"/>
    <w:pPr>
      <w:pBdr>
        <w:top w:val="single" w:sz="4" w:space="10" w:color="5B9BD5"/>
        <w:bottom w:val="single" w:sz="4" w:space="10" w:color="5B9BD5"/>
      </w:pBdr>
      <w:spacing w:before="360" w:after="360" w:line="312" w:lineRule="auto"/>
      <w:ind w:left="864" w:right="864"/>
      <w:jc w:val="center"/>
    </w:pPr>
    <w:rPr>
      <w:rFonts w:ascii="Times New Roman" w:eastAsia="Calibri" w:hAnsi="Times New Roman" w:cs="Times New Roman"/>
      <w:b w:val="0"/>
      <w:i/>
      <w:iCs/>
      <w:color w:val="5B9BD5"/>
      <w:sz w:val="26"/>
    </w:rPr>
  </w:style>
  <w:style w:type="character" w:customStyle="1" w:styleId="NhaykepmChar">
    <w:name w:val="Nháy kép Đậm Char"/>
    <w:basedOn w:val="Phngmcinhcuaoanvn"/>
    <w:link w:val="Nhaykepm"/>
    <w:uiPriority w:val="30"/>
    <w:rsid w:val="002634EB"/>
    <w:rPr>
      <w:i/>
      <w:iCs/>
      <w:color w:val="5B9BD5"/>
      <w:sz w:val="26"/>
    </w:rPr>
  </w:style>
  <w:style w:type="table" w:customStyle="1" w:styleId="PlainTable21">
    <w:name w:val="Plain Table 21"/>
    <w:basedOn w:val="BangThngthng"/>
    <w:uiPriority w:val="42"/>
    <w:rsid w:val="002634EB"/>
    <w:pPr>
      <w:spacing w:after="0" w:line="240" w:lineRule="auto"/>
    </w:pPr>
    <w:rPr>
      <w:rFonts w:eastAsia="Calibri"/>
      <w:lang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Duudong2">
    <w:name w:val="List Bullet 2"/>
    <w:basedOn w:val="Binhthng"/>
    <w:semiHidden/>
    <w:unhideWhenUsed/>
    <w:rsid w:val="002634EB"/>
    <w:pPr>
      <w:spacing w:before="40" w:after="160" w:line="288" w:lineRule="auto"/>
      <w:ind w:left="1080" w:hanging="360"/>
      <w:contextualSpacing/>
    </w:pPr>
    <w:rPr>
      <w:rFonts w:eastAsiaTheme="minorHAnsi"/>
      <w:b w:val="0"/>
      <w:color w:val="242496" w:themeColor="text1" w:themeTint="BF"/>
      <w:sz w:val="26"/>
      <w:szCs w:val="20"/>
      <w:lang w:eastAsia="ja-JP"/>
    </w:rPr>
  </w:style>
  <w:style w:type="paragraph" w:styleId="Nhaykepm">
    <w:name w:val="Intense Quote"/>
    <w:basedOn w:val="Binhthng"/>
    <w:next w:val="Binhthng"/>
    <w:link w:val="NhaykepmChar"/>
    <w:uiPriority w:val="30"/>
    <w:rsid w:val="002634EB"/>
    <w:pPr>
      <w:pBdr>
        <w:bottom w:val="single" w:sz="4" w:space="4" w:color="0189F9" w:themeColor="accent1"/>
      </w:pBdr>
      <w:spacing w:before="200" w:after="280" w:line="288" w:lineRule="auto"/>
      <w:ind w:left="936" w:right="936"/>
    </w:pPr>
    <w:rPr>
      <w:b w:val="0"/>
      <w:i/>
      <w:iCs/>
      <w:color w:val="5B9BD5"/>
      <w:sz w:val="26"/>
      <w:lang w:eastAsia="ja-JP"/>
    </w:rPr>
  </w:style>
  <w:style w:type="character" w:customStyle="1" w:styleId="IntenseQuoteChar1">
    <w:name w:val="Intense Quote Char1"/>
    <w:basedOn w:val="Phngmcinhcuaoanvn"/>
    <w:uiPriority w:val="99"/>
    <w:rsid w:val="002634EB"/>
    <w:rPr>
      <w:b/>
      <w:i/>
      <w:iCs/>
      <w:color w:val="0189F9" w:themeColor="accent1"/>
      <w:sz w:val="28"/>
      <w:lang w:eastAsia="en-US"/>
    </w:rPr>
  </w:style>
  <w:style w:type="character" w:customStyle="1" w:styleId="UnresolvedMention2">
    <w:name w:val="Unresolved Mention2"/>
    <w:basedOn w:val="Phngmcinhcuaoanvn"/>
    <w:uiPriority w:val="99"/>
    <w:semiHidden/>
    <w:unhideWhenUsed/>
    <w:rsid w:val="002634EB"/>
    <w:rPr>
      <w:color w:val="605E5C"/>
      <w:shd w:val="clear" w:color="auto" w:fill="E1DFDD"/>
    </w:rPr>
  </w:style>
  <w:style w:type="paragraph" w:styleId="Mucluc4">
    <w:name w:val="toc 4"/>
    <w:basedOn w:val="Binhthng"/>
    <w:next w:val="Binhthng"/>
    <w:autoRedefine/>
    <w:uiPriority w:val="39"/>
    <w:unhideWhenUsed/>
    <w:rsid w:val="002634EB"/>
    <w:pPr>
      <w:spacing w:after="100" w:line="259" w:lineRule="auto"/>
      <w:ind w:left="660"/>
    </w:pPr>
    <w:rPr>
      <w:b w:val="0"/>
      <w:color w:val="auto"/>
      <w:sz w:val="22"/>
    </w:rPr>
  </w:style>
  <w:style w:type="paragraph" w:styleId="Mucluc5">
    <w:name w:val="toc 5"/>
    <w:basedOn w:val="Binhthng"/>
    <w:next w:val="Binhthng"/>
    <w:autoRedefine/>
    <w:uiPriority w:val="39"/>
    <w:unhideWhenUsed/>
    <w:rsid w:val="002634EB"/>
    <w:pPr>
      <w:spacing w:after="100" w:line="259" w:lineRule="auto"/>
      <w:ind w:left="880"/>
    </w:pPr>
    <w:rPr>
      <w:b w:val="0"/>
      <w:color w:val="auto"/>
      <w:sz w:val="22"/>
    </w:rPr>
  </w:style>
  <w:style w:type="paragraph" w:styleId="Mucluc6">
    <w:name w:val="toc 6"/>
    <w:basedOn w:val="Binhthng"/>
    <w:next w:val="Binhthng"/>
    <w:autoRedefine/>
    <w:uiPriority w:val="39"/>
    <w:unhideWhenUsed/>
    <w:rsid w:val="002634EB"/>
    <w:pPr>
      <w:spacing w:after="100" w:line="259" w:lineRule="auto"/>
      <w:ind w:left="1100"/>
    </w:pPr>
    <w:rPr>
      <w:b w:val="0"/>
      <w:color w:val="auto"/>
      <w:sz w:val="22"/>
    </w:rPr>
  </w:style>
  <w:style w:type="paragraph" w:styleId="Mucluc7">
    <w:name w:val="toc 7"/>
    <w:basedOn w:val="Binhthng"/>
    <w:next w:val="Binhthng"/>
    <w:autoRedefine/>
    <w:uiPriority w:val="39"/>
    <w:unhideWhenUsed/>
    <w:rsid w:val="002634EB"/>
    <w:pPr>
      <w:spacing w:after="100" w:line="259" w:lineRule="auto"/>
      <w:ind w:left="1320"/>
    </w:pPr>
    <w:rPr>
      <w:b w:val="0"/>
      <w:color w:val="auto"/>
      <w:sz w:val="22"/>
    </w:rPr>
  </w:style>
  <w:style w:type="paragraph" w:styleId="Mucluc8">
    <w:name w:val="toc 8"/>
    <w:basedOn w:val="Binhthng"/>
    <w:next w:val="Binhthng"/>
    <w:autoRedefine/>
    <w:uiPriority w:val="39"/>
    <w:unhideWhenUsed/>
    <w:rsid w:val="002634EB"/>
    <w:pPr>
      <w:spacing w:after="100" w:line="259" w:lineRule="auto"/>
      <w:ind w:left="1540"/>
    </w:pPr>
    <w:rPr>
      <w:b w:val="0"/>
      <w:color w:val="auto"/>
      <w:sz w:val="22"/>
    </w:rPr>
  </w:style>
  <w:style w:type="paragraph" w:styleId="Mucluc9">
    <w:name w:val="toc 9"/>
    <w:basedOn w:val="Binhthng"/>
    <w:next w:val="Binhthng"/>
    <w:autoRedefine/>
    <w:uiPriority w:val="39"/>
    <w:unhideWhenUsed/>
    <w:rsid w:val="002634EB"/>
    <w:pPr>
      <w:spacing w:after="100" w:line="259" w:lineRule="auto"/>
      <w:ind w:left="1760"/>
    </w:pPr>
    <w:rPr>
      <w:b w:val="0"/>
      <w:color w:val="auto"/>
      <w:sz w:val="22"/>
    </w:rPr>
  </w:style>
  <w:style w:type="character" w:styleId="ThamchiuChuthich">
    <w:name w:val="annotation reference"/>
    <w:basedOn w:val="Phngmcinhcuaoanvn"/>
    <w:semiHidden/>
    <w:unhideWhenUsed/>
    <w:rsid w:val="002634EB"/>
    <w:rPr>
      <w:sz w:val="16"/>
      <w:szCs w:val="16"/>
    </w:rPr>
  </w:style>
  <w:style w:type="paragraph" w:styleId="VnbanChuthich">
    <w:name w:val="annotation text"/>
    <w:basedOn w:val="Binhthng"/>
    <w:link w:val="VnbanChuthichChar"/>
    <w:semiHidden/>
    <w:unhideWhenUsed/>
    <w:rsid w:val="002634EB"/>
    <w:pPr>
      <w:spacing w:before="40" w:after="160" w:line="240" w:lineRule="auto"/>
    </w:pPr>
    <w:rPr>
      <w:rFonts w:eastAsiaTheme="minorHAnsi"/>
      <w:b w:val="0"/>
      <w:color w:val="242496" w:themeColor="text1" w:themeTint="BF"/>
      <w:sz w:val="20"/>
      <w:szCs w:val="20"/>
      <w:lang w:eastAsia="ja-JP"/>
    </w:rPr>
  </w:style>
  <w:style w:type="character" w:customStyle="1" w:styleId="VnbanChuthichChar">
    <w:name w:val="Văn bản Chú thích Char"/>
    <w:basedOn w:val="Phngmcinhcuaoanvn"/>
    <w:link w:val="VnbanChuthich"/>
    <w:semiHidden/>
    <w:rsid w:val="002634EB"/>
    <w:rPr>
      <w:rFonts w:eastAsiaTheme="minorHAnsi"/>
      <w:color w:val="242496" w:themeColor="text1" w:themeTint="BF"/>
      <w:sz w:val="20"/>
      <w:szCs w:val="20"/>
    </w:rPr>
  </w:style>
  <w:style w:type="paragraph" w:styleId="ChuChuthich">
    <w:name w:val="annotation subject"/>
    <w:basedOn w:val="VnbanChuthich"/>
    <w:next w:val="VnbanChuthich"/>
    <w:link w:val="ChuChuthichChar"/>
    <w:semiHidden/>
    <w:unhideWhenUsed/>
    <w:rsid w:val="002634EB"/>
    <w:rPr>
      <w:b/>
      <w:bCs/>
    </w:rPr>
  </w:style>
  <w:style w:type="character" w:customStyle="1" w:styleId="ChuChuthichChar">
    <w:name w:val="Chủ đề Chú thích Char"/>
    <w:basedOn w:val="VnbanChuthichChar"/>
    <w:link w:val="ChuChuthich"/>
    <w:semiHidden/>
    <w:rsid w:val="002634EB"/>
    <w:rPr>
      <w:rFonts w:eastAsiaTheme="minorHAnsi"/>
      <w:b/>
      <w:bCs/>
      <w:color w:val="242496" w:themeColor="text1" w:themeTint="BF"/>
      <w:sz w:val="20"/>
      <w:szCs w:val="20"/>
    </w:rPr>
  </w:style>
  <w:style w:type="paragraph" w:styleId="HTMLinhdangtrc">
    <w:name w:val="HTML Preformatted"/>
    <w:basedOn w:val="Binhthng"/>
    <w:link w:val="HTMLinhdangtrcChar"/>
    <w:uiPriority w:val="99"/>
    <w:semiHidden/>
    <w:unhideWhenUsed/>
    <w:rsid w:val="002634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b w:val="0"/>
      <w:color w:val="auto"/>
      <w:sz w:val="20"/>
      <w:szCs w:val="20"/>
    </w:rPr>
  </w:style>
  <w:style w:type="character" w:customStyle="1" w:styleId="HTMLinhdangtrcChar">
    <w:name w:val="HTML Định dạng trước Char"/>
    <w:basedOn w:val="Phngmcinhcuaoanvn"/>
    <w:link w:val="HTMLinhdangtrc"/>
    <w:uiPriority w:val="99"/>
    <w:semiHidden/>
    <w:rsid w:val="002634EB"/>
    <w:rPr>
      <w:rFonts w:ascii="Courier New" w:eastAsia="Times New Roman" w:hAnsi="Courier New" w:cs="Courier New"/>
      <w:sz w:val="20"/>
      <w:szCs w:val="20"/>
      <w:lang w:eastAsia="en-US"/>
    </w:rPr>
  </w:style>
  <w:style w:type="character" w:customStyle="1" w:styleId="UnresolvedMention">
    <w:name w:val="Unresolved Mention"/>
    <w:basedOn w:val="Phngmcinhcuaoanvn"/>
    <w:uiPriority w:val="99"/>
    <w:semiHidden/>
    <w:unhideWhenUsed/>
    <w:rsid w:val="002634EB"/>
    <w:rPr>
      <w:color w:val="605E5C"/>
      <w:shd w:val="clear" w:color="auto" w:fill="E1DFDD"/>
    </w:rPr>
  </w:style>
  <w:style w:type="character" w:customStyle="1" w:styleId="p">
    <w:name w:val="p"/>
    <w:basedOn w:val="Phngmcinhcuaoanvn"/>
    <w:rsid w:val="001049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7220405">
      <w:bodyDiv w:val="1"/>
      <w:marLeft w:val="0"/>
      <w:marRight w:val="0"/>
      <w:marTop w:val="0"/>
      <w:marBottom w:val="0"/>
      <w:divBdr>
        <w:top w:val="none" w:sz="0" w:space="0" w:color="auto"/>
        <w:left w:val="none" w:sz="0" w:space="0" w:color="auto"/>
        <w:bottom w:val="none" w:sz="0" w:space="0" w:color="auto"/>
        <w:right w:val="none" w:sz="0" w:space="0" w:color="auto"/>
      </w:divBdr>
    </w:div>
    <w:div w:id="1657563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MCCS-04\AppData\Roaming\Microsoft\Templates\Business%20report%20(graphic%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158B349B32A6490B87A5AA25E4C45052"/>
        <w:category>
          <w:name w:val="General"/>
          <w:gallery w:val="placeholder"/>
        </w:category>
        <w:types>
          <w:type w:val="bbPlcHdr"/>
        </w:types>
        <w:behaviors>
          <w:behavior w:val="content"/>
        </w:behaviors>
        <w:guid w:val="{7FDF00D0-3C22-4A30-9978-D162B51D0E01}"/>
      </w:docPartPr>
      <w:docPartBody>
        <w:p w:rsidR="008176CB" w:rsidRDefault="00F52DF3">
          <w:pPr>
            <w:pStyle w:val="158B349B32A6490B87A5AA25E4C45052"/>
          </w:pPr>
          <w:r>
            <w:t>Type chapter title (level 1)</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DF3"/>
    <w:rsid w:val="000B3690"/>
    <w:rsid w:val="000F0768"/>
    <w:rsid w:val="00197D0F"/>
    <w:rsid w:val="001D4FAF"/>
    <w:rsid w:val="002E1FCE"/>
    <w:rsid w:val="00315EE6"/>
    <w:rsid w:val="00351E0C"/>
    <w:rsid w:val="003E5A06"/>
    <w:rsid w:val="003E6B59"/>
    <w:rsid w:val="004202EE"/>
    <w:rsid w:val="00426025"/>
    <w:rsid w:val="00496DA9"/>
    <w:rsid w:val="004C75DD"/>
    <w:rsid w:val="005203CB"/>
    <w:rsid w:val="0055109D"/>
    <w:rsid w:val="0056496E"/>
    <w:rsid w:val="005D3A98"/>
    <w:rsid w:val="00652B35"/>
    <w:rsid w:val="006604CA"/>
    <w:rsid w:val="006D57BA"/>
    <w:rsid w:val="00785378"/>
    <w:rsid w:val="007872AC"/>
    <w:rsid w:val="007B0A50"/>
    <w:rsid w:val="007B5EFD"/>
    <w:rsid w:val="008176CB"/>
    <w:rsid w:val="00846EBB"/>
    <w:rsid w:val="00923374"/>
    <w:rsid w:val="00965303"/>
    <w:rsid w:val="00A5031F"/>
    <w:rsid w:val="00B11378"/>
    <w:rsid w:val="00B21251"/>
    <w:rsid w:val="00C10C47"/>
    <w:rsid w:val="00C33CB5"/>
    <w:rsid w:val="00CC45F9"/>
    <w:rsid w:val="00CE01E0"/>
    <w:rsid w:val="00D3011D"/>
    <w:rsid w:val="00D84467"/>
    <w:rsid w:val="00DC2208"/>
    <w:rsid w:val="00E17C2F"/>
    <w:rsid w:val="00F2419F"/>
    <w:rsid w:val="00F52DF3"/>
    <w:rsid w:val="00FB38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158B349B32A6490B87A5AA25E4C45052">
    <w:name w:val="158B349B32A6490B87A5AA25E4C450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0.jpeg"/></Relationships>
</file>

<file path=word/theme/theme1.xml><?xml version="1.0" encoding="utf-8"?>
<a:theme xmlns:a="http://schemas.openxmlformats.org/drawingml/2006/main" name="Report">
  <a:themeElements>
    <a:clrScheme name="Custom 50">
      <a:dk1>
        <a:srgbClr val="0F0F3F"/>
      </a:dk1>
      <a:lt1>
        <a:sysClr val="window" lastClr="FFFFFF"/>
      </a:lt1>
      <a:dk2>
        <a:srgbClr val="292561"/>
      </a:dk2>
      <a:lt2>
        <a:srgbClr val="F2F2F2"/>
      </a:lt2>
      <a:accent1>
        <a:srgbClr val="0189F9"/>
      </a:accent1>
      <a:accent2>
        <a:srgbClr val="293B90"/>
      </a:accent2>
      <a:accent3>
        <a:srgbClr val="2664B0"/>
      </a:accent3>
      <a:accent4>
        <a:srgbClr val="5998D2"/>
      </a:accent4>
      <a:accent5>
        <a:srgbClr val="60C5E8"/>
      </a:accent5>
      <a:accent6>
        <a:srgbClr val="2664B0"/>
      </a:accent6>
      <a:hlink>
        <a:srgbClr val="60C5E8"/>
      </a:hlink>
      <a:folHlink>
        <a:srgbClr val="60C5E8"/>
      </a:folHlink>
    </a:clrScheme>
    <a:fontScheme name="Custom 4">
      <a:majorFont>
        <a:latin typeface="Gill Sans MT"/>
        <a:ea typeface=""/>
        <a:cs typeface=""/>
      </a:majorFont>
      <a:minorFont>
        <a:latin typeface="Calibri"/>
        <a:ea typeface=""/>
        <a:cs typeface=""/>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shade val="40000"/>
                <a:satMod val="165000"/>
              </a:schemeClr>
            </a:gs>
            <a:gs pos="50000">
              <a:schemeClr val="phClr">
                <a:shade val="80000"/>
                <a:satMod val="155000"/>
              </a:schemeClr>
            </a:gs>
            <a:gs pos="100000">
              <a:schemeClr val="phClr">
                <a:tint val="95000"/>
                <a:satMod val="200000"/>
              </a:schemeClr>
            </a:gs>
          </a:gsLst>
          <a:lin ang="16200000" scaled="1"/>
        </a:gradFill>
        <a:blipFill>
          <a:blip xmlns:r="http://schemas.openxmlformats.org/officeDocument/2006/relationships" r:embed="rId1">
            <a:duotone>
              <a:schemeClr val="phClr">
                <a:tint val="95000"/>
                <a:satMod val="200000"/>
              </a:schemeClr>
              <a:schemeClr val="phClr">
                <a:shade val="80000"/>
                <a:satMod val="100000"/>
              </a:schemeClr>
            </a:duotone>
          </a:blip>
          <a:tile tx="0" ty="0" sx="55000" sy="5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AC555E-8EC6-4BE1-B00C-C840F422B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report (graphic design).dotx</Template>
  <TotalTime>2032</TotalTime>
  <Pages>76</Pages>
  <Words>24190</Words>
  <Characters>137883</Characters>
  <Application>Microsoft Office Word</Application>
  <DocSecurity>0</DocSecurity>
  <Lines>1149</Lines>
  <Paragraphs>323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161750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account</cp:lastModifiedBy>
  <cp:revision>177</cp:revision>
  <cp:lastPrinted>2025-12-03T04:43:00Z</cp:lastPrinted>
  <dcterms:created xsi:type="dcterms:W3CDTF">2023-10-17T02:17:00Z</dcterms:created>
  <dcterms:modified xsi:type="dcterms:W3CDTF">2026-04-02T09:27:00Z</dcterms:modified>
</cp:coreProperties>
</file>